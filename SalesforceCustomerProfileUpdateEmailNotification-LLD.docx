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1B9EC" w14:textId="03CEE78D" w:rsidR="006845B8" w:rsidRDefault="00090F7A" w:rsidP="00E4642E">
      <w:pPr>
        <w:spacing w:before="0" w:after="0" w:line="240" w:lineRule="auto"/>
        <w:ind w:left="0"/>
      </w:pPr>
      <w:bookmarkStart w:id="0" w:name="_Toc221822205"/>
      <w:bookmarkStart w:id="1" w:name="_Toc225497720"/>
      <w:r>
        <w:t>About this Document</w:t>
      </w:r>
      <w:bookmarkEnd w:id="0"/>
      <w:bookmarkEnd w:id="1"/>
    </w:p>
    <w:p w14:paraId="53E281EC" w14:textId="33779F4B" w:rsidR="00C3070C" w:rsidRPr="00661B20" w:rsidRDefault="00C4329B" w:rsidP="00C4329B">
      <w:pPr>
        <w:ind w:left="0"/>
        <w:rPr>
          <w:lang w:val="en-IN"/>
        </w:rPr>
      </w:pPr>
      <w:r>
        <w:t>This Low-Level Integration Document defines the technical design for the</w:t>
      </w:r>
      <w:r w:rsidR="00661B20">
        <w:t xml:space="preserve"> </w:t>
      </w:r>
      <w:r w:rsidR="00661B20" w:rsidRPr="00661B20">
        <w:rPr>
          <w:lang w:val="en-IN"/>
        </w:rPr>
        <w:t>ABC Travel — Salesforce Customer Profile Update Email Notification Integration</w:t>
      </w:r>
      <w:r w:rsidR="00661B20">
        <w:rPr>
          <w:lang w:val="en-IN"/>
        </w:rPr>
        <w:t>.</w:t>
      </w:r>
    </w:p>
    <w:p w14:paraId="1981B471" w14:textId="6B6894B8" w:rsidR="00090F7A" w:rsidRDefault="00090F7A" w:rsidP="00090F7A">
      <w:pPr>
        <w:pStyle w:val="Heading1"/>
        <w:tabs>
          <w:tab w:val="clear" w:pos="432"/>
          <w:tab w:val="clear" w:pos="851"/>
          <w:tab w:val="left" w:pos="9639"/>
        </w:tabs>
        <w:jc w:val="both"/>
      </w:pPr>
      <w:bookmarkStart w:id="2" w:name="_Toc225497722"/>
      <w:r>
        <w:t>Executive Summary</w:t>
      </w:r>
      <w:bookmarkEnd w:id="2"/>
    </w:p>
    <w:p w14:paraId="38BB4CD6" w14:textId="04596A61" w:rsidR="00C2735D" w:rsidRDefault="00C2735D" w:rsidP="00C2735D">
      <w:pPr>
        <w:tabs>
          <w:tab w:val="left" w:pos="9639"/>
        </w:tabs>
        <w:ind w:left="0"/>
      </w:pPr>
      <w:r>
        <w:t>The integration platform will follow API-Led connectivity approach to design the APIs that will deliver the outcome of orchestrating the event</w:t>
      </w:r>
      <w:r w:rsidR="00C81C21">
        <w:t>s.</w:t>
      </w:r>
      <w:r>
        <w:t xml:space="preserve"> </w:t>
      </w:r>
    </w:p>
    <w:p w14:paraId="01494B93" w14:textId="0BD33FE7" w:rsidR="0037625E" w:rsidRPr="0037625E" w:rsidRDefault="004F6AE1" w:rsidP="0037625E">
      <w:pPr>
        <w:tabs>
          <w:tab w:val="left" w:pos="9639"/>
        </w:tabs>
        <w:ind w:left="0"/>
        <w:rPr>
          <w:i/>
          <w:iCs/>
          <w:lang w:val="en-US"/>
        </w:rPr>
      </w:pPr>
      <w:r w:rsidRPr="004F6AE1">
        <w:rPr>
          <w:i/>
          <w:iCs/>
          <w:lang w:val="en-US"/>
        </w:rPr>
        <w:t>The Integration solution delivers business functionality through API</w:t>
      </w:r>
      <w:r w:rsidRPr="004F6AE1">
        <w:rPr>
          <w:i/>
          <w:iCs/>
          <w:lang w:val="en-US"/>
        </w:rPr>
        <w:noBreakHyphen/>
        <w:t>led connectivity, where functional services are realized by a coordinated set of Experience, Process, and System APIs rather than a single API artifact</w:t>
      </w:r>
      <w:r w:rsidR="0037625E" w:rsidRPr="0037625E">
        <w:rPr>
          <w:i/>
          <w:iCs/>
          <w:lang w:val="en-US"/>
        </w:rPr>
        <w:t>.</w:t>
      </w:r>
    </w:p>
    <w:p w14:paraId="047F7C59" w14:textId="6677C633" w:rsidR="00C2735D" w:rsidRPr="00E617C1" w:rsidRDefault="006B1D65" w:rsidP="00C2735D">
      <w:pPr>
        <w:tabs>
          <w:tab w:val="left" w:pos="9639"/>
        </w:tabs>
        <w:ind w:left="0"/>
        <w:rPr>
          <w:lang w:val="en-US"/>
        </w:rPr>
      </w:pPr>
      <w:r w:rsidRPr="006B1D65">
        <w:rPr>
          <w:lang w:val="en-US"/>
        </w:rPr>
        <w:t>MuleSoft uses API</w:t>
      </w:r>
      <w:r w:rsidRPr="006B1D65">
        <w:rPr>
          <w:rFonts w:ascii="Cambria Math" w:hAnsi="Cambria Math" w:cs="Cambria Math"/>
          <w:lang w:val="en-US"/>
        </w:rPr>
        <w:t>‑</w:t>
      </w:r>
      <w:r w:rsidRPr="006B1D65">
        <w:rPr>
          <w:lang w:val="en-US"/>
        </w:rPr>
        <w:t>led connectivity, so functionality is delivered through a logical service composed of APIs. To make this explicit, we have enhanced the LLDs with a Functional Service view, showing the business capability, owning Process API, supporting APIs, and end</w:t>
      </w:r>
      <w:r w:rsidRPr="006B1D65">
        <w:rPr>
          <w:rFonts w:ascii="Cambria Math" w:hAnsi="Cambria Math" w:cs="Cambria Math"/>
          <w:lang w:val="en-US"/>
        </w:rPr>
        <w:t>‑</w:t>
      </w:r>
      <w:r w:rsidRPr="006B1D65">
        <w:rPr>
          <w:lang w:val="en-US"/>
        </w:rPr>
        <w:t>to</w:t>
      </w:r>
      <w:r w:rsidRPr="006B1D65">
        <w:rPr>
          <w:rFonts w:ascii="Cambria Math" w:hAnsi="Cambria Math" w:cs="Cambria Math"/>
          <w:lang w:val="en-US"/>
        </w:rPr>
        <w:t>‑</w:t>
      </w:r>
      <w:r w:rsidRPr="006B1D65">
        <w:rPr>
          <w:lang w:val="en-US"/>
        </w:rPr>
        <w:t>end flow.</w:t>
      </w:r>
      <w:r>
        <w:rPr>
          <w:rFonts w:cs="Arial"/>
          <w:lang w:val="en-US"/>
        </w:rPr>
        <w:t xml:space="preserve"> </w:t>
      </w:r>
      <w:r w:rsidR="00C2735D" w:rsidRPr="0FE2566A">
        <w:rPr>
          <w:lang w:val="en-US"/>
        </w:rPr>
        <w:t>An</w:t>
      </w:r>
      <w:r>
        <w:rPr>
          <w:lang w:val="en-US"/>
        </w:rPr>
        <w:t>y</w:t>
      </w:r>
      <w:r w:rsidR="00C2735D" w:rsidRPr="0FE2566A">
        <w:rPr>
          <w:lang w:val="en-US"/>
        </w:rPr>
        <w:t xml:space="preserve"> API will generally fall into one of the following categories:</w:t>
      </w:r>
    </w:p>
    <w:p w14:paraId="29D20434" w14:textId="77777777" w:rsidR="00C2735D" w:rsidRPr="00E617C1" w:rsidRDefault="00C2735D" w:rsidP="001F30C9">
      <w:pPr>
        <w:numPr>
          <w:ilvl w:val="0"/>
          <w:numId w:val="8"/>
        </w:numPr>
        <w:tabs>
          <w:tab w:val="left" w:pos="9639"/>
        </w:tabs>
        <w:rPr>
          <w:lang w:val="en-US"/>
        </w:rPr>
      </w:pPr>
      <w:r w:rsidRPr="0FE2566A">
        <w:rPr>
          <w:b/>
          <w:bCs/>
          <w:lang w:val="en-US"/>
        </w:rPr>
        <w:t>System Level APIs</w:t>
      </w:r>
      <w:r w:rsidRPr="0FE2566A">
        <w:rPr>
          <w:lang w:val="en-US"/>
        </w:rPr>
        <w:t>: These are low-level APIs that are exposed directly for a target system.</w:t>
      </w:r>
    </w:p>
    <w:p w14:paraId="78F7F642" w14:textId="77777777" w:rsidR="00C2735D" w:rsidRPr="00E617C1" w:rsidRDefault="00C2735D" w:rsidP="001F30C9">
      <w:pPr>
        <w:numPr>
          <w:ilvl w:val="0"/>
          <w:numId w:val="8"/>
        </w:numPr>
        <w:tabs>
          <w:tab w:val="left" w:pos="9639"/>
        </w:tabs>
        <w:rPr>
          <w:lang w:val="en-US"/>
        </w:rPr>
      </w:pPr>
      <w:r w:rsidRPr="0FE2566A">
        <w:rPr>
          <w:b/>
          <w:bCs/>
          <w:lang w:val="en-US"/>
        </w:rPr>
        <w:t>Process Level APIs</w:t>
      </w:r>
      <w:r w:rsidRPr="0FE2566A">
        <w:rPr>
          <w:lang w:val="en-US"/>
        </w:rPr>
        <w:t>: These are APIs that perform orchestration and mediation between different APIs</w:t>
      </w:r>
    </w:p>
    <w:p w14:paraId="5BAF4B18" w14:textId="556C1107" w:rsidR="00C2735D" w:rsidRPr="00E617C1" w:rsidRDefault="00C2735D" w:rsidP="001F30C9">
      <w:pPr>
        <w:numPr>
          <w:ilvl w:val="0"/>
          <w:numId w:val="8"/>
        </w:numPr>
        <w:tabs>
          <w:tab w:val="left" w:pos="9639"/>
        </w:tabs>
        <w:rPr>
          <w:lang w:val="en-US"/>
        </w:rPr>
      </w:pPr>
      <w:r w:rsidRPr="0FE2566A">
        <w:rPr>
          <w:b/>
          <w:bCs/>
          <w:lang w:val="en-US"/>
        </w:rPr>
        <w:t>Experience Level APIs</w:t>
      </w:r>
      <w:r w:rsidRPr="0FE2566A">
        <w:rPr>
          <w:lang w:val="en-US"/>
        </w:rPr>
        <w:t xml:space="preserve">: These are APIs intended to adopt integration between an </w:t>
      </w:r>
      <w:r w:rsidR="00AE66F3" w:rsidRPr="0FE2566A">
        <w:rPr>
          <w:lang w:val="en-US"/>
        </w:rPr>
        <w:t>organization</w:t>
      </w:r>
      <w:r w:rsidRPr="0FE2566A">
        <w:rPr>
          <w:lang w:val="en-US"/>
        </w:rPr>
        <w:t xml:space="preserve"> and its external consumers.</w:t>
      </w:r>
    </w:p>
    <w:p w14:paraId="037FCF51" w14:textId="43E38E34" w:rsidR="00467FE7" w:rsidRDefault="00C2735D" w:rsidP="00C2735D">
      <w:pPr>
        <w:tabs>
          <w:tab w:val="left" w:pos="9639"/>
        </w:tabs>
        <w:ind w:left="0"/>
        <w:jc w:val="both"/>
      </w:pPr>
      <w:r>
        <w:t xml:space="preserve">This Low-Level Integration Design describes the design and implementation approach for a MuleSoft Experience </w:t>
      </w:r>
      <w:proofErr w:type="gramStart"/>
      <w:r>
        <w:t>API</w:t>
      </w:r>
      <w:r w:rsidRPr="0FE2566A">
        <w:rPr>
          <w:b/>
          <w:bCs/>
        </w:rPr>
        <w:t xml:space="preserve"> </w:t>
      </w:r>
      <w:r w:rsidR="00C81C21">
        <w:rPr>
          <w:b/>
          <w:bCs/>
        </w:rPr>
        <w:t xml:space="preserve"> </w:t>
      </w:r>
      <w:r w:rsidR="00C81C21" w:rsidRPr="00C81C21">
        <w:rPr>
          <w:b/>
          <w:bCs/>
        </w:rPr>
        <w:t>customer</w:t>
      </w:r>
      <w:proofErr w:type="gramEnd"/>
      <w:r w:rsidR="00C81C21" w:rsidRPr="00C81C21">
        <w:rPr>
          <w:b/>
          <w:bCs/>
        </w:rPr>
        <w:t>-profile-notification-</w:t>
      </w:r>
      <w:proofErr w:type="spellStart"/>
      <w:r w:rsidR="00C81C21" w:rsidRPr="00C81C21">
        <w:rPr>
          <w:b/>
          <w:bCs/>
        </w:rPr>
        <w:t>api</w:t>
      </w:r>
      <w:proofErr w:type="spellEnd"/>
      <w:r w:rsidR="00C81C21">
        <w:rPr>
          <w:b/>
          <w:bCs/>
        </w:rPr>
        <w:t>.</w:t>
      </w:r>
    </w:p>
    <w:p w14:paraId="492F75E4" w14:textId="77777777" w:rsidR="00984B2A" w:rsidRDefault="00984B2A" w:rsidP="00984B2A">
      <w:pPr>
        <w:pStyle w:val="Heading1"/>
      </w:pPr>
      <w:bookmarkStart w:id="3" w:name="_Toc225497721"/>
      <w:r>
        <w:t>Objective</w:t>
      </w:r>
      <w:bookmarkEnd w:id="3"/>
    </w:p>
    <w:p w14:paraId="3CCA8465" w14:textId="77777777" w:rsidR="00984B2A" w:rsidRDefault="00984B2A" w:rsidP="00984B2A">
      <w:pPr>
        <w:pStyle w:val="ListParagraph"/>
        <w:numPr>
          <w:ilvl w:val="0"/>
          <w:numId w:val="9"/>
        </w:numPr>
        <w:tabs>
          <w:tab w:val="left" w:pos="9639"/>
        </w:tabs>
      </w:pPr>
      <w:r>
        <w:t>Provide a production-ready implementation blueprint for development and deployment.</w:t>
      </w:r>
    </w:p>
    <w:p w14:paraId="4045E4FE" w14:textId="77777777" w:rsidR="00984B2A" w:rsidRDefault="00984B2A" w:rsidP="00984B2A">
      <w:pPr>
        <w:pStyle w:val="ListParagraph"/>
        <w:numPr>
          <w:ilvl w:val="0"/>
          <w:numId w:val="9"/>
        </w:numPr>
        <w:tabs>
          <w:tab w:val="left" w:pos="9639"/>
        </w:tabs>
      </w:pPr>
      <w:r>
        <w:t>Document runtime behaviour, sequencing, error handling, and observability.</w:t>
      </w:r>
    </w:p>
    <w:p w14:paraId="546EB6FE" w14:textId="77777777" w:rsidR="00984B2A" w:rsidRDefault="00984B2A" w:rsidP="00984B2A">
      <w:pPr>
        <w:pStyle w:val="ListParagraph"/>
        <w:numPr>
          <w:ilvl w:val="0"/>
          <w:numId w:val="9"/>
        </w:numPr>
        <w:tabs>
          <w:tab w:val="left" w:pos="9639"/>
        </w:tabs>
      </w:pPr>
      <w:r>
        <w:t>Define environment-specific configuration requirements for APIs, MQ, and downstream systems.</w:t>
      </w:r>
    </w:p>
    <w:p w14:paraId="366F1C7E" w14:textId="77777777" w:rsidR="00984B2A" w:rsidRPr="00FE295B" w:rsidRDefault="00984B2A" w:rsidP="00984B2A">
      <w:pPr>
        <w:pStyle w:val="ListParagraph"/>
        <w:numPr>
          <w:ilvl w:val="0"/>
          <w:numId w:val="9"/>
        </w:numPr>
        <w:tabs>
          <w:tab w:val="left" w:pos="9639"/>
        </w:tabs>
      </w:pPr>
      <w:r>
        <w:t>Capture the technical decisions, assumptions, and non-functional design controls.</w:t>
      </w:r>
    </w:p>
    <w:p w14:paraId="77222975" w14:textId="77777777" w:rsidR="00984B2A" w:rsidRDefault="00984B2A" w:rsidP="00C2735D">
      <w:pPr>
        <w:tabs>
          <w:tab w:val="left" w:pos="9639"/>
        </w:tabs>
        <w:ind w:left="0"/>
        <w:jc w:val="both"/>
      </w:pPr>
    </w:p>
    <w:p w14:paraId="6EF28841" w14:textId="749B5F96" w:rsidR="00467FE7" w:rsidRDefault="00467FE7" w:rsidP="00F0617E">
      <w:pPr>
        <w:pStyle w:val="Heading1"/>
        <w:tabs>
          <w:tab w:val="clear" w:pos="432"/>
          <w:tab w:val="clear" w:pos="851"/>
          <w:tab w:val="left" w:pos="9639"/>
        </w:tabs>
        <w:jc w:val="both"/>
      </w:pPr>
      <w:bookmarkStart w:id="4" w:name="_Toc225497723"/>
      <w:r>
        <w:t xml:space="preserve">Design </w:t>
      </w:r>
      <w:r w:rsidR="005E7FB9">
        <w:t>P</w:t>
      </w:r>
      <w:r>
        <w:t>rinciples</w:t>
      </w:r>
      <w:bookmarkEnd w:id="4"/>
      <w:r>
        <w:tab/>
      </w:r>
    </w:p>
    <w:tbl>
      <w:tblPr>
        <w:tblW w:w="9351" w:type="dxa"/>
        <w:jc w:val="center"/>
        <w:tblLook w:val="04A0" w:firstRow="1" w:lastRow="0" w:firstColumn="1" w:lastColumn="0" w:noHBand="0" w:noVBand="1"/>
      </w:tblPr>
      <w:tblGrid>
        <w:gridCol w:w="2547"/>
        <w:gridCol w:w="6804"/>
      </w:tblGrid>
      <w:tr w:rsidR="0035474C" w:rsidRPr="00EA4239" w14:paraId="0C9199F6" w14:textId="77777777" w:rsidTr="00952841">
        <w:trPr>
          <w:trHeight w:val="671"/>
          <w:jc w:val="center"/>
        </w:trPr>
        <w:tc>
          <w:tcPr>
            <w:tcW w:w="2547"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717DE644" w14:textId="395F4343" w:rsidR="00467FE7" w:rsidRDefault="00467FE7" w:rsidP="00841BE9">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Design Principle</w:t>
            </w:r>
          </w:p>
        </w:tc>
        <w:tc>
          <w:tcPr>
            <w:tcW w:w="6804"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05F7C01C" w14:textId="66170E4D" w:rsidR="00467FE7" w:rsidRDefault="00467FE7" w:rsidP="00841BE9">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Description</w:t>
            </w:r>
          </w:p>
        </w:tc>
      </w:tr>
      <w:tr w:rsidR="00952841" w:rsidRPr="00EA4239" w14:paraId="133BFD5D" w14:textId="77777777" w:rsidTr="00952841">
        <w:trPr>
          <w:trHeight w:val="342"/>
          <w:jc w:val="center"/>
        </w:trPr>
        <w:tc>
          <w:tcPr>
            <w:tcW w:w="2547" w:type="dxa"/>
            <w:tcBorders>
              <w:top w:val="single" w:sz="4" w:space="0" w:color="auto"/>
              <w:left w:val="single" w:sz="4" w:space="0" w:color="auto"/>
              <w:bottom w:val="single" w:sz="4" w:space="0" w:color="auto"/>
              <w:right w:val="single" w:sz="4" w:space="0" w:color="auto"/>
            </w:tcBorders>
            <w:vAlign w:val="center"/>
          </w:tcPr>
          <w:p w14:paraId="0A9F17A9" w14:textId="56720A02" w:rsidR="00952841" w:rsidRPr="00DD5C2A" w:rsidRDefault="00952841" w:rsidP="00952841">
            <w:pPr>
              <w:tabs>
                <w:tab w:val="left" w:pos="9639"/>
              </w:tabs>
              <w:spacing w:line="240" w:lineRule="auto"/>
              <w:ind w:left="0"/>
              <w:rPr>
                <w:rFonts w:eastAsia="Arial" w:cs="Arial"/>
                <w:color w:val="1A1A2E"/>
                <w:szCs w:val="18"/>
              </w:rPr>
            </w:pPr>
            <w:r>
              <w:t>Client</w:t>
            </w:r>
          </w:p>
        </w:tc>
        <w:tc>
          <w:tcPr>
            <w:tcW w:w="6804" w:type="dxa"/>
            <w:tcBorders>
              <w:top w:val="single" w:sz="4" w:space="0" w:color="auto"/>
              <w:left w:val="single" w:sz="4" w:space="0" w:color="auto"/>
              <w:bottom w:val="single" w:sz="4" w:space="0" w:color="auto"/>
              <w:right w:val="single" w:sz="4" w:space="0" w:color="auto"/>
            </w:tcBorders>
            <w:vAlign w:val="center"/>
          </w:tcPr>
          <w:p w14:paraId="145B7248" w14:textId="6B05E280" w:rsidR="00952841" w:rsidRPr="00DD5C2A" w:rsidRDefault="00952841" w:rsidP="00952841">
            <w:pPr>
              <w:tabs>
                <w:tab w:val="left" w:pos="9639"/>
              </w:tabs>
              <w:spacing w:line="240" w:lineRule="auto"/>
              <w:ind w:left="0"/>
              <w:rPr>
                <w:rFonts w:eastAsia="Arial" w:cs="Arial"/>
                <w:color w:val="1A1A2E"/>
                <w:szCs w:val="18"/>
              </w:rPr>
            </w:pPr>
            <w:r>
              <w:t>ABC Travel Company</w:t>
            </w:r>
          </w:p>
        </w:tc>
      </w:tr>
      <w:tr w:rsidR="00952841" w:rsidRPr="00EA4239" w14:paraId="42482CA4" w14:textId="77777777" w:rsidTr="00952841">
        <w:trPr>
          <w:trHeight w:val="359"/>
          <w:jc w:val="center"/>
        </w:trPr>
        <w:tc>
          <w:tcPr>
            <w:tcW w:w="2547" w:type="dxa"/>
            <w:tcBorders>
              <w:top w:val="single" w:sz="4" w:space="0" w:color="auto"/>
              <w:left w:val="single" w:sz="4" w:space="0" w:color="auto"/>
              <w:bottom w:val="single" w:sz="4" w:space="0" w:color="auto"/>
              <w:right w:val="single" w:sz="4" w:space="0" w:color="auto"/>
            </w:tcBorders>
            <w:vAlign w:val="center"/>
          </w:tcPr>
          <w:p w14:paraId="7F739E04" w14:textId="3556AA7D" w:rsidR="00952841" w:rsidRPr="00DD5C2A" w:rsidRDefault="00952841" w:rsidP="00952841">
            <w:pPr>
              <w:tabs>
                <w:tab w:val="left" w:pos="9639"/>
              </w:tabs>
              <w:spacing w:line="240" w:lineRule="auto"/>
              <w:ind w:left="0"/>
              <w:rPr>
                <w:rFonts w:eastAsia="Arial" w:cs="Arial"/>
                <w:color w:val="1A1A2E"/>
                <w:szCs w:val="18"/>
              </w:rPr>
            </w:pPr>
            <w:r>
              <w:t>Integration Platform</w:t>
            </w:r>
          </w:p>
        </w:tc>
        <w:tc>
          <w:tcPr>
            <w:tcW w:w="6804" w:type="dxa"/>
            <w:tcBorders>
              <w:top w:val="single" w:sz="4" w:space="0" w:color="auto"/>
              <w:left w:val="single" w:sz="4" w:space="0" w:color="auto"/>
              <w:bottom w:val="single" w:sz="4" w:space="0" w:color="auto"/>
              <w:right w:val="single" w:sz="4" w:space="0" w:color="auto"/>
            </w:tcBorders>
            <w:vAlign w:val="center"/>
          </w:tcPr>
          <w:p w14:paraId="1181F95D" w14:textId="59129A39" w:rsidR="00952841" w:rsidRPr="00DD5C2A" w:rsidRDefault="00952841" w:rsidP="00952841">
            <w:pPr>
              <w:tabs>
                <w:tab w:val="left" w:pos="9639"/>
              </w:tabs>
              <w:spacing w:line="240" w:lineRule="auto"/>
              <w:ind w:left="0"/>
              <w:rPr>
                <w:rFonts w:eastAsia="Arial" w:cs="Arial"/>
                <w:color w:val="1A1A2E"/>
                <w:szCs w:val="18"/>
              </w:rPr>
            </w:pPr>
            <w:r>
              <w:t>MuleSoft Mule 4</w:t>
            </w:r>
          </w:p>
        </w:tc>
      </w:tr>
      <w:tr w:rsidR="00952841" w:rsidRPr="00EA4239" w14:paraId="18D84410" w14:textId="77777777" w:rsidTr="00952841">
        <w:trPr>
          <w:trHeight w:val="359"/>
          <w:jc w:val="center"/>
        </w:trPr>
        <w:tc>
          <w:tcPr>
            <w:tcW w:w="2547" w:type="dxa"/>
            <w:tcBorders>
              <w:top w:val="single" w:sz="4" w:space="0" w:color="auto"/>
              <w:left w:val="single" w:sz="4" w:space="0" w:color="auto"/>
              <w:bottom w:val="single" w:sz="4" w:space="0" w:color="auto"/>
              <w:right w:val="single" w:sz="4" w:space="0" w:color="auto"/>
            </w:tcBorders>
            <w:vAlign w:val="center"/>
          </w:tcPr>
          <w:p w14:paraId="65E570D5" w14:textId="2FA76F0F" w:rsidR="00952841" w:rsidRPr="00DD5C2A" w:rsidRDefault="00952841" w:rsidP="00952841">
            <w:pPr>
              <w:tabs>
                <w:tab w:val="left" w:pos="9639"/>
              </w:tabs>
              <w:spacing w:line="240" w:lineRule="auto"/>
              <w:ind w:left="0"/>
              <w:rPr>
                <w:rFonts w:eastAsia="Arial" w:cs="Arial"/>
                <w:color w:val="1A1A2E"/>
                <w:szCs w:val="18"/>
              </w:rPr>
            </w:pPr>
            <w:r>
              <w:t>Source System</w:t>
            </w:r>
          </w:p>
        </w:tc>
        <w:tc>
          <w:tcPr>
            <w:tcW w:w="6804" w:type="dxa"/>
            <w:tcBorders>
              <w:top w:val="single" w:sz="4" w:space="0" w:color="auto"/>
              <w:left w:val="single" w:sz="4" w:space="0" w:color="auto"/>
              <w:bottom w:val="single" w:sz="4" w:space="0" w:color="auto"/>
              <w:right w:val="single" w:sz="4" w:space="0" w:color="auto"/>
            </w:tcBorders>
            <w:vAlign w:val="center"/>
          </w:tcPr>
          <w:p w14:paraId="2E2692BE" w14:textId="0440553E" w:rsidR="00952841" w:rsidRPr="00DD5C2A" w:rsidRDefault="00952841" w:rsidP="00952841">
            <w:pPr>
              <w:tabs>
                <w:tab w:val="left" w:pos="9639"/>
              </w:tabs>
              <w:spacing w:line="240" w:lineRule="auto"/>
              <w:ind w:left="0"/>
              <w:rPr>
                <w:rFonts w:eastAsia="Arial" w:cs="Arial"/>
                <w:color w:val="1A1A2E"/>
                <w:szCs w:val="18"/>
              </w:rPr>
            </w:pPr>
            <w:r>
              <w:t>Salesforce</w:t>
            </w:r>
          </w:p>
        </w:tc>
      </w:tr>
      <w:tr w:rsidR="00952841" w:rsidRPr="00EA4239" w14:paraId="7D6F00CC" w14:textId="77777777" w:rsidTr="00952841">
        <w:trPr>
          <w:trHeight w:val="359"/>
          <w:jc w:val="center"/>
        </w:trPr>
        <w:tc>
          <w:tcPr>
            <w:tcW w:w="2547" w:type="dxa"/>
            <w:tcBorders>
              <w:top w:val="single" w:sz="4" w:space="0" w:color="auto"/>
              <w:left w:val="single" w:sz="4" w:space="0" w:color="auto"/>
              <w:bottom w:val="single" w:sz="4" w:space="0" w:color="auto"/>
              <w:right w:val="single" w:sz="4" w:space="0" w:color="auto"/>
            </w:tcBorders>
            <w:vAlign w:val="center"/>
          </w:tcPr>
          <w:p w14:paraId="3BB7E6C4" w14:textId="751EBEE3" w:rsidR="00952841" w:rsidRPr="00DD5C2A" w:rsidRDefault="00952841" w:rsidP="00952841">
            <w:pPr>
              <w:tabs>
                <w:tab w:val="left" w:pos="9639"/>
              </w:tabs>
              <w:spacing w:line="240" w:lineRule="auto"/>
              <w:ind w:left="0"/>
              <w:rPr>
                <w:rFonts w:eastAsia="Arial" w:cs="Arial"/>
                <w:color w:val="1A1A2E"/>
                <w:szCs w:val="18"/>
              </w:rPr>
            </w:pPr>
            <w:r>
              <w:t>Target System</w:t>
            </w:r>
          </w:p>
        </w:tc>
        <w:tc>
          <w:tcPr>
            <w:tcW w:w="6804" w:type="dxa"/>
            <w:tcBorders>
              <w:top w:val="single" w:sz="4" w:space="0" w:color="auto"/>
              <w:left w:val="single" w:sz="4" w:space="0" w:color="auto"/>
              <w:bottom w:val="single" w:sz="4" w:space="0" w:color="auto"/>
              <w:right w:val="single" w:sz="4" w:space="0" w:color="auto"/>
            </w:tcBorders>
            <w:vAlign w:val="center"/>
          </w:tcPr>
          <w:p w14:paraId="191CB596" w14:textId="5C36D6BB" w:rsidR="00952841" w:rsidRPr="00DD5C2A" w:rsidRDefault="00952841" w:rsidP="00952841">
            <w:pPr>
              <w:tabs>
                <w:tab w:val="left" w:pos="9639"/>
              </w:tabs>
              <w:spacing w:line="240" w:lineRule="auto"/>
              <w:ind w:left="0"/>
              <w:rPr>
                <w:rFonts w:eastAsia="Arial" w:cs="Arial"/>
                <w:color w:val="1A1A2E"/>
                <w:szCs w:val="18"/>
              </w:rPr>
            </w:pPr>
            <w:r>
              <w:t>Email Notification API</w:t>
            </w:r>
          </w:p>
        </w:tc>
      </w:tr>
      <w:tr w:rsidR="00952841" w:rsidRPr="00EA4239" w14:paraId="1B6436B4" w14:textId="77777777" w:rsidTr="00952841">
        <w:trPr>
          <w:trHeight w:val="359"/>
          <w:jc w:val="center"/>
        </w:trPr>
        <w:tc>
          <w:tcPr>
            <w:tcW w:w="2547" w:type="dxa"/>
            <w:tcBorders>
              <w:top w:val="single" w:sz="4" w:space="0" w:color="auto"/>
              <w:left w:val="single" w:sz="4" w:space="0" w:color="auto"/>
              <w:bottom w:val="single" w:sz="4" w:space="0" w:color="auto"/>
              <w:right w:val="single" w:sz="4" w:space="0" w:color="auto"/>
            </w:tcBorders>
            <w:vAlign w:val="center"/>
          </w:tcPr>
          <w:p w14:paraId="267E92FD" w14:textId="1896962E" w:rsidR="00952841" w:rsidRPr="00DD5C2A" w:rsidRDefault="00952841" w:rsidP="00952841">
            <w:pPr>
              <w:tabs>
                <w:tab w:val="left" w:pos="9639"/>
              </w:tabs>
              <w:spacing w:line="240" w:lineRule="auto"/>
              <w:ind w:left="0"/>
              <w:rPr>
                <w:rFonts w:eastAsia="Arial" w:cs="Arial"/>
                <w:color w:val="1A1A2E"/>
                <w:szCs w:val="18"/>
              </w:rPr>
            </w:pPr>
            <w:r>
              <w:t>Messaging Layer</w:t>
            </w:r>
          </w:p>
        </w:tc>
        <w:tc>
          <w:tcPr>
            <w:tcW w:w="6804" w:type="dxa"/>
            <w:tcBorders>
              <w:top w:val="single" w:sz="4" w:space="0" w:color="auto"/>
              <w:left w:val="single" w:sz="4" w:space="0" w:color="auto"/>
              <w:bottom w:val="single" w:sz="4" w:space="0" w:color="auto"/>
              <w:right w:val="single" w:sz="4" w:space="0" w:color="auto"/>
            </w:tcBorders>
            <w:vAlign w:val="center"/>
          </w:tcPr>
          <w:p w14:paraId="60D9B792" w14:textId="40B8CA38" w:rsidR="00952841" w:rsidRPr="00DD5C2A" w:rsidRDefault="00952841" w:rsidP="00952841">
            <w:pPr>
              <w:tabs>
                <w:tab w:val="left" w:pos="9639"/>
              </w:tabs>
              <w:spacing w:line="240" w:lineRule="auto"/>
              <w:ind w:left="0"/>
              <w:rPr>
                <w:rFonts w:eastAsia="Arial" w:cs="Arial"/>
                <w:color w:val="1A1A2E"/>
                <w:szCs w:val="18"/>
              </w:rPr>
            </w:pPr>
            <w:proofErr w:type="spellStart"/>
            <w:r>
              <w:t>Anypoint</w:t>
            </w:r>
            <w:proofErr w:type="spellEnd"/>
            <w:r>
              <w:t xml:space="preserve"> MQ / RabbitMQ</w:t>
            </w:r>
          </w:p>
        </w:tc>
      </w:tr>
      <w:tr w:rsidR="00952841" w:rsidRPr="00EA4239" w14:paraId="41F4833A" w14:textId="77777777" w:rsidTr="00952841">
        <w:trPr>
          <w:trHeight w:val="359"/>
          <w:jc w:val="center"/>
        </w:trPr>
        <w:tc>
          <w:tcPr>
            <w:tcW w:w="2547" w:type="dxa"/>
            <w:tcBorders>
              <w:top w:val="single" w:sz="4" w:space="0" w:color="auto"/>
              <w:left w:val="single" w:sz="4" w:space="0" w:color="auto"/>
              <w:bottom w:val="single" w:sz="4" w:space="0" w:color="auto"/>
              <w:right w:val="single" w:sz="4" w:space="0" w:color="auto"/>
            </w:tcBorders>
            <w:vAlign w:val="center"/>
          </w:tcPr>
          <w:p w14:paraId="6E9368FC" w14:textId="0D129E6E" w:rsidR="00952841" w:rsidRPr="00DD5C2A" w:rsidRDefault="00952841" w:rsidP="00952841">
            <w:pPr>
              <w:tabs>
                <w:tab w:val="left" w:pos="9639"/>
              </w:tabs>
              <w:spacing w:line="240" w:lineRule="auto"/>
              <w:ind w:left="0"/>
              <w:rPr>
                <w:rFonts w:eastAsia="Arial" w:cs="Arial"/>
                <w:color w:val="1A1A2E"/>
                <w:szCs w:val="18"/>
              </w:rPr>
            </w:pPr>
            <w:r>
              <w:t>Deployment Target</w:t>
            </w:r>
          </w:p>
        </w:tc>
        <w:tc>
          <w:tcPr>
            <w:tcW w:w="6804" w:type="dxa"/>
            <w:tcBorders>
              <w:top w:val="single" w:sz="4" w:space="0" w:color="auto"/>
              <w:left w:val="single" w:sz="4" w:space="0" w:color="auto"/>
              <w:bottom w:val="single" w:sz="4" w:space="0" w:color="auto"/>
              <w:right w:val="single" w:sz="4" w:space="0" w:color="auto"/>
            </w:tcBorders>
            <w:vAlign w:val="center"/>
          </w:tcPr>
          <w:p w14:paraId="282F8455" w14:textId="302C01E2" w:rsidR="00952841" w:rsidRPr="00DD5C2A" w:rsidRDefault="00952841" w:rsidP="00952841">
            <w:pPr>
              <w:tabs>
                <w:tab w:val="left" w:pos="9639"/>
              </w:tabs>
              <w:spacing w:line="240" w:lineRule="auto"/>
              <w:ind w:left="0"/>
              <w:rPr>
                <w:rFonts w:eastAsia="Arial" w:cs="Arial"/>
                <w:color w:val="1A1A2E"/>
                <w:szCs w:val="18"/>
              </w:rPr>
            </w:pPr>
            <w:proofErr w:type="spellStart"/>
            <w:r>
              <w:t>CloudHub</w:t>
            </w:r>
            <w:proofErr w:type="spellEnd"/>
            <w:r>
              <w:t xml:space="preserve"> 2.0</w:t>
            </w:r>
          </w:p>
        </w:tc>
      </w:tr>
      <w:tr w:rsidR="00952841" w:rsidRPr="00EA4239" w14:paraId="582C5CEB" w14:textId="77777777" w:rsidTr="00952841">
        <w:trPr>
          <w:trHeight w:val="359"/>
          <w:jc w:val="center"/>
        </w:trPr>
        <w:tc>
          <w:tcPr>
            <w:tcW w:w="2547" w:type="dxa"/>
            <w:tcBorders>
              <w:top w:val="single" w:sz="4" w:space="0" w:color="auto"/>
              <w:left w:val="single" w:sz="4" w:space="0" w:color="auto"/>
              <w:bottom w:val="single" w:sz="4" w:space="0" w:color="auto"/>
              <w:right w:val="single" w:sz="4" w:space="0" w:color="auto"/>
            </w:tcBorders>
            <w:vAlign w:val="center"/>
          </w:tcPr>
          <w:p w14:paraId="5C5B1372" w14:textId="779D5EBB" w:rsidR="00952841" w:rsidRPr="00DD5C2A" w:rsidRDefault="00952841" w:rsidP="00952841">
            <w:pPr>
              <w:tabs>
                <w:tab w:val="left" w:pos="9639"/>
              </w:tabs>
              <w:spacing w:line="240" w:lineRule="auto"/>
              <w:ind w:left="0"/>
              <w:rPr>
                <w:rFonts w:eastAsia="Arial" w:cs="Arial"/>
                <w:color w:val="1A1A2E"/>
                <w:szCs w:val="18"/>
              </w:rPr>
            </w:pPr>
            <w:r>
              <w:t>Version</w:t>
            </w:r>
          </w:p>
        </w:tc>
        <w:tc>
          <w:tcPr>
            <w:tcW w:w="6804" w:type="dxa"/>
            <w:tcBorders>
              <w:top w:val="single" w:sz="4" w:space="0" w:color="auto"/>
              <w:left w:val="single" w:sz="4" w:space="0" w:color="auto"/>
              <w:bottom w:val="single" w:sz="4" w:space="0" w:color="auto"/>
              <w:right w:val="single" w:sz="4" w:space="0" w:color="auto"/>
            </w:tcBorders>
            <w:vAlign w:val="center"/>
          </w:tcPr>
          <w:p w14:paraId="2D05F247" w14:textId="483A0A43" w:rsidR="00952841" w:rsidRPr="00DD5C2A" w:rsidRDefault="00952841" w:rsidP="00952841">
            <w:pPr>
              <w:tabs>
                <w:tab w:val="left" w:pos="9639"/>
              </w:tabs>
              <w:spacing w:line="240" w:lineRule="auto"/>
              <w:ind w:left="0"/>
              <w:rPr>
                <w:rFonts w:eastAsia="Arial" w:cs="Arial"/>
                <w:color w:val="1A1A2E"/>
                <w:szCs w:val="18"/>
              </w:rPr>
            </w:pPr>
            <w:r>
              <w:t>1.0</w:t>
            </w:r>
          </w:p>
        </w:tc>
      </w:tr>
    </w:tbl>
    <w:p w14:paraId="7468BF38" w14:textId="77777777" w:rsidR="00467FE7" w:rsidRDefault="00467FE7" w:rsidP="00090F7A">
      <w:pPr>
        <w:tabs>
          <w:tab w:val="left" w:pos="9639"/>
        </w:tabs>
        <w:ind w:left="0"/>
        <w:jc w:val="both"/>
      </w:pPr>
    </w:p>
    <w:p w14:paraId="1144DA24" w14:textId="77777777" w:rsidR="00C27961" w:rsidRDefault="00DF2D85" w:rsidP="00090F7A">
      <w:pPr>
        <w:pStyle w:val="Heading1"/>
        <w:tabs>
          <w:tab w:val="clear" w:pos="432"/>
          <w:tab w:val="clear" w:pos="851"/>
          <w:tab w:val="left" w:pos="9639"/>
        </w:tabs>
        <w:jc w:val="both"/>
      </w:pPr>
      <w:bookmarkStart w:id="5" w:name="_Toc225497724"/>
      <w:r>
        <w:lastRenderedPageBreak/>
        <w:t>Decisions</w:t>
      </w:r>
      <w:bookmarkEnd w:id="5"/>
    </w:p>
    <w:tbl>
      <w:tblPr>
        <w:tblpPr w:leftFromText="180" w:rightFromText="180" w:vertAnchor="text" w:horzAnchor="margin" w:tblpXSpec="right" w:tblpY="50"/>
        <w:tblW w:w="9779" w:type="dxa"/>
        <w:tblLook w:val="04A0" w:firstRow="1" w:lastRow="0" w:firstColumn="1" w:lastColumn="0" w:noHBand="0" w:noVBand="1"/>
      </w:tblPr>
      <w:tblGrid>
        <w:gridCol w:w="1838"/>
        <w:gridCol w:w="7941"/>
      </w:tblGrid>
      <w:tr w:rsidR="00C27961" w:rsidRPr="00EA4239" w14:paraId="0C52DFF7" w14:textId="77777777" w:rsidTr="00C27961">
        <w:trPr>
          <w:trHeight w:val="671"/>
        </w:trPr>
        <w:tc>
          <w:tcPr>
            <w:tcW w:w="1838"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0B88DB7A" w14:textId="77777777" w:rsidR="00C27961" w:rsidRDefault="00C27961" w:rsidP="00C27961">
            <w:pPr>
              <w:tabs>
                <w:tab w:val="left" w:pos="9639"/>
              </w:tabs>
              <w:spacing w:before="0" w:after="0" w:line="240" w:lineRule="auto"/>
              <w:ind w:left="0"/>
              <w:rPr>
                <w:rFonts w:cs="Arial"/>
                <w:b/>
                <w:bCs/>
                <w:color w:val="FFFFFF" w:themeColor="background1"/>
                <w:lang w:val="en-US" w:eastAsia="en-US"/>
              </w:rPr>
            </w:pPr>
            <w:proofErr w:type="spellStart"/>
            <w:proofErr w:type="gramStart"/>
            <w:r>
              <w:rPr>
                <w:rFonts w:cs="Arial"/>
                <w:b/>
                <w:bCs/>
                <w:color w:val="FFFFFF" w:themeColor="background1"/>
                <w:lang w:val="en-US" w:eastAsia="en-US"/>
              </w:rPr>
              <w:t>S.No</w:t>
            </w:r>
            <w:proofErr w:type="spellEnd"/>
            <w:proofErr w:type="gramEnd"/>
          </w:p>
        </w:tc>
        <w:tc>
          <w:tcPr>
            <w:tcW w:w="7941"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1C588E2C" w14:textId="77777777" w:rsidR="00C27961" w:rsidRDefault="00C27961" w:rsidP="00C27961">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Outcome</w:t>
            </w:r>
          </w:p>
        </w:tc>
      </w:tr>
      <w:tr w:rsidR="00C27961" w:rsidRPr="00EA4239" w14:paraId="6E3B8ED9" w14:textId="77777777" w:rsidTr="00C27961">
        <w:trPr>
          <w:trHeight w:val="342"/>
        </w:trPr>
        <w:tc>
          <w:tcPr>
            <w:tcW w:w="1838" w:type="dxa"/>
            <w:tcBorders>
              <w:top w:val="single" w:sz="4" w:space="0" w:color="auto"/>
              <w:left w:val="single" w:sz="4" w:space="0" w:color="auto"/>
              <w:bottom w:val="single" w:sz="4" w:space="0" w:color="auto"/>
              <w:right w:val="single" w:sz="4" w:space="0" w:color="auto"/>
            </w:tcBorders>
          </w:tcPr>
          <w:p w14:paraId="6266C020" w14:textId="77777777" w:rsidR="00C27961" w:rsidRPr="00DD5C2A" w:rsidRDefault="00C27961" w:rsidP="00C27961">
            <w:pPr>
              <w:tabs>
                <w:tab w:val="left" w:pos="9639"/>
              </w:tabs>
              <w:spacing w:line="240" w:lineRule="auto"/>
              <w:ind w:left="0"/>
              <w:rPr>
                <w:rFonts w:eastAsia="Arial" w:cs="Arial"/>
                <w:color w:val="1A1A2E"/>
                <w:szCs w:val="18"/>
              </w:rPr>
            </w:pPr>
            <w:r>
              <w:rPr>
                <w:rFonts w:eastAsia="Arial" w:cs="Arial"/>
                <w:color w:val="1A1A2E"/>
                <w:szCs w:val="18"/>
              </w:rPr>
              <w:t>D01</w:t>
            </w:r>
          </w:p>
        </w:tc>
        <w:tc>
          <w:tcPr>
            <w:tcW w:w="7941" w:type="dxa"/>
            <w:tcBorders>
              <w:top w:val="single" w:sz="4" w:space="0" w:color="auto"/>
              <w:left w:val="single" w:sz="4" w:space="0" w:color="auto"/>
              <w:bottom w:val="single" w:sz="4" w:space="0" w:color="auto"/>
              <w:right w:val="single" w:sz="4" w:space="0" w:color="auto"/>
            </w:tcBorders>
          </w:tcPr>
          <w:p w14:paraId="1AE56AB6" w14:textId="77777777" w:rsidR="00C27961" w:rsidRPr="00DD5C2A" w:rsidRDefault="00C27961" w:rsidP="00C27961">
            <w:pPr>
              <w:tabs>
                <w:tab w:val="left" w:pos="9639"/>
              </w:tabs>
              <w:spacing w:line="240" w:lineRule="auto"/>
              <w:ind w:left="0"/>
              <w:rPr>
                <w:rFonts w:eastAsia="Arial" w:cs="Arial"/>
                <w:color w:val="1A1A2E"/>
                <w:szCs w:val="18"/>
              </w:rPr>
            </w:pPr>
            <w:r w:rsidRPr="00A10E67">
              <w:rPr>
                <w:rFonts w:eastAsia="Arial" w:cs="Arial"/>
                <w:color w:val="1A1A2E"/>
                <w:szCs w:val="18"/>
              </w:rPr>
              <w:t xml:space="preserve">EXP API returns </w:t>
            </w:r>
            <w:proofErr w:type="gramStart"/>
            <w:r w:rsidRPr="00A10E67">
              <w:rPr>
                <w:rFonts w:eastAsia="Arial" w:cs="Arial"/>
                <w:color w:val="1A1A2E"/>
                <w:szCs w:val="18"/>
              </w:rPr>
              <w:t>20</w:t>
            </w:r>
            <w:r>
              <w:rPr>
                <w:rFonts w:eastAsia="Arial" w:cs="Arial"/>
                <w:color w:val="1A1A2E"/>
                <w:szCs w:val="18"/>
              </w:rPr>
              <w:t>0</w:t>
            </w:r>
            <w:proofErr w:type="gramEnd"/>
            <w:r w:rsidRPr="00A10E67">
              <w:rPr>
                <w:rFonts w:eastAsia="Arial" w:cs="Arial"/>
                <w:color w:val="1A1A2E"/>
                <w:szCs w:val="18"/>
              </w:rPr>
              <w:t xml:space="preserve"> with </w:t>
            </w:r>
            <w:r>
              <w:rPr>
                <w:rFonts w:eastAsia="Arial" w:cs="Arial"/>
                <w:color w:val="1A1A2E"/>
                <w:szCs w:val="18"/>
              </w:rPr>
              <w:t xml:space="preserve">message accepted </w:t>
            </w:r>
            <w:r w:rsidRPr="00A10E67">
              <w:rPr>
                <w:rFonts w:eastAsia="Arial" w:cs="Arial"/>
                <w:color w:val="1A1A2E"/>
                <w:szCs w:val="18"/>
              </w:rPr>
              <w:t>status after successful publish to MQ.</w:t>
            </w:r>
          </w:p>
        </w:tc>
      </w:tr>
      <w:tr w:rsidR="00C27961" w:rsidRPr="00EA4239" w14:paraId="43CCC9A0" w14:textId="77777777" w:rsidTr="00C27961">
        <w:trPr>
          <w:trHeight w:val="342"/>
        </w:trPr>
        <w:tc>
          <w:tcPr>
            <w:tcW w:w="1838" w:type="dxa"/>
            <w:tcBorders>
              <w:top w:val="single" w:sz="4" w:space="0" w:color="auto"/>
              <w:left w:val="single" w:sz="4" w:space="0" w:color="auto"/>
              <w:bottom w:val="single" w:sz="4" w:space="0" w:color="auto"/>
              <w:right w:val="single" w:sz="4" w:space="0" w:color="auto"/>
            </w:tcBorders>
          </w:tcPr>
          <w:p w14:paraId="7DE406A7" w14:textId="77777777" w:rsidR="00C27961" w:rsidRPr="00DD5C2A" w:rsidRDefault="00C27961" w:rsidP="00C27961">
            <w:pPr>
              <w:tabs>
                <w:tab w:val="left" w:pos="9639"/>
              </w:tabs>
              <w:spacing w:line="240" w:lineRule="auto"/>
              <w:ind w:left="0"/>
              <w:rPr>
                <w:rFonts w:eastAsia="Arial" w:cs="Arial"/>
                <w:color w:val="1A1A2E"/>
                <w:szCs w:val="18"/>
              </w:rPr>
            </w:pPr>
            <w:r>
              <w:rPr>
                <w:rFonts w:eastAsia="Arial" w:cs="Arial"/>
                <w:color w:val="1A1A2E"/>
                <w:szCs w:val="18"/>
              </w:rPr>
              <w:t>D02</w:t>
            </w:r>
          </w:p>
        </w:tc>
        <w:tc>
          <w:tcPr>
            <w:tcW w:w="7941" w:type="dxa"/>
            <w:tcBorders>
              <w:top w:val="single" w:sz="4" w:space="0" w:color="auto"/>
              <w:left w:val="single" w:sz="4" w:space="0" w:color="auto"/>
              <w:bottom w:val="single" w:sz="4" w:space="0" w:color="auto"/>
              <w:right w:val="single" w:sz="4" w:space="0" w:color="auto"/>
            </w:tcBorders>
          </w:tcPr>
          <w:p w14:paraId="2FE01D32" w14:textId="77777777" w:rsidR="00C27961" w:rsidRPr="00DD5C2A" w:rsidRDefault="00C27961" w:rsidP="00C27961">
            <w:pPr>
              <w:tabs>
                <w:tab w:val="left" w:pos="9639"/>
              </w:tabs>
              <w:spacing w:line="240" w:lineRule="auto"/>
              <w:ind w:left="0"/>
              <w:rPr>
                <w:rFonts w:eastAsia="Arial" w:cs="Arial"/>
                <w:color w:val="1A1A2E"/>
                <w:szCs w:val="18"/>
              </w:rPr>
            </w:pPr>
            <w:r w:rsidRPr="00867D41">
              <w:rPr>
                <w:rFonts w:eastAsia="Arial" w:cs="Arial"/>
                <w:color w:val="1A1A2E"/>
                <w:szCs w:val="18"/>
              </w:rPr>
              <w:t xml:space="preserve">API uses </w:t>
            </w:r>
            <w:proofErr w:type="spellStart"/>
            <w:r w:rsidRPr="00867D41">
              <w:rPr>
                <w:rFonts w:eastAsia="Arial" w:cs="Arial"/>
                <w:color w:val="1A1A2E"/>
                <w:szCs w:val="18"/>
              </w:rPr>
              <w:t>Anypoint</w:t>
            </w:r>
            <w:proofErr w:type="spellEnd"/>
            <w:r w:rsidRPr="00867D41">
              <w:rPr>
                <w:rFonts w:eastAsia="Arial" w:cs="Arial"/>
                <w:color w:val="1A1A2E"/>
                <w:szCs w:val="18"/>
              </w:rPr>
              <w:t xml:space="preserve"> MQ subscriber/listener with FIFO semantics and controlled concurrency</w:t>
            </w:r>
          </w:p>
        </w:tc>
      </w:tr>
      <w:tr w:rsidR="00C27961" w:rsidRPr="00EA4239" w14:paraId="33C7A95C" w14:textId="77777777" w:rsidTr="00C27961">
        <w:trPr>
          <w:trHeight w:val="359"/>
        </w:trPr>
        <w:tc>
          <w:tcPr>
            <w:tcW w:w="1838" w:type="dxa"/>
            <w:tcBorders>
              <w:top w:val="single" w:sz="4" w:space="0" w:color="auto"/>
              <w:left w:val="single" w:sz="4" w:space="0" w:color="auto"/>
              <w:bottom w:val="single" w:sz="4" w:space="0" w:color="auto"/>
              <w:right w:val="single" w:sz="4" w:space="0" w:color="auto"/>
            </w:tcBorders>
          </w:tcPr>
          <w:p w14:paraId="225FDD63" w14:textId="77777777" w:rsidR="00C27961" w:rsidRPr="00DD5C2A" w:rsidRDefault="00C27961" w:rsidP="00C27961">
            <w:pPr>
              <w:tabs>
                <w:tab w:val="left" w:pos="9639"/>
              </w:tabs>
              <w:spacing w:line="240" w:lineRule="auto"/>
              <w:ind w:left="0"/>
              <w:rPr>
                <w:rFonts w:eastAsia="Arial" w:cs="Arial"/>
                <w:color w:val="1A1A2E"/>
                <w:szCs w:val="18"/>
              </w:rPr>
            </w:pPr>
            <w:r>
              <w:rPr>
                <w:rFonts w:eastAsia="Arial" w:cs="Arial"/>
                <w:color w:val="1A1A2E"/>
                <w:szCs w:val="18"/>
              </w:rPr>
              <w:t>D03</w:t>
            </w:r>
          </w:p>
        </w:tc>
        <w:tc>
          <w:tcPr>
            <w:tcW w:w="7941" w:type="dxa"/>
            <w:tcBorders>
              <w:top w:val="single" w:sz="4" w:space="0" w:color="auto"/>
              <w:left w:val="single" w:sz="4" w:space="0" w:color="auto"/>
              <w:bottom w:val="single" w:sz="4" w:space="0" w:color="auto"/>
              <w:right w:val="single" w:sz="4" w:space="0" w:color="auto"/>
            </w:tcBorders>
          </w:tcPr>
          <w:p w14:paraId="52BCE5C5" w14:textId="77777777" w:rsidR="00C27961" w:rsidRPr="00DD5C2A" w:rsidRDefault="00C27961" w:rsidP="00C27961">
            <w:pPr>
              <w:tabs>
                <w:tab w:val="left" w:pos="9639"/>
              </w:tabs>
              <w:spacing w:line="240" w:lineRule="auto"/>
              <w:ind w:left="0"/>
              <w:rPr>
                <w:rFonts w:eastAsia="Arial" w:cs="Arial"/>
                <w:color w:val="1A1A2E"/>
                <w:szCs w:val="18"/>
              </w:rPr>
            </w:pPr>
            <w:r w:rsidRPr="006A2CC9">
              <w:rPr>
                <w:rFonts w:eastAsia="Arial" w:cs="Arial"/>
                <w:color w:val="1A1A2E"/>
                <w:szCs w:val="18"/>
              </w:rPr>
              <w:t xml:space="preserve">Retries are </w:t>
            </w:r>
            <w:proofErr w:type="gramStart"/>
            <w:r w:rsidRPr="006A2CC9">
              <w:rPr>
                <w:rFonts w:eastAsia="Arial" w:cs="Arial"/>
                <w:color w:val="1A1A2E"/>
                <w:szCs w:val="18"/>
              </w:rPr>
              <w:t>handled</w:t>
            </w:r>
            <w:proofErr w:type="gramEnd"/>
            <w:r w:rsidRPr="006A2CC9">
              <w:rPr>
                <w:rFonts w:eastAsia="Arial" w:cs="Arial"/>
                <w:color w:val="1A1A2E"/>
                <w:szCs w:val="18"/>
              </w:rPr>
              <w:t xml:space="preserve"> in layered fashion</w:t>
            </w:r>
            <w:r>
              <w:rPr>
                <w:rFonts w:eastAsia="Arial" w:cs="Arial"/>
                <w:color w:val="1A1A2E"/>
                <w:szCs w:val="18"/>
              </w:rPr>
              <w:t xml:space="preserve"> in process API.</w:t>
            </w:r>
            <w:r w:rsidRPr="006A2CC9">
              <w:rPr>
                <w:rFonts w:eastAsia="Arial" w:cs="Arial"/>
                <w:color w:val="1A1A2E"/>
                <w:szCs w:val="18"/>
              </w:rPr>
              <w:t xml:space="preserve"> MQ redelivery for processing failures and HTTP/reconnect strategies for downstream transient failures</w:t>
            </w:r>
          </w:p>
        </w:tc>
      </w:tr>
      <w:tr w:rsidR="00C27961" w:rsidRPr="00EA4239" w14:paraId="71E0A126" w14:textId="77777777" w:rsidTr="00C27961">
        <w:trPr>
          <w:trHeight w:val="359"/>
        </w:trPr>
        <w:tc>
          <w:tcPr>
            <w:tcW w:w="1838" w:type="dxa"/>
            <w:tcBorders>
              <w:top w:val="single" w:sz="4" w:space="0" w:color="auto"/>
              <w:left w:val="single" w:sz="4" w:space="0" w:color="auto"/>
              <w:bottom w:val="single" w:sz="4" w:space="0" w:color="auto"/>
              <w:right w:val="single" w:sz="4" w:space="0" w:color="auto"/>
            </w:tcBorders>
          </w:tcPr>
          <w:p w14:paraId="0DB8EC64" w14:textId="77777777" w:rsidR="00C27961" w:rsidRPr="00DD5C2A" w:rsidRDefault="00C27961" w:rsidP="00C27961">
            <w:pPr>
              <w:tabs>
                <w:tab w:val="left" w:pos="9639"/>
              </w:tabs>
              <w:spacing w:line="240" w:lineRule="auto"/>
              <w:ind w:left="0"/>
              <w:rPr>
                <w:rFonts w:eastAsia="Arial" w:cs="Arial"/>
                <w:color w:val="1A1A2E"/>
                <w:szCs w:val="18"/>
              </w:rPr>
            </w:pPr>
            <w:r>
              <w:rPr>
                <w:rFonts w:eastAsia="Arial" w:cs="Arial"/>
                <w:color w:val="1A1A2E"/>
                <w:szCs w:val="18"/>
              </w:rPr>
              <w:t>D04</w:t>
            </w:r>
          </w:p>
        </w:tc>
        <w:tc>
          <w:tcPr>
            <w:tcW w:w="7941" w:type="dxa"/>
            <w:tcBorders>
              <w:top w:val="single" w:sz="4" w:space="0" w:color="auto"/>
              <w:left w:val="single" w:sz="4" w:space="0" w:color="auto"/>
              <w:bottom w:val="single" w:sz="4" w:space="0" w:color="auto"/>
              <w:right w:val="single" w:sz="4" w:space="0" w:color="auto"/>
            </w:tcBorders>
          </w:tcPr>
          <w:p w14:paraId="0A517420" w14:textId="77777777" w:rsidR="00C27961" w:rsidRPr="00DD5C2A" w:rsidRDefault="00C27961" w:rsidP="00C27961">
            <w:pPr>
              <w:tabs>
                <w:tab w:val="left" w:pos="9639"/>
              </w:tabs>
              <w:spacing w:line="240" w:lineRule="auto"/>
              <w:ind w:left="0"/>
              <w:rPr>
                <w:rFonts w:eastAsia="Arial" w:cs="Arial"/>
                <w:color w:val="1A1A2E"/>
                <w:szCs w:val="18"/>
              </w:rPr>
            </w:pPr>
            <w:r w:rsidRPr="00AC6B2D">
              <w:rPr>
                <w:rFonts w:eastAsia="Arial" w:cs="Arial"/>
                <w:color w:val="1A1A2E"/>
                <w:szCs w:val="18"/>
              </w:rPr>
              <w:t xml:space="preserve">client id enforcement </w:t>
            </w:r>
            <w:r>
              <w:rPr>
                <w:rFonts w:eastAsia="Arial" w:cs="Arial"/>
                <w:color w:val="1A1A2E"/>
                <w:szCs w:val="18"/>
              </w:rPr>
              <w:t xml:space="preserve">will </w:t>
            </w:r>
            <w:proofErr w:type="gramStart"/>
            <w:r>
              <w:rPr>
                <w:rFonts w:eastAsia="Arial" w:cs="Arial"/>
                <w:color w:val="1A1A2E"/>
                <w:szCs w:val="18"/>
              </w:rPr>
              <w:t>be used</w:t>
            </w:r>
            <w:proofErr w:type="gramEnd"/>
            <w:r>
              <w:rPr>
                <w:rFonts w:eastAsia="Arial" w:cs="Arial"/>
                <w:color w:val="1A1A2E"/>
                <w:szCs w:val="18"/>
              </w:rPr>
              <w:t xml:space="preserve"> to authorize Experience API to call Process API</w:t>
            </w:r>
          </w:p>
        </w:tc>
      </w:tr>
    </w:tbl>
    <w:p w14:paraId="03F296FA" w14:textId="16DE0D22" w:rsidR="00090F7A" w:rsidRDefault="00C27961" w:rsidP="00090F7A">
      <w:pPr>
        <w:pStyle w:val="Heading1"/>
        <w:tabs>
          <w:tab w:val="clear" w:pos="432"/>
          <w:tab w:val="clear" w:pos="851"/>
          <w:tab w:val="left" w:pos="9639"/>
        </w:tabs>
        <w:jc w:val="both"/>
      </w:pPr>
      <w:r>
        <w:t>Business Requirements</w:t>
      </w:r>
    </w:p>
    <w:tbl>
      <w:tblPr>
        <w:tblpPr w:leftFromText="180" w:rightFromText="180" w:vertAnchor="text" w:horzAnchor="margin" w:tblpXSpec="right" w:tblpY="50"/>
        <w:tblW w:w="9779" w:type="dxa"/>
        <w:tblLook w:val="04A0" w:firstRow="1" w:lastRow="0" w:firstColumn="1" w:lastColumn="0" w:noHBand="0" w:noVBand="1"/>
      </w:tblPr>
      <w:tblGrid>
        <w:gridCol w:w="1838"/>
        <w:gridCol w:w="7941"/>
      </w:tblGrid>
      <w:tr w:rsidR="00C27961" w:rsidRPr="00EA4239" w14:paraId="31CF553F" w14:textId="77777777" w:rsidTr="00DC2EBD">
        <w:trPr>
          <w:trHeight w:val="671"/>
        </w:trPr>
        <w:tc>
          <w:tcPr>
            <w:tcW w:w="1838"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682D8F9D" w14:textId="0407AE7D" w:rsidR="00C27961" w:rsidRPr="00C27961" w:rsidRDefault="00C27961" w:rsidP="00C27961">
            <w:pPr>
              <w:tabs>
                <w:tab w:val="left" w:pos="9639"/>
              </w:tabs>
              <w:spacing w:before="0" w:after="0" w:line="240" w:lineRule="auto"/>
              <w:ind w:left="0"/>
              <w:rPr>
                <w:rFonts w:cs="Arial"/>
                <w:b/>
                <w:bCs/>
                <w:color w:val="FFFFFF" w:themeColor="background1"/>
                <w:lang w:val="en-IN" w:eastAsia="en-US"/>
              </w:rPr>
            </w:pPr>
            <w:r w:rsidRPr="00C27961">
              <w:rPr>
                <w:rFonts w:cs="Arial"/>
                <w:b/>
                <w:bCs/>
                <w:color w:val="FFFFFF" w:themeColor="background1"/>
                <w:lang w:val="en-IN" w:eastAsia="en-US"/>
              </w:rPr>
              <w:t xml:space="preserve">Requirement </w:t>
            </w:r>
            <w:r>
              <w:rPr>
                <w:rFonts w:cs="Arial"/>
                <w:b/>
                <w:bCs/>
                <w:color w:val="FFFFFF" w:themeColor="background1"/>
                <w:lang w:val="en-IN" w:eastAsia="en-US"/>
              </w:rPr>
              <w:t>I</w:t>
            </w:r>
            <w:r w:rsidRPr="00C27961">
              <w:rPr>
                <w:rFonts w:cs="Arial"/>
                <w:b/>
                <w:bCs/>
                <w:color w:val="FFFFFF" w:themeColor="background1"/>
                <w:lang w:val="en-IN" w:eastAsia="en-US"/>
              </w:rPr>
              <w:t>D</w:t>
            </w:r>
          </w:p>
          <w:p w14:paraId="75A04C13" w14:textId="36EB6E40" w:rsidR="00C27961" w:rsidRDefault="00C27961" w:rsidP="00DC2EBD">
            <w:pPr>
              <w:tabs>
                <w:tab w:val="left" w:pos="9639"/>
              </w:tabs>
              <w:spacing w:before="0" w:after="0" w:line="240" w:lineRule="auto"/>
              <w:ind w:left="0"/>
              <w:rPr>
                <w:rFonts w:cs="Arial"/>
                <w:b/>
                <w:bCs/>
                <w:color w:val="FFFFFF" w:themeColor="background1"/>
                <w:lang w:val="en-US" w:eastAsia="en-US"/>
              </w:rPr>
            </w:pPr>
          </w:p>
        </w:tc>
        <w:tc>
          <w:tcPr>
            <w:tcW w:w="7941"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62DDDB12" w14:textId="77777777" w:rsidR="00C27961" w:rsidRPr="00C27961" w:rsidRDefault="00C27961" w:rsidP="00C27961">
            <w:pPr>
              <w:tabs>
                <w:tab w:val="left" w:pos="9639"/>
              </w:tabs>
              <w:spacing w:before="0" w:after="0" w:line="240" w:lineRule="auto"/>
              <w:ind w:left="0"/>
              <w:rPr>
                <w:rFonts w:cs="Arial"/>
                <w:b/>
                <w:bCs/>
                <w:color w:val="FFFFFF" w:themeColor="background1"/>
                <w:lang w:val="en-IN" w:eastAsia="en-US"/>
              </w:rPr>
            </w:pPr>
            <w:r w:rsidRPr="00C27961">
              <w:rPr>
                <w:rFonts w:cs="Arial"/>
                <w:b/>
                <w:bCs/>
                <w:color w:val="FFFFFF" w:themeColor="background1"/>
                <w:lang w:val="en-IN" w:eastAsia="en-US"/>
              </w:rPr>
              <w:t>Requirement Description</w:t>
            </w:r>
          </w:p>
          <w:p w14:paraId="21937A80" w14:textId="0E941B09" w:rsidR="00C27961" w:rsidRDefault="00C27961" w:rsidP="00DC2EBD">
            <w:pPr>
              <w:tabs>
                <w:tab w:val="left" w:pos="9639"/>
              </w:tabs>
              <w:spacing w:before="0" w:after="0" w:line="240" w:lineRule="auto"/>
              <w:ind w:left="0"/>
              <w:rPr>
                <w:rFonts w:cs="Arial"/>
                <w:b/>
                <w:bCs/>
                <w:color w:val="FFFFFF" w:themeColor="background1"/>
                <w:lang w:val="en-US" w:eastAsia="en-US"/>
              </w:rPr>
            </w:pPr>
          </w:p>
        </w:tc>
      </w:tr>
      <w:tr w:rsidR="00C27961" w:rsidRPr="00EA4239" w14:paraId="773DA995" w14:textId="77777777" w:rsidTr="00EC4ACB">
        <w:trPr>
          <w:trHeight w:val="342"/>
        </w:trPr>
        <w:tc>
          <w:tcPr>
            <w:tcW w:w="1838" w:type="dxa"/>
            <w:tcBorders>
              <w:top w:val="single" w:sz="4" w:space="0" w:color="auto"/>
              <w:left w:val="single" w:sz="4" w:space="0" w:color="auto"/>
              <w:bottom w:val="single" w:sz="4" w:space="0" w:color="auto"/>
              <w:right w:val="single" w:sz="4" w:space="0" w:color="auto"/>
            </w:tcBorders>
            <w:vAlign w:val="center"/>
          </w:tcPr>
          <w:p w14:paraId="7A061611" w14:textId="0DD29B26" w:rsidR="00C27961" w:rsidRPr="00DD5C2A" w:rsidRDefault="00C27961" w:rsidP="00C27961">
            <w:pPr>
              <w:tabs>
                <w:tab w:val="left" w:pos="9639"/>
              </w:tabs>
              <w:spacing w:line="240" w:lineRule="auto"/>
              <w:ind w:left="0"/>
              <w:rPr>
                <w:rFonts w:eastAsia="Arial" w:cs="Arial"/>
                <w:color w:val="1A1A2E"/>
                <w:szCs w:val="18"/>
              </w:rPr>
            </w:pPr>
            <w:r>
              <w:t>BR-001</w:t>
            </w:r>
          </w:p>
        </w:tc>
        <w:tc>
          <w:tcPr>
            <w:tcW w:w="7941" w:type="dxa"/>
            <w:tcBorders>
              <w:top w:val="single" w:sz="4" w:space="0" w:color="auto"/>
              <w:left w:val="single" w:sz="4" w:space="0" w:color="auto"/>
              <w:bottom w:val="single" w:sz="4" w:space="0" w:color="auto"/>
              <w:right w:val="single" w:sz="4" w:space="0" w:color="auto"/>
            </w:tcBorders>
            <w:vAlign w:val="center"/>
          </w:tcPr>
          <w:p w14:paraId="5689959E" w14:textId="294CA2CA" w:rsidR="00C27961" w:rsidRPr="00DD5C2A" w:rsidRDefault="00C27961" w:rsidP="00C27961">
            <w:pPr>
              <w:tabs>
                <w:tab w:val="left" w:pos="9639"/>
              </w:tabs>
              <w:spacing w:line="240" w:lineRule="auto"/>
              <w:ind w:left="0"/>
              <w:rPr>
                <w:rFonts w:eastAsia="Arial" w:cs="Arial"/>
                <w:color w:val="1A1A2E"/>
                <w:szCs w:val="18"/>
              </w:rPr>
            </w:pPr>
            <w:r>
              <w:t xml:space="preserve">Customer profile information </w:t>
            </w:r>
            <w:proofErr w:type="gramStart"/>
            <w:r>
              <w:t>is stored</w:t>
            </w:r>
            <w:proofErr w:type="gramEnd"/>
            <w:r>
              <w:t xml:space="preserve"> in Salesforce.</w:t>
            </w:r>
          </w:p>
        </w:tc>
      </w:tr>
      <w:tr w:rsidR="00C27961" w:rsidRPr="00EA4239" w14:paraId="1775D072" w14:textId="77777777" w:rsidTr="00EC4ACB">
        <w:trPr>
          <w:trHeight w:val="342"/>
        </w:trPr>
        <w:tc>
          <w:tcPr>
            <w:tcW w:w="1838" w:type="dxa"/>
            <w:tcBorders>
              <w:top w:val="single" w:sz="4" w:space="0" w:color="auto"/>
              <w:left w:val="single" w:sz="4" w:space="0" w:color="auto"/>
              <w:bottom w:val="single" w:sz="4" w:space="0" w:color="auto"/>
              <w:right w:val="single" w:sz="4" w:space="0" w:color="auto"/>
            </w:tcBorders>
            <w:vAlign w:val="center"/>
          </w:tcPr>
          <w:p w14:paraId="139FBB82" w14:textId="39F48CDF" w:rsidR="00C27961" w:rsidRPr="00DD5C2A" w:rsidRDefault="00C27961" w:rsidP="00C27961">
            <w:pPr>
              <w:tabs>
                <w:tab w:val="left" w:pos="9639"/>
              </w:tabs>
              <w:spacing w:line="240" w:lineRule="auto"/>
              <w:ind w:left="0"/>
              <w:rPr>
                <w:rFonts w:eastAsia="Arial" w:cs="Arial"/>
                <w:color w:val="1A1A2E"/>
                <w:szCs w:val="18"/>
              </w:rPr>
            </w:pPr>
            <w:r>
              <w:t>BR-002</w:t>
            </w:r>
          </w:p>
        </w:tc>
        <w:tc>
          <w:tcPr>
            <w:tcW w:w="7941" w:type="dxa"/>
            <w:tcBorders>
              <w:top w:val="single" w:sz="4" w:space="0" w:color="auto"/>
              <w:left w:val="single" w:sz="4" w:space="0" w:color="auto"/>
              <w:bottom w:val="single" w:sz="4" w:space="0" w:color="auto"/>
              <w:right w:val="single" w:sz="4" w:space="0" w:color="auto"/>
            </w:tcBorders>
            <w:vAlign w:val="center"/>
          </w:tcPr>
          <w:p w14:paraId="71E91FCC" w14:textId="5608442E" w:rsidR="00C27961" w:rsidRPr="00DD5C2A" w:rsidRDefault="00C27961" w:rsidP="00C27961">
            <w:pPr>
              <w:tabs>
                <w:tab w:val="left" w:pos="9639"/>
              </w:tabs>
              <w:spacing w:line="240" w:lineRule="auto"/>
              <w:ind w:left="0"/>
              <w:rPr>
                <w:rFonts w:eastAsia="Arial" w:cs="Arial"/>
                <w:color w:val="1A1A2E"/>
                <w:szCs w:val="18"/>
              </w:rPr>
            </w:pPr>
            <w:r>
              <w:t>Any addition or update to customer profile information should trigger an email notification.</w:t>
            </w:r>
          </w:p>
        </w:tc>
      </w:tr>
      <w:tr w:rsidR="00C27961" w:rsidRPr="00EA4239" w14:paraId="713D5CC3" w14:textId="77777777" w:rsidTr="00EC4ACB">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1DCA584B" w14:textId="45EDB1F5" w:rsidR="00C27961" w:rsidRPr="00DD5C2A" w:rsidRDefault="00C27961" w:rsidP="00C27961">
            <w:pPr>
              <w:tabs>
                <w:tab w:val="left" w:pos="9639"/>
              </w:tabs>
              <w:spacing w:line="240" w:lineRule="auto"/>
              <w:ind w:left="0"/>
              <w:rPr>
                <w:rFonts w:eastAsia="Arial" w:cs="Arial"/>
                <w:color w:val="1A1A2E"/>
                <w:szCs w:val="18"/>
              </w:rPr>
            </w:pPr>
            <w:r>
              <w:t>BR-003</w:t>
            </w:r>
          </w:p>
        </w:tc>
        <w:tc>
          <w:tcPr>
            <w:tcW w:w="7941" w:type="dxa"/>
            <w:tcBorders>
              <w:top w:val="single" w:sz="4" w:space="0" w:color="auto"/>
              <w:left w:val="single" w:sz="4" w:space="0" w:color="auto"/>
              <w:bottom w:val="single" w:sz="4" w:space="0" w:color="auto"/>
              <w:right w:val="single" w:sz="4" w:space="0" w:color="auto"/>
            </w:tcBorders>
            <w:vAlign w:val="center"/>
          </w:tcPr>
          <w:p w14:paraId="76A9F588" w14:textId="4BB8A3AC" w:rsidR="00C27961" w:rsidRPr="00DD5C2A" w:rsidRDefault="00C27961" w:rsidP="00C27961">
            <w:pPr>
              <w:tabs>
                <w:tab w:val="left" w:pos="9639"/>
              </w:tabs>
              <w:spacing w:line="240" w:lineRule="auto"/>
              <w:ind w:left="0"/>
              <w:rPr>
                <w:rFonts w:eastAsia="Arial" w:cs="Arial"/>
                <w:color w:val="1A1A2E"/>
                <w:szCs w:val="18"/>
              </w:rPr>
            </w:pPr>
            <w:r>
              <w:t xml:space="preserve">The customer email address must </w:t>
            </w:r>
            <w:proofErr w:type="gramStart"/>
            <w:r>
              <w:t>be fetched</w:t>
            </w:r>
            <w:proofErr w:type="gramEnd"/>
            <w:r>
              <w:t xml:space="preserve"> from the Salesforce customer contact object.</w:t>
            </w:r>
          </w:p>
        </w:tc>
      </w:tr>
      <w:tr w:rsidR="00C27961" w:rsidRPr="00EA4239" w14:paraId="0506E299" w14:textId="77777777" w:rsidTr="00EC4ACB">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5A1C9681" w14:textId="1616527B" w:rsidR="00C27961" w:rsidRPr="00DD5C2A" w:rsidRDefault="00C27961" w:rsidP="00C27961">
            <w:pPr>
              <w:tabs>
                <w:tab w:val="left" w:pos="9639"/>
              </w:tabs>
              <w:spacing w:line="240" w:lineRule="auto"/>
              <w:ind w:left="0"/>
              <w:rPr>
                <w:rFonts w:eastAsia="Arial" w:cs="Arial"/>
                <w:color w:val="1A1A2E"/>
                <w:szCs w:val="18"/>
              </w:rPr>
            </w:pPr>
            <w:r>
              <w:t>BR-004</w:t>
            </w:r>
          </w:p>
        </w:tc>
        <w:tc>
          <w:tcPr>
            <w:tcW w:w="7941" w:type="dxa"/>
            <w:tcBorders>
              <w:top w:val="single" w:sz="4" w:space="0" w:color="auto"/>
              <w:left w:val="single" w:sz="4" w:space="0" w:color="auto"/>
              <w:bottom w:val="single" w:sz="4" w:space="0" w:color="auto"/>
              <w:right w:val="single" w:sz="4" w:space="0" w:color="auto"/>
            </w:tcBorders>
            <w:vAlign w:val="center"/>
          </w:tcPr>
          <w:p w14:paraId="15C6C1D6" w14:textId="16C35872" w:rsidR="00C27961" w:rsidRPr="00DD5C2A" w:rsidRDefault="00C27961" w:rsidP="00C27961">
            <w:pPr>
              <w:tabs>
                <w:tab w:val="left" w:pos="9639"/>
              </w:tabs>
              <w:spacing w:line="240" w:lineRule="auto"/>
              <w:ind w:left="0"/>
              <w:rPr>
                <w:rFonts w:eastAsia="Arial" w:cs="Arial"/>
                <w:color w:val="1A1A2E"/>
                <w:szCs w:val="18"/>
              </w:rPr>
            </w:pPr>
            <w:r>
              <w:t xml:space="preserve">Email notifications should </w:t>
            </w:r>
            <w:proofErr w:type="gramStart"/>
            <w:r>
              <w:t>be sent</w:t>
            </w:r>
            <w:proofErr w:type="gramEnd"/>
            <w:r>
              <w:t xml:space="preserve"> to the respective customer email address.</w:t>
            </w:r>
          </w:p>
        </w:tc>
      </w:tr>
      <w:tr w:rsidR="00C27961" w:rsidRPr="00EA4239" w14:paraId="65F256D0" w14:textId="77777777" w:rsidTr="00EC4ACB">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60474FEF" w14:textId="5F24CBFA" w:rsidR="00C27961" w:rsidRDefault="00C27961" w:rsidP="00C27961">
            <w:pPr>
              <w:tabs>
                <w:tab w:val="left" w:pos="9639"/>
              </w:tabs>
              <w:spacing w:line="240" w:lineRule="auto"/>
              <w:ind w:left="0"/>
              <w:rPr>
                <w:rFonts w:eastAsia="Arial" w:cs="Arial"/>
                <w:color w:val="1A1A2E"/>
                <w:szCs w:val="18"/>
              </w:rPr>
            </w:pPr>
            <w:r>
              <w:t>BR-005</w:t>
            </w:r>
          </w:p>
        </w:tc>
        <w:tc>
          <w:tcPr>
            <w:tcW w:w="7941" w:type="dxa"/>
            <w:tcBorders>
              <w:top w:val="single" w:sz="4" w:space="0" w:color="auto"/>
              <w:left w:val="single" w:sz="4" w:space="0" w:color="auto"/>
              <w:bottom w:val="single" w:sz="4" w:space="0" w:color="auto"/>
              <w:right w:val="single" w:sz="4" w:space="0" w:color="auto"/>
            </w:tcBorders>
            <w:vAlign w:val="center"/>
          </w:tcPr>
          <w:p w14:paraId="2AD26ED3" w14:textId="21B2295D" w:rsidR="00C27961" w:rsidRPr="00AC6B2D" w:rsidRDefault="00C27961" w:rsidP="00C27961">
            <w:pPr>
              <w:tabs>
                <w:tab w:val="left" w:pos="9639"/>
              </w:tabs>
              <w:spacing w:line="240" w:lineRule="auto"/>
              <w:ind w:left="0"/>
              <w:rPr>
                <w:rFonts w:eastAsia="Arial" w:cs="Arial"/>
                <w:color w:val="1A1A2E"/>
                <w:szCs w:val="18"/>
              </w:rPr>
            </w:pPr>
            <w:r>
              <w:t>The notification process should run every 30 minutes.</w:t>
            </w:r>
          </w:p>
        </w:tc>
      </w:tr>
      <w:tr w:rsidR="00C27961" w:rsidRPr="00EA4239" w14:paraId="015A3139" w14:textId="77777777" w:rsidTr="00EC4ACB">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21E2D3FD" w14:textId="4AE98BB5" w:rsidR="00C27961" w:rsidRDefault="00C27961" w:rsidP="00C27961">
            <w:pPr>
              <w:tabs>
                <w:tab w:val="left" w:pos="9639"/>
              </w:tabs>
              <w:spacing w:line="240" w:lineRule="auto"/>
              <w:ind w:left="0"/>
              <w:rPr>
                <w:rFonts w:eastAsia="Arial" w:cs="Arial"/>
                <w:color w:val="1A1A2E"/>
                <w:szCs w:val="18"/>
              </w:rPr>
            </w:pPr>
            <w:r>
              <w:t>BR-006</w:t>
            </w:r>
          </w:p>
        </w:tc>
        <w:tc>
          <w:tcPr>
            <w:tcW w:w="7941" w:type="dxa"/>
            <w:tcBorders>
              <w:top w:val="single" w:sz="4" w:space="0" w:color="auto"/>
              <w:left w:val="single" w:sz="4" w:space="0" w:color="auto"/>
              <w:bottom w:val="single" w:sz="4" w:space="0" w:color="auto"/>
              <w:right w:val="single" w:sz="4" w:space="0" w:color="auto"/>
            </w:tcBorders>
            <w:vAlign w:val="center"/>
          </w:tcPr>
          <w:p w14:paraId="15EB5CF7" w14:textId="7CA17E0F" w:rsidR="00C27961" w:rsidRPr="00AC6B2D" w:rsidRDefault="00C27961" w:rsidP="00C27961">
            <w:pPr>
              <w:tabs>
                <w:tab w:val="left" w:pos="9639"/>
              </w:tabs>
              <w:spacing w:line="240" w:lineRule="auto"/>
              <w:ind w:left="0"/>
              <w:rPr>
                <w:rFonts w:eastAsia="Arial" w:cs="Arial"/>
                <w:color w:val="1A1A2E"/>
                <w:szCs w:val="18"/>
              </w:rPr>
            </w:pPr>
            <w:r>
              <w:t xml:space="preserve">The solution should support customer fields such as name, email, phone, mobile, address, birthdate, department, </w:t>
            </w:r>
            <w:proofErr w:type="gramStart"/>
            <w:r>
              <w:t>etc.</w:t>
            </w:r>
            <w:proofErr w:type="gramEnd"/>
          </w:p>
        </w:tc>
      </w:tr>
    </w:tbl>
    <w:p w14:paraId="33CF2C19" w14:textId="03FF5659" w:rsidR="00C4059A" w:rsidRDefault="00C27961" w:rsidP="00B52AB1">
      <w:pPr>
        <w:tabs>
          <w:tab w:val="left" w:pos="9639"/>
        </w:tabs>
        <w:spacing w:line="360" w:lineRule="auto"/>
        <w:ind w:left="0"/>
        <w:jc w:val="both"/>
      </w:pPr>
      <w:r>
        <w:tab/>
      </w:r>
    </w:p>
    <w:p w14:paraId="0626BAFE" w14:textId="7CE93A6C" w:rsidR="00A17D2F" w:rsidRPr="00A17D2F" w:rsidRDefault="002876C3" w:rsidP="00A17D2F">
      <w:pPr>
        <w:pStyle w:val="Heading1"/>
        <w:tabs>
          <w:tab w:val="clear" w:pos="432"/>
          <w:tab w:val="clear" w:pos="851"/>
          <w:tab w:val="left" w:pos="9639"/>
        </w:tabs>
        <w:jc w:val="both"/>
      </w:pPr>
      <w:r w:rsidRPr="002876C3">
        <w:t xml:space="preserve"> Functional Service Overview</w:t>
      </w:r>
    </w:p>
    <w:p w14:paraId="323A3DEE" w14:textId="77777777" w:rsidR="00366ADE" w:rsidRPr="00366ADE" w:rsidRDefault="00366ADE" w:rsidP="00366ADE">
      <w:pPr>
        <w:tabs>
          <w:tab w:val="left" w:pos="9639"/>
        </w:tabs>
        <w:spacing w:line="360" w:lineRule="auto"/>
        <w:ind w:left="0"/>
        <w:jc w:val="both"/>
        <w:rPr>
          <w:lang w:val="en-US"/>
        </w:rPr>
      </w:pPr>
    </w:p>
    <w:p w14:paraId="3B899CE7" w14:textId="421066DF" w:rsidR="0057746D" w:rsidRDefault="0057746D" w:rsidP="0057746D">
      <w:pPr>
        <w:tabs>
          <w:tab w:val="left" w:pos="9639"/>
        </w:tabs>
        <w:spacing w:line="360" w:lineRule="auto"/>
        <w:ind w:left="0"/>
        <w:rPr>
          <w:lang w:val="en-US"/>
        </w:rPr>
      </w:pPr>
      <w:r w:rsidRPr="0057746D">
        <w:rPr>
          <w:b/>
          <w:bCs/>
          <w:lang w:val="en-US"/>
        </w:rPr>
        <w:t>Functional Service Name:</w:t>
      </w:r>
      <w:r w:rsidRPr="0057746D">
        <w:rPr>
          <w:lang w:val="en-US"/>
        </w:rPr>
        <w:br/>
      </w:r>
      <w:r w:rsidR="008A0263" w:rsidRPr="008A0263">
        <w:rPr>
          <w:lang w:val="en-US"/>
        </w:rPr>
        <w:t>customer-profile-notification-</w:t>
      </w:r>
      <w:proofErr w:type="spellStart"/>
      <w:r w:rsidR="008A0263" w:rsidRPr="008A0263">
        <w:rPr>
          <w:lang w:val="en-US"/>
        </w:rPr>
        <w:t>api</w:t>
      </w:r>
      <w:proofErr w:type="spellEnd"/>
    </w:p>
    <w:p w14:paraId="09176A7D" w14:textId="77777777" w:rsidR="00661B20" w:rsidRPr="00661B20" w:rsidRDefault="00CF3199" w:rsidP="00661B20">
      <w:pPr>
        <w:tabs>
          <w:tab w:val="left" w:pos="9639"/>
        </w:tabs>
        <w:spacing w:line="360" w:lineRule="auto"/>
        <w:ind w:left="0"/>
        <w:rPr>
          <w:lang w:val="en-IN"/>
        </w:rPr>
      </w:pPr>
      <w:r w:rsidRPr="00CF3199">
        <w:rPr>
          <w:b/>
          <w:bCs/>
          <w:lang w:val="en-US"/>
        </w:rPr>
        <w:t>Description:</w:t>
      </w:r>
      <w:r w:rsidRPr="00CF3199">
        <w:rPr>
          <w:lang w:val="en-US"/>
        </w:rPr>
        <w:br/>
      </w:r>
      <w:r w:rsidR="00661B20" w:rsidRPr="00661B20">
        <w:rPr>
          <w:lang w:val="en-IN"/>
        </w:rPr>
        <w:t>ABC Travel stores customer profile information in Salesforce. Whenever a customer profile is created or updated, the customer must receive an email notification.</w:t>
      </w:r>
    </w:p>
    <w:p w14:paraId="625CF142" w14:textId="77777777" w:rsidR="00661B20" w:rsidRPr="00661B20" w:rsidRDefault="00661B20" w:rsidP="00661B20">
      <w:pPr>
        <w:tabs>
          <w:tab w:val="left" w:pos="9639"/>
        </w:tabs>
        <w:spacing w:line="360" w:lineRule="auto"/>
        <w:ind w:left="0"/>
        <w:rPr>
          <w:lang w:val="en-IN"/>
        </w:rPr>
      </w:pPr>
      <w:r w:rsidRPr="00661B20">
        <w:rPr>
          <w:lang w:val="en-IN"/>
        </w:rPr>
        <w:t>Examples of profile updates include:</w:t>
      </w:r>
    </w:p>
    <w:p w14:paraId="22A0657E" w14:textId="77777777" w:rsidR="00661B20" w:rsidRPr="00661B20" w:rsidRDefault="00661B20" w:rsidP="00661B20">
      <w:pPr>
        <w:numPr>
          <w:ilvl w:val="0"/>
          <w:numId w:val="25"/>
        </w:numPr>
        <w:tabs>
          <w:tab w:val="left" w:pos="9639"/>
        </w:tabs>
        <w:spacing w:line="360" w:lineRule="auto"/>
        <w:rPr>
          <w:lang w:val="en-IN"/>
        </w:rPr>
      </w:pPr>
      <w:r w:rsidRPr="00661B20">
        <w:rPr>
          <w:lang w:val="en-IN"/>
        </w:rPr>
        <w:t>Name change</w:t>
      </w:r>
    </w:p>
    <w:p w14:paraId="7E62578E" w14:textId="77777777" w:rsidR="00661B20" w:rsidRPr="00661B20" w:rsidRDefault="00661B20" w:rsidP="00661B20">
      <w:pPr>
        <w:numPr>
          <w:ilvl w:val="0"/>
          <w:numId w:val="25"/>
        </w:numPr>
        <w:tabs>
          <w:tab w:val="left" w:pos="9639"/>
        </w:tabs>
        <w:spacing w:line="360" w:lineRule="auto"/>
        <w:rPr>
          <w:lang w:val="en-IN"/>
        </w:rPr>
      </w:pPr>
      <w:r w:rsidRPr="00661B20">
        <w:rPr>
          <w:lang w:val="en-IN"/>
        </w:rPr>
        <w:t>Email update</w:t>
      </w:r>
    </w:p>
    <w:p w14:paraId="1DC5D90D" w14:textId="77777777" w:rsidR="00661B20" w:rsidRPr="00661B20" w:rsidRDefault="00661B20" w:rsidP="00661B20">
      <w:pPr>
        <w:numPr>
          <w:ilvl w:val="0"/>
          <w:numId w:val="25"/>
        </w:numPr>
        <w:tabs>
          <w:tab w:val="left" w:pos="9639"/>
        </w:tabs>
        <w:spacing w:line="360" w:lineRule="auto"/>
        <w:rPr>
          <w:lang w:val="en-IN"/>
        </w:rPr>
      </w:pPr>
      <w:r w:rsidRPr="00661B20">
        <w:rPr>
          <w:lang w:val="en-IN"/>
        </w:rPr>
        <w:t>Phone or mobile number update</w:t>
      </w:r>
    </w:p>
    <w:p w14:paraId="4A2481F1" w14:textId="77777777" w:rsidR="00661B20" w:rsidRPr="00661B20" w:rsidRDefault="00661B20" w:rsidP="00661B20">
      <w:pPr>
        <w:numPr>
          <w:ilvl w:val="0"/>
          <w:numId w:val="25"/>
        </w:numPr>
        <w:tabs>
          <w:tab w:val="left" w:pos="9639"/>
        </w:tabs>
        <w:spacing w:line="360" w:lineRule="auto"/>
        <w:rPr>
          <w:lang w:val="en-IN"/>
        </w:rPr>
      </w:pPr>
      <w:r w:rsidRPr="00661B20">
        <w:rPr>
          <w:lang w:val="en-IN"/>
        </w:rPr>
        <w:t>Address update</w:t>
      </w:r>
    </w:p>
    <w:p w14:paraId="7599D98F" w14:textId="77777777" w:rsidR="00661B20" w:rsidRPr="00661B20" w:rsidRDefault="00661B20" w:rsidP="00661B20">
      <w:pPr>
        <w:numPr>
          <w:ilvl w:val="0"/>
          <w:numId w:val="25"/>
        </w:numPr>
        <w:tabs>
          <w:tab w:val="left" w:pos="9639"/>
        </w:tabs>
        <w:spacing w:line="360" w:lineRule="auto"/>
        <w:rPr>
          <w:lang w:val="en-IN"/>
        </w:rPr>
      </w:pPr>
      <w:r w:rsidRPr="00661B20">
        <w:rPr>
          <w:lang w:val="en-IN"/>
        </w:rPr>
        <w:t>Department update</w:t>
      </w:r>
    </w:p>
    <w:p w14:paraId="2A3C2914" w14:textId="77777777" w:rsidR="00661B20" w:rsidRPr="00661B20" w:rsidRDefault="00661B20" w:rsidP="00661B20">
      <w:pPr>
        <w:numPr>
          <w:ilvl w:val="0"/>
          <w:numId w:val="25"/>
        </w:numPr>
        <w:tabs>
          <w:tab w:val="left" w:pos="9639"/>
        </w:tabs>
        <w:spacing w:line="360" w:lineRule="auto"/>
        <w:rPr>
          <w:lang w:val="en-IN"/>
        </w:rPr>
      </w:pPr>
      <w:r w:rsidRPr="00661B20">
        <w:rPr>
          <w:lang w:val="en-IN"/>
        </w:rPr>
        <w:t>Birthdate update</w:t>
      </w:r>
    </w:p>
    <w:p w14:paraId="6100ADEB" w14:textId="77777777" w:rsidR="00661B20" w:rsidRPr="00661B20" w:rsidRDefault="00661B20" w:rsidP="00661B20">
      <w:pPr>
        <w:numPr>
          <w:ilvl w:val="0"/>
          <w:numId w:val="25"/>
        </w:numPr>
        <w:tabs>
          <w:tab w:val="left" w:pos="9639"/>
        </w:tabs>
        <w:spacing w:line="360" w:lineRule="auto"/>
        <w:rPr>
          <w:lang w:val="en-IN"/>
        </w:rPr>
      </w:pPr>
      <w:r w:rsidRPr="00661B20">
        <w:rPr>
          <w:lang w:val="en-IN"/>
        </w:rPr>
        <w:lastRenderedPageBreak/>
        <w:t>Any other customer profile field update</w:t>
      </w:r>
    </w:p>
    <w:p w14:paraId="721CFF69" w14:textId="77777777" w:rsidR="00661B20" w:rsidRPr="00661B20" w:rsidRDefault="00661B20" w:rsidP="00661B20">
      <w:pPr>
        <w:tabs>
          <w:tab w:val="left" w:pos="9639"/>
        </w:tabs>
        <w:spacing w:line="360" w:lineRule="auto"/>
        <w:ind w:left="0"/>
        <w:rPr>
          <w:lang w:val="en-IN"/>
        </w:rPr>
      </w:pPr>
      <w:r w:rsidRPr="00661B20">
        <w:rPr>
          <w:lang w:val="en-IN"/>
        </w:rPr>
        <w:t xml:space="preserve">The integration should run every </w:t>
      </w:r>
      <w:r w:rsidRPr="00661B20">
        <w:rPr>
          <w:b/>
          <w:bCs/>
          <w:lang w:val="en-IN"/>
        </w:rPr>
        <w:t>30 minutes</w:t>
      </w:r>
      <w:r w:rsidRPr="00661B20">
        <w:rPr>
          <w:lang w:val="en-IN"/>
        </w:rPr>
        <w:t>, identify newly created or updated Salesforce customer records, validate required data, and send notification emails to the respective customers.</w:t>
      </w:r>
    </w:p>
    <w:p w14:paraId="696B4C73" w14:textId="2D4A0DFA" w:rsidR="00C0649D" w:rsidRDefault="00953020" w:rsidP="00A17D2F">
      <w:pPr>
        <w:tabs>
          <w:tab w:val="left" w:pos="9639"/>
        </w:tabs>
        <w:spacing w:line="360" w:lineRule="auto"/>
        <w:ind w:left="0"/>
        <w:rPr>
          <w:b/>
          <w:bCs/>
        </w:rPr>
      </w:pPr>
      <w:r w:rsidRPr="00A17D2F">
        <w:rPr>
          <w:b/>
          <w:bCs/>
        </w:rPr>
        <w:t>Functional Requirements Covered:</w:t>
      </w:r>
    </w:p>
    <w:tbl>
      <w:tblPr>
        <w:tblpPr w:leftFromText="180" w:rightFromText="180" w:vertAnchor="text" w:horzAnchor="margin" w:tblpXSpec="right" w:tblpY="50"/>
        <w:tblW w:w="9779" w:type="dxa"/>
        <w:tblLook w:val="04A0" w:firstRow="1" w:lastRow="0" w:firstColumn="1" w:lastColumn="0" w:noHBand="0" w:noVBand="1"/>
      </w:tblPr>
      <w:tblGrid>
        <w:gridCol w:w="1838"/>
        <w:gridCol w:w="7941"/>
      </w:tblGrid>
      <w:tr w:rsidR="00A17D2F" w:rsidRPr="00EA4239" w14:paraId="24C0D197" w14:textId="77777777" w:rsidTr="00DC2EBD">
        <w:trPr>
          <w:trHeight w:val="671"/>
        </w:trPr>
        <w:tc>
          <w:tcPr>
            <w:tcW w:w="1838"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2D23D93D" w14:textId="77777777" w:rsidR="00A17D2F" w:rsidRPr="00C27961" w:rsidRDefault="00A17D2F" w:rsidP="00DC2EBD">
            <w:pPr>
              <w:tabs>
                <w:tab w:val="left" w:pos="9639"/>
              </w:tabs>
              <w:spacing w:before="0" w:after="0" w:line="240" w:lineRule="auto"/>
              <w:ind w:left="0"/>
              <w:rPr>
                <w:rFonts w:cs="Arial"/>
                <w:b/>
                <w:bCs/>
                <w:color w:val="FFFFFF" w:themeColor="background1"/>
                <w:lang w:val="en-IN" w:eastAsia="en-US"/>
              </w:rPr>
            </w:pPr>
            <w:r w:rsidRPr="00C27961">
              <w:rPr>
                <w:rFonts w:cs="Arial"/>
                <w:b/>
                <w:bCs/>
                <w:color w:val="FFFFFF" w:themeColor="background1"/>
                <w:lang w:val="en-IN" w:eastAsia="en-US"/>
              </w:rPr>
              <w:t xml:space="preserve">Requirement </w:t>
            </w:r>
            <w:r>
              <w:rPr>
                <w:rFonts w:cs="Arial"/>
                <w:b/>
                <w:bCs/>
                <w:color w:val="FFFFFF" w:themeColor="background1"/>
                <w:lang w:val="en-IN" w:eastAsia="en-US"/>
              </w:rPr>
              <w:t>I</w:t>
            </w:r>
            <w:r w:rsidRPr="00C27961">
              <w:rPr>
                <w:rFonts w:cs="Arial"/>
                <w:b/>
                <w:bCs/>
                <w:color w:val="FFFFFF" w:themeColor="background1"/>
                <w:lang w:val="en-IN" w:eastAsia="en-US"/>
              </w:rPr>
              <w:t>D</w:t>
            </w:r>
          </w:p>
          <w:p w14:paraId="5351B21B" w14:textId="77777777" w:rsidR="00A17D2F" w:rsidRDefault="00A17D2F" w:rsidP="00DC2EBD">
            <w:pPr>
              <w:tabs>
                <w:tab w:val="left" w:pos="9639"/>
              </w:tabs>
              <w:spacing w:before="0" w:after="0" w:line="240" w:lineRule="auto"/>
              <w:ind w:left="0"/>
              <w:rPr>
                <w:rFonts w:cs="Arial"/>
                <w:b/>
                <w:bCs/>
                <w:color w:val="FFFFFF" w:themeColor="background1"/>
                <w:lang w:val="en-US" w:eastAsia="en-US"/>
              </w:rPr>
            </w:pPr>
          </w:p>
        </w:tc>
        <w:tc>
          <w:tcPr>
            <w:tcW w:w="7941"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002A9173" w14:textId="77777777" w:rsidR="00A17D2F" w:rsidRPr="00C27961" w:rsidRDefault="00A17D2F" w:rsidP="00DC2EBD">
            <w:pPr>
              <w:tabs>
                <w:tab w:val="left" w:pos="9639"/>
              </w:tabs>
              <w:spacing w:before="0" w:after="0" w:line="240" w:lineRule="auto"/>
              <w:ind w:left="0"/>
              <w:rPr>
                <w:rFonts w:cs="Arial"/>
                <w:b/>
                <w:bCs/>
                <w:color w:val="FFFFFF" w:themeColor="background1"/>
                <w:lang w:val="en-IN" w:eastAsia="en-US"/>
              </w:rPr>
            </w:pPr>
            <w:r w:rsidRPr="00C27961">
              <w:rPr>
                <w:rFonts w:cs="Arial"/>
                <w:b/>
                <w:bCs/>
                <w:color w:val="FFFFFF" w:themeColor="background1"/>
                <w:lang w:val="en-IN" w:eastAsia="en-US"/>
              </w:rPr>
              <w:t>Requirement Description</w:t>
            </w:r>
          </w:p>
          <w:p w14:paraId="7C1AA1DF" w14:textId="77777777" w:rsidR="00A17D2F" w:rsidRDefault="00A17D2F" w:rsidP="00DC2EBD">
            <w:pPr>
              <w:tabs>
                <w:tab w:val="left" w:pos="9639"/>
              </w:tabs>
              <w:spacing w:before="0" w:after="0" w:line="240" w:lineRule="auto"/>
              <w:ind w:left="0"/>
              <w:rPr>
                <w:rFonts w:cs="Arial"/>
                <w:b/>
                <w:bCs/>
                <w:color w:val="FFFFFF" w:themeColor="background1"/>
                <w:lang w:val="en-US" w:eastAsia="en-US"/>
              </w:rPr>
            </w:pPr>
          </w:p>
        </w:tc>
      </w:tr>
      <w:tr w:rsidR="00A17D2F" w:rsidRPr="00EA4239" w14:paraId="7BC0F455" w14:textId="77777777" w:rsidTr="00DC2EBD">
        <w:trPr>
          <w:trHeight w:val="342"/>
        </w:trPr>
        <w:tc>
          <w:tcPr>
            <w:tcW w:w="1838" w:type="dxa"/>
            <w:tcBorders>
              <w:top w:val="single" w:sz="4" w:space="0" w:color="auto"/>
              <w:left w:val="single" w:sz="4" w:space="0" w:color="auto"/>
              <w:bottom w:val="single" w:sz="4" w:space="0" w:color="auto"/>
              <w:right w:val="single" w:sz="4" w:space="0" w:color="auto"/>
            </w:tcBorders>
            <w:vAlign w:val="center"/>
          </w:tcPr>
          <w:p w14:paraId="14354D2C" w14:textId="1F332AE9" w:rsidR="00A17D2F" w:rsidRPr="00DD5C2A" w:rsidRDefault="00A17D2F" w:rsidP="00A17D2F">
            <w:pPr>
              <w:tabs>
                <w:tab w:val="left" w:pos="9639"/>
              </w:tabs>
              <w:spacing w:line="240" w:lineRule="auto"/>
              <w:ind w:left="0"/>
              <w:rPr>
                <w:rFonts w:eastAsia="Arial" w:cs="Arial"/>
                <w:color w:val="1A1A2E"/>
                <w:szCs w:val="18"/>
              </w:rPr>
            </w:pPr>
            <w:r w:rsidRPr="00A17D2F">
              <w:rPr>
                <w:lang w:val="en-IN"/>
              </w:rPr>
              <w:t>TR-001</w:t>
            </w:r>
          </w:p>
        </w:tc>
        <w:tc>
          <w:tcPr>
            <w:tcW w:w="7941" w:type="dxa"/>
            <w:tcBorders>
              <w:top w:val="single" w:sz="4" w:space="0" w:color="auto"/>
              <w:left w:val="single" w:sz="4" w:space="0" w:color="auto"/>
              <w:bottom w:val="single" w:sz="4" w:space="0" w:color="auto"/>
              <w:right w:val="single" w:sz="4" w:space="0" w:color="auto"/>
            </w:tcBorders>
            <w:vAlign w:val="center"/>
          </w:tcPr>
          <w:p w14:paraId="5BDE571E" w14:textId="2B94CDAE" w:rsidR="00A17D2F" w:rsidRPr="00DD5C2A" w:rsidRDefault="00A17D2F" w:rsidP="00A17D2F">
            <w:pPr>
              <w:tabs>
                <w:tab w:val="left" w:pos="9639"/>
              </w:tabs>
              <w:spacing w:line="240" w:lineRule="auto"/>
              <w:ind w:left="0"/>
              <w:rPr>
                <w:rFonts w:eastAsia="Arial" w:cs="Arial"/>
                <w:color w:val="1A1A2E"/>
                <w:szCs w:val="18"/>
              </w:rPr>
            </w:pPr>
            <w:r w:rsidRPr="00A17D2F">
              <w:rPr>
                <w:lang w:val="en-IN"/>
              </w:rPr>
              <w:t>A scheduler should trigger the integration every 30 minutes.</w:t>
            </w:r>
          </w:p>
        </w:tc>
      </w:tr>
      <w:tr w:rsidR="00A17D2F" w:rsidRPr="00EA4239" w14:paraId="5A8CE7A7" w14:textId="77777777" w:rsidTr="00DC2EBD">
        <w:trPr>
          <w:trHeight w:val="342"/>
        </w:trPr>
        <w:tc>
          <w:tcPr>
            <w:tcW w:w="1838" w:type="dxa"/>
            <w:tcBorders>
              <w:top w:val="single" w:sz="4" w:space="0" w:color="auto"/>
              <w:left w:val="single" w:sz="4" w:space="0" w:color="auto"/>
              <w:bottom w:val="single" w:sz="4" w:space="0" w:color="auto"/>
              <w:right w:val="single" w:sz="4" w:space="0" w:color="auto"/>
            </w:tcBorders>
            <w:vAlign w:val="center"/>
          </w:tcPr>
          <w:p w14:paraId="346A6A4C" w14:textId="43F3C4E3" w:rsidR="00A17D2F" w:rsidRPr="00DD5C2A" w:rsidRDefault="00A17D2F" w:rsidP="00A17D2F">
            <w:pPr>
              <w:tabs>
                <w:tab w:val="left" w:pos="9639"/>
              </w:tabs>
              <w:spacing w:line="240" w:lineRule="auto"/>
              <w:ind w:left="0"/>
              <w:rPr>
                <w:rFonts w:eastAsia="Arial" w:cs="Arial"/>
                <w:color w:val="1A1A2E"/>
                <w:szCs w:val="18"/>
              </w:rPr>
            </w:pPr>
            <w:r w:rsidRPr="00A17D2F">
              <w:rPr>
                <w:lang w:val="en-IN"/>
              </w:rPr>
              <w:t>TR-002</w:t>
            </w:r>
          </w:p>
        </w:tc>
        <w:tc>
          <w:tcPr>
            <w:tcW w:w="7941" w:type="dxa"/>
            <w:tcBorders>
              <w:top w:val="single" w:sz="4" w:space="0" w:color="auto"/>
              <w:left w:val="single" w:sz="4" w:space="0" w:color="auto"/>
              <w:bottom w:val="single" w:sz="4" w:space="0" w:color="auto"/>
              <w:right w:val="single" w:sz="4" w:space="0" w:color="auto"/>
            </w:tcBorders>
            <w:vAlign w:val="center"/>
          </w:tcPr>
          <w:p w14:paraId="717CC48A" w14:textId="002E94DD" w:rsidR="00A17D2F" w:rsidRPr="00DD5C2A" w:rsidRDefault="00A17D2F" w:rsidP="00A17D2F">
            <w:pPr>
              <w:tabs>
                <w:tab w:val="left" w:pos="9639"/>
              </w:tabs>
              <w:spacing w:line="240" w:lineRule="auto"/>
              <w:ind w:left="0"/>
              <w:rPr>
                <w:rFonts w:eastAsia="Arial" w:cs="Arial"/>
                <w:color w:val="1A1A2E"/>
                <w:szCs w:val="18"/>
              </w:rPr>
            </w:pPr>
            <w:r w:rsidRPr="00A17D2F">
              <w:rPr>
                <w:lang w:val="en-IN"/>
              </w:rPr>
              <w:t>MuleSoft should query Salesforce customer contact records based on date/time range.</w:t>
            </w:r>
          </w:p>
        </w:tc>
      </w:tr>
      <w:tr w:rsidR="00A17D2F" w:rsidRPr="00EA4239" w14:paraId="0759E976" w14:textId="77777777" w:rsidTr="00DC2EBD">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6A9FE5E1" w14:textId="3A4C7B4B" w:rsidR="00A17D2F" w:rsidRPr="00DD5C2A" w:rsidRDefault="00A17D2F" w:rsidP="00A17D2F">
            <w:pPr>
              <w:tabs>
                <w:tab w:val="left" w:pos="9639"/>
              </w:tabs>
              <w:spacing w:line="240" w:lineRule="auto"/>
              <w:ind w:left="0"/>
              <w:rPr>
                <w:rFonts w:eastAsia="Arial" w:cs="Arial"/>
                <w:color w:val="1A1A2E"/>
                <w:szCs w:val="18"/>
              </w:rPr>
            </w:pPr>
            <w:r w:rsidRPr="00A17D2F">
              <w:rPr>
                <w:lang w:val="en-IN"/>
              </w:rPr>
              <w:t>TR-003</w:t>
            </w:r>
          </w:p>
        </w:tc>
        <w:tc>
          <w:tcPr>
            <w:tcW w:w="7941" w:type="dxa"/>
            <w:tcBorders>
              <w:top w:val="single" w:sz="4" w:space="0" w:color="auto"/>
              <w:left w:val="single" w:sz="4" w:space="0" w:color="auto"/>
              <w:bottom w:val="single" w:sz="4" w:space="0" w:color="auto"/>
              <w:right w:val="single" w:sz="4" w:space="0" w:color="auto"/>
            </w:tcBorders>
            <w:vAlign w:val="center"/>
          </w:tcPr>
          <w:p w14:paraId="1342DE61" w14:textId="050776E5" w:rsidR="00A17D2F" w:rsidRPr="00DD5C2A" w:rsidRDefault="00A17D2F" w:rsidP="00A17D2F">
            <w:pPr>
              <w:tabs>
                <w:tab w:val="left" w:pos="9639"/>
              </w:tabs>
              <w:spacing w:line="240" w:lineRule="auto"/>
              <w:ind w:left="0"/>
              <w:rPr>
                <w:rFonts w:eastAsia="Arial" w:cs="Arial"/>
                <w:color w:val="1A1A2E"/>
                <w:szCs w:val="18"/>
              </w:rPr>
            </w:pPr>
            <w:r w:rsidRPr="00A17D2F">
              <w:rPr>
                <w:lang w:val="en-IN"/>
              </w:rPr>
              <w:t>The integration should support standard Salesforce Contact object or a custom customer contact object.</w:t>
            </w:r>
          </w:p>
        </w:tc>
      </w:tr>
      <w:tr w:rsidR="00A17D2F" w:rsidRPr="00EA4239" w14:paraId="4DB6D36C" w14:textId="77777777" w:rsidTr="00DC2EBD">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1F5E0C84" w14:textId="7667994C" w:rsidR="00A17D2F" w:rsidRPr="00DD5C2A" w:rsidRDefault="00A17D2F" w:rsidP="00A17D2F">
            <w:pPr>
              <w:tabs>
                <w:tab w:val="left" w:pos="9639"/>
              </w:tabs>
              <w:spacing w:line="240" w:lineRule="auto"/>
              <w:ind w:left="0"/>
              <w:rPr>
                <w:rFonts w:eastAsia="Arial" w:cs="Arial"/>
                <w:color w:val="1A1A2E"/>
                <w:szCs w:val="18"/>
              </w:rPr>
            </w:pPr>
            <w:r w:rsidRPr="00A17D2F">
              <w:rPr>
                <w:lang w:val="en-IN"/>
              </w:rPr>
              <w:t>TR-004</w:t>
            </w:r>
          </w:p>
        </w:tc>
        <w:tc>
          <w:tcPr>
            <w:tcW w:w="7941" w:type="dxa"/>
            <w:tcBorders>
              <w:top w:val="single" w:sz="4" w:space="0" w:color="auto"/>
              <w:left w:val="single" w:sz="4" w:space="0" w:color="auto"/>
              <w:bottom w:val="single" w:sz="4" w:space="0" w:color="auto"/>
              <w:right w:val="single" w:sz="4" w:space="0" w:color="auto"/>
            </w:tcBorders>
            <w:vAlign w:val="center"/>
          </w:tcPr>
          <w:p w14:paraId="7612E3B7" w14:textId="29E10DF0" w:rsidR="00A17D2F" w:rsidRPr="00DD5C2A" w:rsidRDefault="00A17D2F" w:rsidP="00A17D2F">
            <w:pPr>
              <w:tabs>
                <w:tab w:val="left" w:pos="9639"/>
              </w:tabs>
              <w:spacing w:line="240" w:lineRule="auto"/>
              <w:ind w:left="0"/>
              <w:rPr>
                <w:rFonts w:eastAsia="Arial" w:cs="Arial"/>
                <w:color w:val="1A1A2E"/>
                <w:szCs w:val="18"/>
              </w:rPr>
            </w:pPr>
            <w:r w:rsidRPr="00A17D2F">
              <w:rPr>
                <w:lang w:val="en-IN"/>
              </w:rPr>
              <w:t>Required fields should be validated using JSON schema.</w:t>
            </w:r>
          </w:p>
        </w:tc>
      </w:tr>
      <w:tr w:rsidR="00A17D2F" w:rsidRPr="00EA4239" w14:paraId="2ABA3DF3" w14:textId="77777777" w:rsidTr="00DC2EBD">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79D9BE75" w14:textId="7347A0CD" w:rsidR="00A17D2F" w:rsidRDefault="00A17D2F" w:rsidP="00A17D2F">
            <w:pPr>
              <w:tabs>
                <w:tab w:val="left" w:pos="9639"/>
              </w:tabs>
              <w:spacing w:line="240" w:lineRule="auto"/>
              <w:ind w:left="0"/>
              <w:rPr>
                <w:rFonts w:eastAsia="Arial" w:cs="Arial"/>
                <w:color w:val="1A1A2E"/>
                <w:szCs w:val="18"/>
              </w:rPr>
            </w:pPr>
            <w:r w:rsidRPr="00A17D2F">
              <w:rPr>
                <w:lang w:val="en-IN"/>
              </w:rPr>
              <w:t>TR-005</w:t>
            </w:r>
          </w:p>
        </w:tc>
        <w:tc>
          <w:tcPr>
            <w:tcW w:w="7941" w:type="dxa"/>
            <w:tcBorders>
              <w:top w:val="single" w:sz="4" w:space="0" w:color="auto"/>
              <w:left w:val="single" w:sz="4" w:space="0" w:color="auto"/>
              <w:bottom w:val="single" w:sz="4" w:space="0" w:color="auto"/>
              <w:right w:val="single" w:sz="4" w:space="0" w:color="auto"/>
            </w:tcBorders>
            <w:vAlign w:val="center"/>
          </w:tcPr>
          <w:p w14:paraId="316C81BF" w14:textId="3C0B72B7" w:rsidR="00A17D2F" w:rsidRPr="00AC6B2D" w:rsidRDefault="00A17D2F" w:rsidP="00A17D2F">
            <w:pPr>
              <w:tabs>
                <w:tab w:val="left" w:pos="9639"/>
              </w:tabs>
              <w:spacing w:line="240" w:lineRule="auto"/>
              <w:ind w:left="0"/>
              <w:rPr>
                <w:rFonts w:eastAsia="Arial" w:cs="Arial"/>
                <w:color w:val="1A1A2E"/>
                <w:szCs w:val="18"/>
              </w:rPr>
            </w:pPr>
            <w:r w:rsidRPr="00A17D2F">
              <w:rPr>
                <w:lang w:val="en-IN"/>
              </w:rPr>
              <w:t xml:space="preserve">Required validation fields are </w:t>
            </w:r>
            <w:proofErr w:type="spellStart"/>
            <w:r w:rsidRPr="00A17D2F">
              <w:rPr>
                <w:lang w:val="en-IN"/>
              </w:rPr>
              <w:t>AccountId</w:t>
            </w:r>
            <w:proofErr w:type="spellEnd"/>
            <w:r w:rsidRPr="00A17D2F">
              <w:rPr>
                <w:lang w:val="en-IN"/>
              </w:rPr>
              <w:t>, Birthdate, Department, Email, and Mobile.</w:t>
            </w:r>
          </w:p>
        </w:tc>
      </w:tr>
      <w:tr w:rsidR="00A17D2F" w:rsidRPr="00EA4239" w14:paraId="5C66B909" w14:textId="77777777" w:rsidTr="00DC2EBD">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45E76AA5" w14:textId="18F76EF5" w:rsidR="00A17D2F" w:rsidRDefault="00A17D2F" w:rsidP="00A17D2F">
            <w:pPr>
              <w:tabs>
                <w:tab w:val="left" w:pos="9639"/>
              </w:tabs>
              <w:spacing w:line="240" w:lineRule="auto"/>
              <w:ind w:left="0"/>
              <w:rPr>
                <w:rFonts w:eastAsia="Arial" w:cs="Arial"/>
                <w:color w:val="1A1A2E"/>
                <w:szCs w:val="18"/>
              </w:rPr>
            </w:pPr>
            <w:r w:rsidRPr="00A17D2F">
              <w:rPr>
                <w:lang w:val="en-IN"/>
              </w:rPr>
              <w:t>TR-006</w:t>
            </w:r>
          </w:p>
        </w:tc>
        <w:tc>
          <w:tcPr>
            <w:tcW w:w="7941" w:type="dxa"/>
            <w:tcBorders>
              <w:top w:val="single" w:sz="4" w:space="0" w:color="auto"/>
              <w:left w:val="single" w:sz="4" w:space="0" w:color="auto"/>
              <w:bottom w:val="single" w:sz="4" w:space="0" w:color="auto"/>
              <w:right w:val="single" w:sz="4" w:space="0" w:color="auto"/>
            </w:tcBorders>
            <w:vAlign w:val="center"/>
          </w:tcPr>
          <w:p w14:paraId="59F30DD6" w14:textId="29A647BB" w:rsidR="00A17D2F" w:rsidRPr="00AC6B2D" w:rsidRDefault="00A17D2F" w:rsidP="00A17D2F">
            <w:pPr>
              <w:tabs>
                <w:tab w:val="left" w:pos="9639"/>
              </w:tabs>
              <w:spacing w:line="240" w:lineRule="auto"/>
              <w:ind w:left="0"/>
              <w:rPr>
                <w:rFonts w:eastAsia="Arial" w:cs="Arial"/>
                <w:color w:val="1A1A2E"/>
                <w:szCs w:val="18"/>
              </w:rPr>
            </w:pPr>
            <w:r w:rsidRPr="00A17D2F">
              <w:rPr>
                <w:lang w:val="en-IN"/>
              </w:rPr>
              <w:t>Email API should not receive more than 10 requests per second.</w:t>
            </w:r>
          </w:p>
        </w:tc>
      </w:tr>
      <w:tr w:rsidR="00A17D2F" w:rsidRPr="00EA4239" w14:paraId="0D22CC22" w14:textId="77777777" w:rsidTr="00DC2EBD">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7BF36203" w14:textId="6B1A88AE" w:rsidR="00A17D2F" w:rsidRDefault="00A17D2F" w:rsidP="00A17D2F">
            <w:pPr>
              <w:tabs>
                <w:tab w:val="left" w:pos="9639"/>
              </w:tabs>
              <w:spacing w:line="240" w:lineRule="auto"/>
              <w:ind w:left="0"/>
            </w:pPr>
            <w:r w:rsidRPr="00A17D2F">
              <w:rPr>
                <w:lang w:val="en-IN"/>
              </w:rPr>
              <w:t>TR-007</w:t>
            </w:r>
          </w:p>
        </w:tc>
        <w:tc>
          <w:tcPr>
            <w:tcW w:w="7941" w:type="dxa"/>
            <w:tcBorders>
              <w:top w:val="single" w:sz="4" w:space="0" w:color="auto"/>
              <w:left w:val="single" w:sz="4" w:space="0" w:color="auto"/>
              <w:bottom w:val="single" w:sz="4" w:space="0" w:color="auto"/>
              <w:right w:val="single" w:sz="4" w:space="0" w:color="auto"/>
            </w:tcBorders>
            <w:vAlign w:val="center"/>
          </w:tcPr>
          <w:p w14:paraId="43040AE5" w14:textId="73FA5A71" w:rsidR="00A17D2F" w:rsidRDefault="00A17D2F" w:rsidP="00A17D2F">
            <w:pPr>
              <w:tabs>
                <w:tab w:val="left" w:pos="9639"/>
              </w:tabs>
              <w:spacing w:line="240" w:lineRule="auto"/>
              <w:ind w:left="0"/>
            </w:pPr>
            <w:r w:rsidRPr="00A17D2F">
              <w:rPr>
                <w:lang w:val="en-IN"/>
              </w:rPr>
              <w:t>Queue-based processing should be used to decouple Salesforce polling and email sending.</w:t>
            </w:r>
          </w:p>
        </w:tc>
      </w:tr>
      <w:tr w:rsidR="00A17D2F" w:rsidRPr="00EA4239" w14:paraId="13CA829D" w14:textId="77777777" w:rsidTr="00DC2EBD">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7E0DBA52" w14:textId="666C9C28" w:rsidR="00A17D2F" w:rsidRDefault="00A17D2F" w:rsidP="00A17D2F">
            <w:pPr>
              <w:tabs>
                <w:tab w:val="left" w:pos="9639"/>
              </w:tabs>
              <w:spacing w:line="240" w:lineRule="auto"/>
              <w:ind w:left="0"/>
            </w:pPr>
            <w:r w:rsidRPr="00A17D2F">
              <w:rPr>
                <w:lang w:val="en-IN"/>
              </w:rPr>
              <w:t>TR-008</w:t>
            </w:r>
          </w:p>
        </w:tc>
        <w:tc>
          <w:tcPr>
            <w:tcW w:w="7941" w:type="dxa"/>
            <w:tcBorders>
              <w:top w:val="single" w:sz="4" w:space="0" w:color="auto"/>
              <w:left w:val="single" w:sz="4" w:space="0" w:color="auto"/>
              <w:bottom w:val="single" w:sz="4" w:space="0" w:color="auto"/>
              <w:right w:val="single" w:sz="4" w:space="0" w:color="auto"/>
            </w:tcBorders>
            <w:vAlign w:val="center"/>
          </w:tcPr>
          <w:p w14:paraId="6FB1D1CC" w14:textId="6FAF9527" w:rsidR="00A17D2F" w:rsidRDefault="00A17D2F" w:rsidP="00A17D2F">
            <w:pPr>
              <w:tabs>
                <w:tab w:val="left" w:pos="9639"/>
              </w:tabs>
              <w:spacing w:line="240" w:lineRule="auto"/>
              <w:ind w:left="0"/>
            </w:pPr>
            <w:r w:rsidRPr="00A17D2F">
              <w:rPr>
                <w:lang w:val="en-IN"/>
              </w:rPr>
              <w:t xml:space="preserve">MuleSoft should publish valid customer update messages to </w:t>
            </w:r>
            <w:proofErr w:type="spellStart"/>
            <w:r w:rsidRPr="00A17D2F">
              <w:rPr>
                <w:lang w:val="en-IN"/>
              </w:rPr>
              <w:t>Anypoint</w:t>
            </w:r>
            <w:proofErr w:type="spellEnd"/>
            <w:r w:rsidRPr="00A17D2F">
              <w:rPr>
                <w:lang w:val="en-IN"/>
              </w:rPr>
              <w:t xml:space="preserve"> MQ or RabbitMQ.</w:t>
            </w:r>
          </w:p>
        </w:tc>
      </w:tr>
      <w:tr w:rsidR="00A17D2F" w:rsidRPr="00EA4239" w14:paraId="35E6E952" w14:textId="77777777" w:rsidTr="00DC2EBD">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1AEC6AFA" w14:textId="3DF9E537" w:rsidR="00A17D2F" w:rsidRDefault="00A17D2F" w:rsidP="00A17D2F">
            <w:pPr>
              <w:tabs>
                <w:tab w:val="left" w:pos="9639"/>
              </w:tabs>
              <w:spacing w:line="240" w:lineRule="auto"/>
              <w:ind w:left="0"/>
            </w:pPr>
            <w:r w:rsidRPr="00A17D2F">
              <w:rPr>
                <w:lang w:val="en-IN"/>
              </w:rPr>
              <w:t>TR-009</w:t>
            </w:r>
          </w:p>
        </w:tc>
        <w:tc>
          <w:tcPr>
            <w:tcW w:w="7941" w:type="dxa"/>
            <w:tcBorders>
              <w:top w:val="single" w:sz="4" w:space="0" w:color="auto"/>
              <w:left w:val="single" w:sz="4" w:space="0" w:color="auto"/>
              <w:bottom w:val="single" w:sz="4" w:space="0" w:color="auto"/>
              <w:right w:val="single" w:sz="4" w:space="0" w:color="auto"/>
            </w:tcBorders>
            <w:vAlign w:val="center"/>
          </w:tcPr>
          <w:p w14:paraId="7AD0C372" w14:textId="36DB461F" w:rsidR="00A17D2F" w:rsidRDefault="00A17D2F" w:rsidP="00A17D2F">
            <w:pPr>
              <w:tabs>
                <w:tab w:val="left" w:pos="9639"/>
              </w:tabs>
              <w:spacing w:line="240" w:lineRule="auto"/>
              <w:ind w:left="0"/>
            </w:pPr>
            <w:r w:rsidRPr="00A17D2F">
              <w:rPr>
                <w:lang w:val="en-IN"/>
              </w:rPr>
              <w:t>MuleSoft should subscribe to the queue and send email notifications.</w:t>
            </w:r>
          </w:p>
        </w:tc>
      </w:tr>
      <w:tr w:rsidR="00A17D2F" w:rsidRPr="00EA4239" w14:paraId="3CE7368C" w14:textId="77777777" w:rsidTr="00DC2EBD">
        <w:trPr>
          <w:trHeight w:val="359"/>
        </w:trPr>
        <w:tc>
          <w:tcPr>
            <w:tcW w:w="1838" w:type="dxa"/>
            <w:tcBorders>
              <w:top w:val="single" w:sz="4" w:space="0" w:color="auto"/>
              <w:left w:val="single" w:sz="4" w:space="0" w:color="auto"/>
              <w:bottom w:val="single" w:sz="4" w:space="0" w:color="auto"/>
              <w:right w:val="single" w:sz="4" w:space="0" w:color="auto"/>
            </w:tcBorders>
            <w:vAlign w:val="center"/>
          </w:tcPr>
          <w:p w14:paraId="17EDEBCF" w14:textId="151DF69F" w:rsidR="00A17D2F" w:rsidRDefault="00A17D2F" w:rsidP="00A17D2F">
            <w:pPr>
              <w:tabs>
                <w:tab w:val="left" w:pos="9639"/>
              </w:tabs>
              <w:spacing w:line="240" w:lineRule="auto"/>
              <w:ind w:left="0"/>
            </w:pPr>
            <w:r w:rsidRPr="00A17D2F">
              <w:rPr>
                <w:lang w:val="en-IN"/>
              </w:rPr>
              <w:t>TR-010</w:t>
            </w:r>
          </w:p>
        </w:tc>
        <w:tc>
          <w:tcPr>
            <w:tcW w:w="7941" w:type="dxa"/>
            <w:tcBorders>
              <w:top w:val="single" w:sz="4" w:space="0" w:color="auto"/>
              <w:left w:val="single" w:sz="4" w:space="0" w:color="auto"/>
              <w:bottom w:val="single" w:sz="4" w:space="0" w:color="auto"/>
              <w:right w:val="single" w:sz="4" w:space="0" w:color="auto"/>
            </w:tcBorders>
            <w:vAlign w:val="center"/>
          </w:tcPr>
          <w:p w14:paraId="1D7C1967" w14:textId="398ADFB2" w:rsidR="00A17D2F" w:rsidRDefault="00A17D2F" w:rsidP="00A17D2F">
            <w:pPr>
              <w:tabs>
                <w:tab w:val="left" w:pos="9639"/>
              </w:tabs>
              <w:spacing w:line="240" w:lineRule="auto"/>
              <w:ind w:left="0"/>
            </w:pPr>
            <w:r w:rsidRPr="00A17D2F">
              <w:rPr>
                <w:lang w:val="en-IN"/>
              </w:rPr>
              <w:t>Common error handling should be implemented.</w:t>
            </w:r>
          </w:p>
        </w:tc>
      </w:tr>
    </w:tbl>
    <w:p w14:paraId="6112E68F" w14:textId="77777777" w:rsidR="00A17D2F" w:rsidRPr="00A17D2F" w:rsidRDefault="00A17D2F" w:rsidP="00A17D2F">
      <w:pPr>
        <w:tabs>
          <w:tab w:val="left" w:pos="9639"/>
        </w:tabs>
        <w:spacing w:line="360" w:lineRule="auto"/>
        <w:ind w:left="0"/>
        <w:rPr>
          <w:b/>
          <w:bCs/>
        </w:rPr>
      </w:pPr>
    </w:p>
    <w:p w14:paraId="2F237433" w14:textId="77777777" w:rsidR="00A17D2F" w:rsidRPr="00CE6DF7" w:rsidRDefault="00A17D2F" w:rsidP="00A17D2F">
      <w:pPr>
        <w:tabs>
          <w:tab w:val="left" w:pos="9639"/>
        </w:tabs>
        <w:spacing w:line="360" w:lineRule="auto"/>
        <w:rPr>
          <w:lang w:val="en-US"/>
        </w:rPr>
      </w:pPr>
    </w:p>
    <w:p w14:paraId="7353FC58" w14:textId="51260409" w:rsidR="00DD108F" w:rsidRDefault="002A21C3" w:rsidP="00346E7A">
      <w:pPr>
        <w:pStyle w:val="Heading2"/>
        <w:tabs>
          <w:tab w:val="clear" w:pos="576"/>
        </w:tabs>
      </w:pPr>
      <w:r w:rsidRPr="00AB1845">
        <w:t>AP</w:t>
      </w:r>
      <w:r w:rsidR="00DD108F" w:rsidRPr="00DD108F">
        <w:t>I</w:t>
      </w:r>
      <w:r w:rsidR="00924442">
        <w:t>-L</w:t>
      </w:r>
      <w:r w:rsidR="00DD108F" w:rsidRPr="00DD108F">
        <w:t xml:space="preserve">ed </w:t>
      </w:r>
      <w:r w:rsidR="00346E7A" w:rsidRPr="00346E7A">
        <w:rPr>
          <w:lang w:val="en-US"/>
        </w:rPr>
        <w:t xml:space="preserve">Mapping </w:t>
      </w:r>
      <w:r w:rsidR="003D55C6" w:rsidRPr="00AB1845">
        <w:t>Responsibilities</w:t>
      </w:r>
    </w:p>
    <w:p w14:paraId="50DEEBD0" w14:textId="77777777" w:rsidR="00A17D2F" w:rsidRPr="00A17D2F" w:rsidRDefault="00A17D2F" w:rsidP="00A17D2F">
      <w:pPr>
        <w:rPr>
          <w:lang w:val="en-US"/>
        </w:rPr>
      </w:pPr>
    </w:p>
    <w:tbl>
      <w:tblPr>
        <w:tblW w:w="0" w:type="auto"/>
        <w:tblInd w:w="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9"/>
        <w:gridCol w:w="3098"/>
        <w:gridCol w:w="2693"/>
      </w:tblGrid>
      <w:tr w:rsidR="00316CB4" w14:paraId="56AF9188" w14:textId="77777777" w:rsidTr="00770DC0">
        <w:tc>
          <w:tcPr>
            <w:tcW w:w="2709" w:type="dxa"/>
            <w:shd w:val="clear" w:color="auto" w:fill="007A68" w:themeFill="accent1"/>
            <w:hideMark/>
          </w:tcPr>
          <w:p w14:paraId="79EDF177" w14:textId="6A56FD04" w:rsidR="00316CB4" w:rsidRPr="00316CB4" w:rsidRDefault="00316CB4" w:rsidP="00316CB4">
            <w:pPr>
              <w:tabs>
                <w:tab w:val="left" w:pos="9639"/>
              </w:tabs>
              <w:spacing w:before="0" w:after="0" w:line="240" w:lineRule="auto"/>
              <w:ind w:left="0"/>
              <w:rPr>
                <w:b/>
                <w:bCs/>
                <w:color w:val="FFFFFF" w:themeColor="background1"/>
              </w:rPr>
            </w:pPr>
            <w:r w:rsidRPr="00316CB4">
              <w:rPr>
                <w:b/>
                <w:bCs/>
                <w:color w:val="FFFFFF" w:themeColor="background1"/>
              </w:rPr>
              <w:t>Layer</w:t>
            </w:r>
          </w:p>
        </w:tc>
        <w:tc>
          <w:tcPr>
            <w:tcW w:w="3098" w:type="dxa"/>
            <w:shd w:val="clear" w:color="auto" w:fill="007A68" w:themeFill="accent1"/>
            <w:hideMark/>
          </w:tcPr>
          <w:p w14:paraId="38555399" w14:textId="69954A3C" w:rsidR="00316CB4" w:rsidRPr="00316CB4" w:rsidRDefault="00316CB4" w:rsidP="00316CB4">
            <w:pPr>
              <w:tabs>
                <w:tab w:val="left" w:pos="9639"/>
              </w:tabs>
              <w:spacing w:before="0" w:after="0" w:line="240" w:lineRule="auto"/>
              <w:ind w:left="0"/>
              <w:rPr>
                <w:b/>
                <w:bCs/>
                <w:color w:val="FFFFFF" w:themeColor="background1"/>
              </w:rPr>
            </w:pPr>
            <w:r w:rsidRPr="00316CB4">
              <w:rPr>
                <w:b/>
                <w:bCs/>
                <w:color w:val="FFFFFF" w:themeColor="background1"/>
              </w:rPr>
              <w:t>API Name</w:t>
            </w:r>
          </w:p>
        </w:tc>
        <w:tc>
          <w:tcPr>
            <w:tcW w:w="2693" w:type="dxa"/>
            <w:shd w:val="clear" w:color="auto" w:fill="007A68" w:themeFill="accent1"/>
            <w:hideMark/>
          </w:tcPr>
          <w:p w14:paraId="3C74E7AE" w14:textId="04980B3A" w:rsidR="00316CB4" w:rsidRPr="00316CB4" w:rsidRDefault="00316CB4" w:rsidP="00316CB4">
            <w:pPr>
              <w:tabs>
                <w:tab w:val="left" w:pos="9639"/>
              </w:tabs>
              <w:spacing w:before="0" w:after="0" w:line="240" w:lineRule="auto"/>
              <w:ind w:left="0"/>
              <w:rPr>
                <w:b/>
                <w:bCs/>
                <w:color w:val="FFFFFF" w:themeColor="background1"/>
              </w:rPr>
            </w:pPr>
            <w:r w:rsidRPr="00316CB4">
              <w:rPr>
                <w:b/>
                <w:bCs/>
                <w:color w:val="FFFFFF" w:themeColor="background1"/>
              </w:rPr>
              <w:t>Responsibility</w:t>
            </w:r>
          </w:p>
        </w:tc>
      </w:tr>
      <w:tr w:rsidR="00770DC0" w14:paraId="72F34B97" w14:textId="77777777" w:rsidTr="00770DC0">
        <w:tc>
          <w:tcPr>
            <w:tcW w:w="2709" w:type="dxa"/>
          </w:tcPr>
          <w:p w14:paraId="286EE34D" w14:textId="52B3894A" w:rsidR="00770DC0" w:rsidRDefault="00770DC0">
            <w:pPr>
              <w:ind w:left="0"/>
            </w:pPr>
            <w:r>
              <w:t>Process</w:t>
            </w:r>
          </w:p>
        </w:tc>
        <w:tc>
          <w:tcPr>
            <w:tcW w:w="3098" w:type="dxa"/>
          </w:tcPr>
          <w:p w14:paraId="6E0BFB80" w14:textId="2C95D0E6" w:rsidR="00770DC0" w:rsidRPr="0032375F" w:rsidRDefault="00236E12">
            <w:pPr>
              <w:ind w:left="0"/>
              <w:rPr>
                <w:lang w:val="en-US"/>
              </w:rPr>
            </w:pPr>
            <w:r w:rsidRPr="00236E12">
              <w:rPr>
                <w:lang w:val="en-US"/>
              </w:rPr>
              <w:t>customer-profile-notification-</w:t>
            </w:r>
            <w:proofErr w:type="spellStart"/>
            <w:r w:rsidRPr="00236E12">
              <w:rPr>
                <w:lang w:val="en-US"/>
              </w:rPr>
              <w:t>api</w:t>
            </w:r>
            <w:proofErr w:type="spellEnd"/>
          </w:p>
        </w:tc>
        <w:tc>
          <w:tcPr>
            <w:tcW w:w="2693" w:type="dxa"/>
          </w:tcPr>
          <w:p w14:paraId="5CBC5C34" w14:textId="4FBA2A3C" w:rsidR="00770DC0" w:rsidRDefault="00770DC0">
            <w:pPr>
              <w:ind w:left="0"/>
            </w:pPr>
            <w:r>
              <w:t>Core orchestration</w:t>
            </w:r>
          </w:p>
        </w:tc>
      </w:tr>
      <w:tr w:rsidR="00770DC0" w14:paraId="15560713" w14:textId="77777777" w:rsidTr="00770DC0">
        <w:tc>
          <w:tcPr>
            <w:tcW w:w="2709" w:type="dxa"/>
          </w:tcPr>
          <w:p w14:paraId="7AA7E1DA" w14:textId="1B809972" w:rsidR="00770DC0" w:rsidRDefault="00770DC0">
            <w:pPr>
              <w:ind w:left="0"/>
            </w:pPr>
            <w:r>
              <w:t>System</w:t>
            </w:r>
          </w:p>
        </w:tc>
        <w:tc>
          <w:tcPr>
            <w:tcW w:w="3098" w:type="dxa"/>
          </w:tcPr>
          <w:p w14:paraId="508F2EE4" w14:textId="22984084" w:rsidR="00770DC0" w:rsidRPr="0032375F" w:rsidRDefault="00236E12">
            <w:pPr>
              <w:ind w:left="0"/>
              <w:rPr>
                <w:lang w:val="en-US"/>
              </w:rPr>
            </w:pPr>
            <w:r>
              <w:rPr>
                <w:lang w:val="en-US"/>
              </w:rPr>
              <w:t>Email-</w:t>
            </w:r>
            <w:proofErr w:type="spellStart"/>
            <w:r>
              <w:rPr>
                <w:lang w:val="en-US"/>
              </w:rPr>
              <w:t>api</w:t>
            </w:r>
            <w:proofErr w:type="spellEnd"/>
          </w:p>
        </w:tc>
        <w:tc>
          <w:tcPr>
            <w:tcW w:w="2693" w:type="dxa"/>
          </w:tcPr>
          <w:p w14:paraId="2006D439" w14:textId="41380A97" w:rsidR="00770DC0" w:rsidRDefault="00236E12">
            <w:pPr>
              <w:ind w:left="0"/>
            </w:pPr>
            <w:r>
              <w:t>Email Alert</w:t>
            </w:r>
          </w:p>
        </w:tc>
      </w:tr>
    </w:tbl>
    <w:p w14:paraId="0DB80B1F" w14:textId="77777777" w:rsidR="00316CB4" w:rsidRDefault="00316CB4" w:rsidP="00B52AB1">
      <w:pPr>
        <w:tabs>
          <w:tab w:val="left" w:pos="9639"/>
        </w:tabs>
        <w:spacing w:line="360" w:lineRule="auto"/>
        <w:ind w:left="0"/>
        <w:jc w:val="both"/>
      </w:pPr>
    </w:p>
    <w:p w14:paraId="0AF1918D" w14:textId="6E650073" w:rsidR="00090F7A" w:rsidRDefault="00090F7A" w:rsidP="00316CB4">
      <w:pPr>
        <w:pStyle w:val="Heading2"/>
        <w:tabs>
          <w:tab w:val="clear" w:pos="576"/>
        </w:tabs>
      </w:pPr>
      <w:bookmarkStart w:id="6" w:name="_Toc225497726"/>
      <w:r>
        <w:t>Scope</w:t>
      </w:r>
      <w:bookmarkEnd w:id="6"/>
    </w:p>
    <w:p w14:paraId="36FBBD09" w14:textId="77777777" w:rsidR="007E1FC6" w:rsidRPr="007E1FC6" w:rsidRDefault="007E1FC6" w:rsidP="005608F0">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Salesforce</w:t>
      </w:r>
      <w:proofErr w:type="gramEnd"/>
      <w:r w:rsidRPr="007E1FC6">
        <w:rPr>
          <w:rFonts w:ascii="Segoe UI" w:hAnsi="Segoe UI" w:cs="Segoe UI"/>
          <w:color w:val="auto"/>
          <w:sz w:val="21"/>
          <w:szCs w:val="21"/>
          <w:lang w:val="en-IN" w:eastAsia="en-IN"/>
        </w:rPr>
        <w:t xml:space="preserve"> is the system of record for customer profile data. </w:t>
      </w:r>
    </w:p>
    <w:p w14:paraId="728FC8A0" w14:textId="77777777" w:rsidR="007E1FC6" w:rsidRPr="007E1FC6" w:rsidRDefault="007E1FC6" w:rsidP="005608F0">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The</w:t>
      </w:r>
      <w:proofErr w:type="gramEnd"/>
      <w:r w:rsidRPr="007E1FC6">
        <w:rPr>
          <w:rFonts w:ascii="Segoe UI" w:hAnsi="Segoe UI" w:cs="Segoe UI"/>
          <w:color w:val="auto"/>
          <w:sz w:val="21"/>
          <w:szCs w:val="21"/>
          <w:lang w:val="en-IN" w:eastAsia="en-IN"/>
        </w:rPr>
        <w:t xml:space="preserve"> integration user has read access to the Salesforce Contact object or custom customer contact object. </w:t>
      </w:r>
    </w:p>
    <w:p w14:paraId="11109179" w14:textId="77777777" w:rsidR="007E1FC6" w:rsidRPr="007E1FC6" w:rsidRDefault="007E1FC6" w:rsidP="005608F0">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Email</w:t>
      </w:r>
      <w:proofErr w:type="gramEnd"/>
      <w:r w:rsidRPr="007E1FC6">
        <w:rPr>
          <w:rFonts w:ascii="Segoe UI" w:hAnsi="Segoe UI" w:cs="Segoe UI"/>
          <w:color w:val="auto"/>
          <w:sz w:val="21"/>
          <w:szCs w:val="21"/>
          <w:lang w:val="en-IN" w:eastAsia="en-IN"/>
        </w:rPr>
        <w:t xml:space="preserve"> API is already available and accepts HTTP POST requests. </w:t>
      </w:r>
    </w:p>
    <w:p w14:paraId="43A97F70" w14:textId="77777777" w:rsidR="007E1FC6" w:rsidRPr="007E1FC6" w:rsidRDefault="007E1FC6" w:rsidP="005608F0">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Email</w:t>
      </w:r>
      <w:proofErr w:type="gramEnd"/>
      <w:r w:rsidRPr="007E1FC6">
        <w:rPr>
          <w:rFonts w:ascii="Segoe UI" w:hAnsi="Segoe UI" w:cs="Segoe UI"/>
          <w:color w:val="auto"/>
          <w:sz w:val="21"/>
          <w:szCs w:val="21"/>
          <w:lang w:val="en-IN" w:eastAsia="en-IN"/>
        </w:rPr>
        <w:t xml:space="preserve"> API supports JSON request payload. </w:t>
      </w:r>
    </w:p>
    <w:p w14:paraId="588AB32B" w14:textId="77777777" w:rsidR="007E1FC6" w:rsidRPr="007E1FC6" w:rsidRDefault="007E1FC6" w:rsidP="005608F0">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w:t>
      </w:r>
      <w:proofErr w:type="spellStart"/>
      <w:r w:rsidRPr="007E1FC6">
        <w:rPr>
          <w:rFonts w:ascii="Segoe UI" w:hAnsi="Segoe UI" w:cs="Segoe UI"/>
          <w:color w:val="auto"/>
          <w:sz w:val="21"/>
          <w:szCs w:val="21"/>
          <w:lang w:val="en-IN" w:eastAsia="en-IN"/>
        </w:rPr>
        <w:t>Anypoint</w:t>
      </w:r>
      <w:proofErr w:type="spellEnd"/>
      <w:proofErr w:type="gramEnd"/>
      <w:r w:rsidRPr="007E1FC6">
        <w:rPr>
          <w:rFonts w:ascii="Segoe UI" w:hAnsi="Segoe UI" w:cs="Segoe UI"/>
          <w:color w:val="auto"/>
          <w:sz w:val="21"/>
          <w:szCs w:val="21"/>
          <w:lang w:val="en-IN" w:eastAsia="en-IN"/>
        </w:rPr>
        <w:t xml:space="preserve"> MQ is available in the </w:t>
      </w:r>
      <w:proofErr w:type="spellStart"/>
      <w:r w:rsidRPr="007E1FC6">
        <w:rPr>
          <w:rFonts w:ascii="Segoe UI" w:hAnsi="Segoe UI" w:cs="Segoe UI"/>
          <w:color w:val="auto"/>
          <w:sz w:val="21"/>
          <w:szCs w:val="21"/>
          <w:lang w:val="en-IN" w:eastAsia="en-IN"/>
        </w:rPr>
        <w:t>Anypoint</w:t>
      </w:r>
      <w:proofErr w:type="spellEnd"/>
      <w:r w:rsidRPr="007E1FC6">
        <w:rPr>
          <w:rFonts w:ascii="Segoe UI" w:hAnsi="Segoe UI" w:cs="Segoe UI"/>
          <w:color w:val="auto"/>
          <w:sz w:val="21"/>
          <w:szCs w:val="21"/>
          <w:lang w:val="en-IN" w:eastAsia="en-IN"/>
        </w:rPr>
        <w:t xml:space="preserve"> Platform. </w:t>
      </w:r>
    </w:p>
    <w:p w14:paraId="5C085D66" w14:textId="77777777" w:rsidR="007E1FC6" w:rsidRPr="007E1FC6" w:rsidRDefault="007E1FC6" w:rsidP="005608F0">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Salesforce</w:t>
      </w:r>
      <w:proofErr w:type="gramEnd"/>
      <w:r w:rsidRPr="007E1FC6">
        <w:rPr>
          <w:rFonts w:ascii="Segoe UI" w:hAnsi="Segoe UI" w:cs="Segoe UI"/>
          <w:color w:val="auto"/>
          <w:sz w:val="21"/>
          <w:szCs w:val="21"/>
          <w:lang w:val="en-IN" w:eastAsia="en-IN"/>
        </w:rPr>
        <w:t xml:space="preserve"> records have a reliable </w:t>
      </w:r>
      <w:proofErr w:type="spellStart"/>
      <w:r w:rsidRPr="007E1FC6">
        <w:rPr>
          <w:rFonts w:ascii="Courier New" w:hAnsi="Courier New" w:cs="Courier New"/>
          <w:color w:val="auto"/>
          <w:sz w:val="20"/>
          <w:szCs w:val="20"/>
          <w:lang w:val="en-IN" w:eastAsia="en-IN"/>
        </w:rPr>
        <w:t>LastModifiedDate</w:t>
      </w:r>
      <w:proofErr w:type="spellEnd"/>
      <w:r w:rsidRPr="007E1FC6">
        <w:rPr>
          <w:rFonts w:ascii="Segoe UI" w:hAnsi="Segoe UI" w:cs="Segoe UI"/>
          <w:color w:val="auto"/>
          <w:sz w:val="21"/>
          <w:szCs w:val="21"/>
          <w:lang w:val="en-IN" w:eastAsia="en-IN"/>
        </w:rPr>
        <w:t xml:space="preserve"> or custom date/time field. </w:t>
      </w:r>
    </w:p>
    <w:p w14:paraId="47F3F7A8" w14:textId="77777777" w:rsidR="007E1FC6" w:rsidRPr="007E1FC6" w:rsidRDefault="007E1FC6" w:rsidP="005608F0">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MuleSoft</w:t>
      </w:r>
      <w:proofErr w:type="gramEnd"/>
      <w:r w:rsidRPr="007E1FC6">
        <w:rPr>
          <w:rFonts w:ascii="Segoe UI" w:hAnsi="Segoe UI" w:cs="Segoe UI"/>
          <w:color w:val="auto"/>
          <w:sz w:val="21"/>
          <w:szCs w:val="21"/>
          <w:lang w:val="en-IN" w:eastAsia="en-IN"/>
        </w:rPr>
        <w:t xml:space="preserve"> Object Store is used to maintain the last successful polling timestamp. </w:t>
      </w:r>
    </w:p>
    <w:p w14:paraId="7570CD8E" w14:textId="77777777" w:rsidR="007E1FC6" w:rsidRPr="007E1FC6" w:rsidRDefault="007E1FC6" w:rsidP="005608F0">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Email</w:t>
      </w:r>
      <w:proofErr w:type="gramEnd"/>
      <w:r w:rsidRPr="007E1FC6">
        <w:rPr>
          <w:rFonts w:ascii="Segoe UI" w:hAnsi="Segoe UI" w:cs="Segoe UI"/>
          <w:color w:val="auto"/>
          <w:sz w:val="21"/>
          <w:szCs w:val="21"/>
          <w:lang w:val="en-IN" w:eastAsia="en-IN"/>
        </w:rPr>
        <w:t xml:space="preserve"> notification content can be simple and standardized. </w:t>
      </w:r>
    </w:p>
    <w:p w14:paraId="5DF0EDA6" w14:textId="4FA38103" w:rsidR="00070422" w:rsidRPr="00E46133" w:rsidRDefault="007E1FC6" w:rsidP="00E46133">
      <w:pPr>
        <w:spacing w:before="0" w:after="0" w:line="300" w:lineRule="atLeast"/>
        <w:ind w:left="567"/>
        <w:rPr>
          <w:rFonts w:ascii="Segoe UI" w:hAnsi="Segoe UI" w:cs="Segoe UI"/>
          <w:color w:val="auto"/>
          <w:sz w:val="21"/>
          <w:szCs w:val="21"/>
          <w:lang w:val="en-IN" w:eastAsia="en-IN"/>
        </w:rPr>
      </w:pPr>
      <w:proofErr w:type="gramStart"/>
      <w:r w:rsidRPr="007E1FC6">
        <w:rPr>
          <w:rFonts w:ascii="Segoe UI" w:hAnsi="Symbol" w:cs="Segoe UI"/>
          <w:color w:val="auto"/>
          <w:sz w:val="21"/>
          <w:szCs w:val="21"/>
          <w:lang w:val="en-IN" w:eastAsia="en-IN"/>
        </w:rPr>
        <w:t></w:t>
      </w:r>
      <w:r w:rsidRPr="007E1FC6">
        <w:rPr>
          <w:rFonts w:ascii="Segoe UI" w:hAnsi="Segoe UI" w:cs="Segoe UI"/>
          <w:color w:val="auto"/>
          <w:sz w:val="21"/>
          <w:szCs w:val="21"/>
          <w:lang w:val="en-IN" w:eastAsia="en-IN"/>
        </w:rPr>
        <w:t xml:space="preserve">  Failed</w:t>
      </w:r>
      <w:proofErr w:type="gramEnd"/>
      <w:r w:rsidRPr="007E1FC6">
        <w:rPr>
          <w:rFonts w:ascii="Segoe UI" w:hAnsi="Segoe UI" w:cs="Segoe UI"/>
          <w:color w:val="auto"/>
          <w:sz w:val="21"/>
          <w:szCs w:val="21"/>
          <w:lang w:val="en-IN" w:eastAsia="en-IN"/>
        </w:rPr>
        <w:t xml:space="preserve"> queue messages can be retried or routed to a Dead Letter Queue.</w:t>
      </w:r>
    </w:p>
    <w:p w14:paraId="34D081AB" w14:textId="01B9CABE" w:rsidR="001C78C2" w:rsidRDefault="00BC557A" w:rsidP="00E46133">
      <w:pPr>
        <w:pStyle w:val="Heading1"/>
        <w:tabs>
          <w:tab w:val="clear" w:pos="432"/>
          <w:tab w:val="clear" w:pos="851"/>
          <w:tab w:val="left" w:pos="9639"/>
        </w:tabs>
        <w:jc w:val="both"/>
      </w:pPr>
      <w:bookmarkStart w:id="7" w:name="_Toc225497727"/>
      <w:r>
        <w:lastRenderedPageBreak/>
        <w:t xml:space="preserve">Functional </w:t>
      </w:r>
      <w:r w:rsidR="004404C2">
        <w:t xml:space="preserve">Integration Flow </w:t>
      </w:r>
      <w:r w:rsidR="00090F7A">
        <w:t>D</w:t>
      </w:r>
      <w:r w:rsidR="00090F7A" w:rsidRPr="000661E4">
        <w:t>esign</w:t>
      </w:r>
      <w:bookmarkEnd w:id="7"/>
    </w:p>
    <w:p w14:paraId="51E92600" w14:textId="5D2029D2" w:rsidR="001C78C2" w:rsidRDefault="00F64620" w:rsidP="004951DB">
      <w:pPr>
        <w:pStyle w:val="Heading2"/>
      </w:pPr>
      <w:bookmarkStart w:id="8" w:name="_Toc225497728"/>
      <w:r>
        <w:t xml:space="preserve">Process </w:t>
      </w:r>
      <w:bookmarkEnd w:id="8"/>
    </w:p>
    <w:p w14:paraId="0F3953A4" w14:textId="3CD93772" w:rsidR="00F64620" w:rsidRDefault="00F64620" w:rsidP="00F64620">
      <w:pPr>
        <w:pStyle w:val="ListParagraph"/>
        <w:numPr>
          <w:ilvl w:val="0"/>
          <w:numId w:val="26"/>
        </w:numPr>
        <w:spacing w:before="0" w:after="0" w:line="300" w:lineRule="atLeast"/>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Salesforce Polling and MQ Publishing</w:t>
      </w:r>
    </w:p>
    <w:p w14:paraId="254A7B3E" w14:textId="77777777" w:rsidR="00F64620" w:rsidRPr="007E1FC6" w:rsidRDefault="00F64620" w:rsidP="00F64620">
      <w:pPr>
        <w:pStyle w:val="ListParagraph"/>
        <w:spacing w:before="0" w:after="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The producer flow is responsible for:</w:t>
      </w:r>
    </w:p>
    <w:p w14:paraId="3566C9FF" w14:textId="77777777" w:rsidR="00F64620" w:rsidRPr="007E1FC6" w:rsidRDefault="00F64620" w:rsidP="00F64620">
      <w:pPr>
        <w:pStyle w:val="ListParagraph"/>
        <w:numPr>
          <w:ilvl w:val="0"/>
          <w:numId w:val="28"/>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Running every 30 minutes.</w:t>
      </w:r>
    </w:p>
    <w:p w14:paraId="4360189F" w14:textId="77777777" w:rsidR="00F64620" w:rsidRPr="007E1FC6" w:rsidRDefault="00F64620" w:rsidP="00F64620">
      <w:pPr>
        <w:pStyle w:val="ListParagraph"/>
        <w:numPr>
          <w:ilvl w:val="0"/>
          <w:numId w:val="28"/>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Retrieving the last successful poll timestamp.</w:t>
      </w:r>
    </w:p>
    <w:p w14:paraId="589D758F" w14:textId="77777777" w:rsidR="00F64620" w:rsidRPr="007E1FC6" w:rsidRDefault="00F64620" w:rsidP="00F64620">
      <w:pPr>
        <w:pStyle w:val="ListParagraph"/>
        <w:numPr>
          <w:ilvl w:val="0"/>
          <w:numId w:val="28"/>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Querying Salesforce for new or updated customer contact records.</w:t>
      </w:r>
    </w:p>
    <w:p w14:paraId="2BB3DB13" w14:textId="77777777" w:rsidR="00F64620" w:rsidRPr="007E1FC6" w:rsidRDefault="00F64620" w:rsidP="00F64620">
      <w:pPr>
        <w:pStyle w:val="ListParagraph"/>
        <w:numPr>
          <w:ilvl w:val="0"/>
          <w:numId w:val="28"/>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Validating required fields.</w:t>
      </w:r>
    </w:p>
    <w:p w14:paraId="2DE81F80" w14:textId="77777777" w:rsidR="00F64620" w:rsidRPr="007E1FC6" w:rsidRDefault="00F64620" w:rsidP="00F64620">
      <w:pPr>
        <w:pStyle w:val="ListParagraph"/>
        <w:numPr>
          <w:ilvl w:val="0"/>
          <w:numId w:val="28"/>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 xml:space="preserve">Publishing valid records to </w:t>
      </w:r>
      <w:proofErr w:type="spellStart"/>
      <w:r w:rsidRPr="007E1FC6">
        <w:rPr>
          <w:rFonts w:ascii="Segoe UI" w:hAnsi="Segoe UI" w:cs="Segoe UI"/>
          <w:color w:val="auto"/>
          <w:sz w:val="21"/>
          <w:szCs w:val="21"/>
          <w:lang w:val="en-IN" w:eastAsia="en-IN"/>
        </w:rPr>
        <w:t>Anypoint</w:t>
      </w:r>
      <w:proofErr w:type="spellEnd"/>
      <w:r w:rsidRPr="007E1FC6">
        <w:rPr>
          <w:rFonts w:ascii="Segoe UI" w:hAnsi="Segoe UI" w:cs="Segoe UI"/>
          <w:color w:val="auto"/>
          <w:sz w:val="21"/>
          <w:szCs w:val="21"/>
          <w:lang w:val="en-IN" w:eastAsia="en-IN"/>
        </w:rPr>
        <w:t xml:space="preserve"> MQ.</w:t>
      </w:r>
    </w:p>
    <w:p w14:paraId="3D0D42CC" w14:textId="77777777" w:rsidR="00F64620" w:rsidRPr="007E1FC6" w:rsidRDefault="00F64620" w:rsidP="00F64620">
      <w:pPr>
        <w:pStyle w:val="ListParagraph"/>
        <w:numPr>
          <w:ilvl w:val="0"/>
          <w:numId w:val="28"/>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Updating the watermark after successful processing.</w:t>
      </w:r>
    </w:p>
    <w:p w14:paraId="40C86905" w14:textId="77777777" w:rsidR="00F64620" w:rsidRDefault="00F64620" w:rsidP="00F64620">
      <w:pPr>
        <w:pStyle w:val="ListParagraph"/>
        <w:spacing w:before="0" w:after="0" w:line="300" w:lineRule="atLeast"/>
        <w:rPr>
          <w:rFonts w:ascii="Segoe UI" w:hAnsi="Segoe UI" w:cs="Segoe UI"/>
          <w:color w:val="auto"/>
          <w:sz w:val="21"/>
          <w:szCs w:val="21"/>
          <w:lang w:val="en-IN" w:eastAsia="en-IN"/>
        </w:rPr>
      </w:pPr>
    </w:p>
    <w:p w14:paraId="54476958" w14:textId="66436B0D" w:rsidR="002C4E69" w:rsidRDefault="00F64620" w:rsidP="002C4E69">
      <w:pPr>
        <w:pStyle w:val="ListParagraph"/>
        <w:numPr>
          <w:ilvl w:val="0"/>
          <w:numId w:val="26"/>
        </w:numPr>
        <w:spacing w:before="0" w:after="0" w:line="300" w:lineRule="atLeast"/>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MQ Subscription and Email Sending</w:t>
      </w:r>
    </w:p>
    <w:p w14:paraId="6786A2F9" w14:textId="77777777" w:rsidR="002C4E69" w:rsidRPr="007E1FC6" w:rsidRDefault="002C4E69" w:rsidP="002C4E69">
      <w:pPr>
        <w:pStyle w:val="ListParagraph"/>
        <w:spacing w:before="0" w:after="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The consumer flow is responsible for:</w:t>
      </w:r>
    </w:p>
    <w:p w14:paraId="33271FA5" w14:textId="77777777" w:rsidR="002C4E69" w:rsidRPr="007E1FC6" w:rsidRDefault="002C4E69" w:rsidP="002C4E69">
      <w:pPr>
        <w:pStyle w:val="ListParagraph"/>
        <w:numPr>
          <w:ilvl w:val="0"/>
          <w:numId w:val="29"/>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Reading customer update messages from MQ.</w:t>
      </w:r>
    </w:p>
    <w:p w14:paraId="7EF5DA13" w14:textId="77777777" w:rsidR="002C4E69" w:rsidRPr="007E1FC6" w:rsidRDefault="002C4E69" w:rsidP="002C4E69">
      <w:pPr>
        <w:pStyle w:val="ListParagraph"/>
        <w:numPr>
          <w:ilvl w:val="0"/>
          <w:numId w:val="29"/>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Processing messages at a controlled rate.</w:t>
      </w:r>
    </w:p>
    <w:p w14:paraId="38BC02A3" w14:textId="77777777" w:rsidR="002C4E69" w:rsidRPr="007E1FC6" w:rsidRDefault="002C4E69" w:rsidP="002C4E69">
      <w:pPr>
        <w:pStyle w:val="ListParagraph"/>
        <w:numPr>
          <w:ilvl w:val="0"/>
          <w:numId w:val="29"/>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Ensuring Email API is not called more than 10 times per second.</w:t>
      </w:r>
    </w:p>
    <w:p w14:paraId="1FBE0B3F" w14:textId="77777777" w:rsidR="002C4E69" w:rsidRPr="007E1FC6" w:rsidRDefault="002C4E69" w:rsidP="002C4E69">
      <w:pPr>
        <w:pStyle w:val="ListParagraph"/>
        <w:numPr>
          <w:ilvl w:val="0"/>
          <w:numId w:val="29"/>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Sending email notifications.</w:t>
      </w:r>
    </w:p>
    <w:p w14:paraId="58C2362B" w14:textId="77777777" w:rsidR="002C4E69" w:rsidRPr="007E1FC6" w:rsidRDefault="002C4E69" w:rsidP="002C4E69">
      <w:pPr>
        <w:pStyle w:val="ListParagraph"/>
        <w:numPr>
          <w:ilvl w:val="0"/>
          <w:numId w:val="29"/>
        </w:numPr>
        <w:spacing w:before="0" w:after="0"/>
        <w:ind w:left="1290"/>
        <w:rPr>
          <w:rFonts w:ascii="Segoe UI" w:hAnsi="Segoe UI" w:cs="Segoe UI"/>
          <w:color w:val="auto"/>
          <w:sz w:val="21"/>
          <w:szCs w:val="21"/>
          <w:lang w:val="en-IN" w:eastAsia="en-IN"/>
        </w:rPr>
      </w:pPr>
      <w:r w:rsidRPr="007E1FC6">
        <w:rPr>
          <w:rFonts w:ascii="Segoe UI" w:hAnsi="Segoe UI" w:cs="Segoe UI"/>
          <w:color w:val="auto"/>
          <w:sz w:val="21"/>
          <w:szCs w:val="21"/>
          <w:lang w:val="en-IN" w:eastAsia="en-IN"/>
        </w:rPr>
        <w:t>Acknowledging successful messages.</w:t>
      </w:r>
    </w:p>
    <w:p w14:paraId="2DA4F7FF" w14:textId="77777777" w:rsidR="002C4E69" w:rsidRDefault="002C4E69" w:rsidP="002C4E69">
      <w:pPr>
        <w:pStyle w:val="ListParagraph"/>
        <w:numPr>
          <w:ilvl w:val="0"/>
          <w:numId w:val="29"/>
        </w:numPr>
        <w:spacing w:before="0" w:after="0"/>
        <w:ind w:left="1290"/>
        <w:rPr>
          <w:rFonts w:ascii="Segoe UI" w:hAnsi="Segoe UI" w:cs="Segoe UI"/>
          <w:color w:val="auto"/>
          <w:sz w:val="21"/>
          <w:szCs w:val="21"/>
          <w:lang w:val="en-IN" w:eastAsia="en-IN"/>
        </w:rPr>
      </w:pPr>
      <w:proofErr w:type="spellStart"/>
      <w:r w:rsidRPr="007E1FC6">
        <w:rPr>
          <w:rFonts w:ascii="Segoe UI" w:hAnsi="Segoe UI" w:cs="Segoe UI"/>
          <w:color w:val="auto"/>
          <w:sz w:val="21"/>
          <w:szCs w:val="21"/>
          <w:lang w:val="en-IN" w:eastAsia="en-IN"/>
        </w:rPr>
        <w:t>Requeueing</w:t>
      </w:r>
      <w:proofErr w:type="spellEnd"/>
      <w:r w:rsidRPr="007E1FC6">
        <w:rPr>
          <w:rFonts w:ascii="Segoe UI" w:hAnsi="Segoe UI" w:cs="Segoe UI"/>
          <w:color w:val="auto"/>
          <w:sz w:val="21"/>
          <w:szCs w:val="21"/>
          <w:lang w:val="en-IN" w:eastAsia="en-IN"/>
        </w:rPr>
        <w:t xml:space="preserve"> or rejecting failed messages.</w:t>
      </w:r>
    </w:p>
    <w:p w14:paraId="3BB9F206" w14:textId="77777777" w:rsidR="002C4E69" w:rsidRDefault="002C4E69" w:rsidP="002C4E69">
      <w:pPr>
        <w:pStyle w:val="ListParagraph"/>
        <w:spacing w:before="0" w:after="0" w:line="300" w:lineRule="atLeast"/>
        <w:rPr>
          <w:rFonts w:ascii="Segoe UI" w:hAnsi="Segoe UI" w:cs="Segoe UI"/>
          <w:color w:val="auto"/>
          <w:sz w:val="21"/>
          <w:szCs w:val="21"/>
          <w:lang w:val="en-IN" w:eastAsia="en-IN"/>
        </w:rPr>
      </w:pPr>
    </w:p>
    <w:p w14:paraId="43F29ACB" w14:textId="77777777" w:rsidR="002C4E69" w:rsidRDefault="002C4E69" w:rsidP="002C4E69">
      <w:pPr>
        <w:pStyle w:val="ListParagraph"/>
        <w:numPr>
          <w:ilvl w:val="0"/>
          <w:numId w:val="26"/>
        </w:numPr>
        <w:spacing w:before="0" w:after="0" w:line="300" w:lineRule="atLeast"/>
        <w:rPr>
          <w:rFonts w:ascii="Segoe UI" w:hAnsi="Segoe UI" w:cs="Segoe UI"/>
          <w:color w:val="auto"/>
          <w:sz w:val="21"/>
          <w:szCs w:val="21"/>
          <w:lang w:val="en-IN" w:eastAsia="en-IN"/>
        </w:rPr>
      </w:pPr>
      <w:r w:rsidRPr="002C4E69">
        <w:rPr>
          <w:rFonts w:ascii="Segoe UI" w:hAnsi="Segoe UI" w:cs="Segoe UI"/>
          <w:color w:val="auto"/>
          <w:sz w:val="21"/>
          <w:szCs w:val="21"/>
          <w:lang w:val="en-IN" w:eastAsia="en-IN"/>
        </w:rPr>
        <w:t>Email API Throttling Design</w:t>
      </w:r>
    </w:p>
    <w:p w14:paraId="2875C6BA" w14:textId="1CD1084E" w:rsidR="002C4E69" w:rsidRPr="002C4E69" w:rsidRDefault="002C4E69" w:rsidP="002C4E69">
      <w:pPr>
        <w:tabs>
          <w:tab w:val="left" w:pos="9639"/>
        </w:tabs>
        <w:spacing w:before="0" w:after="0" w:line="240" w:lineRule="auto"/>
        <w:ind w:left="0"/>
        <w:rPr>
          <w:rFonts w:ascii="Segoe UI" w:hAnsi="Segoe UI" w:cs="Segoe UI"/>
          <w:color w:val="auto"/>
          <w:sz w:val="21"/>
          <w:szCs w:val="21"/>
          <w:lang w:val="en-IN" w:eastAsia="en-IN"/>
        </w:rPr>
      </w:pPr>
      <w:r>
        <w:rPr>
          <w:rFonts w:ascii="Segoe UI" w:hAnsi="Segoe UI" w:cs="Segoe UI"/>
          <w:color w:val="auto"/>
          <w:sz w:val="21"/>
          <w:szCs w:val="21"/>
          <w:lang w:val="en-IN" w:eastAsia="en-IN"/>
        </w:rPr>
        <w:t xml:space="preserve">            </w:t>
      </w:r>
      <w:r w:rsidRPr="002C4E69">
        <w:rPr>
          <w:rFonts w:ascii="Segoe UI" w:hAnsi="Segoe UI" w:cs="Segoe UI"/>
          <w:color w:val="auto"/>
          <w:sz w:val="21"/>
          <w:szCs w:val="21"/>
          <w:lang w:val="en-IN" w:eastAsia="en-IN"/>
        </w:rPr>
        <w:t>To handle this limitation:</w:t>
      </w:r>
    </w:p>
    <w:p w14:paraId="49559EF1" w14:textId="77777777" w:rsidR="002C4E69" w:rsidRPr="002C4E69" w:rsidRDefault="002C4E69" w:rsidP="002C4E69">
      <w:pPr>
        <w:numPr>
          <w:ilvl w:val="0"/>
          <w:numId w:val="30"/>
        </w:numPr>
        <w:tabs>
          <w:tab w:val="left" w:pos="9639"/>
        </w:tabs>
        <w:spacing w:before="0" w:after="0" w:line="240" w:lineRule="auto"/>
        <w:ind w:left="1307"/>
        <w:rPr>
          <w:rFonts w:ascii="Segoe UI" w:hAnsi="Segoe UI" w:cs="Segoe UI"/>
          <w:color w:val="auto"/>
          <w:sz w:val="21"/>
          <w:szCs w:val="21"/>
          <w:lang w:val="en-IN" w:eastAsia="en-IN"/>
        </w:rPr>
      </w:pPr>
      <w:r w:rsidRPr="002C4E69">
        <w:rPr>
          <w:rFonts w:ascii="Segoe UI" w:hAnsi="Segoe UI" w:cs="Segoe UI"/>
          <w:color w:val="auto"/>
          <w:sz w:val="21"/>
          <w:szCs w:val="21"/>
          <w:lang w:val="en-IN" w:eastAsia="en-IN"/>
        </w:rPr>
        <w:t>MQ is used as a buffer.</w:t>
      </w:r>
    </w:p>
    <w:p w14:paraId="74BF676D" w14:textId="77777777" w:rsidR="002C4E69" w:rsidRPr="002C4E69" w:rsidRDefault="002C4E69" w:rsidP="002C4E69">
      <w:pPr>
        <w:numPr>
          <w:ilvl w:val="0"/>
          <w:numId w:val="30"/>
        </w:numPr>
        <w:tabs>
          <w:tab w:val="left" w:pos="9639"/>
        </w:tabs>
        <w:spacing w:before="0" w:after="0" w:line="240" w:lineRule="auto"/>
        <w:ind w:left="1307"/>
        <w:rPr>
          <w:rFonts w:ascii="Segoe UI" w:hAnsi="Segoe UI" w:cs="Segoe UI"/>
          <w:color w:val="auto"/>
          <w:sz w:val="21"/>
          <w:szCs w:val="21"/>
          <w:lang w:val="en-IN" w:eastAsia="en-IN"/>
        </w:rPr>
      </w:pPr>
      <w:r w:rsidRPr="002C4E69">
        <w:rPr>
          <w:rFonts w:ascii="Segoe UI" w:hAnsi="Segoe UI" w:cs="Segoe UI"/>
          <w:color w:val="auto"/>
          <w:sz w:val="21"/>
          <w:szCs w:val="21"/>
          <w:lang w:val="en-IN" w:eastAsia="en-IN"/>
        </w:rPr>
        <w:t>The consumer flow runs every 1 second.</w:t>
      </w:r>
    </w:p>
    <w:p w14:paraId="6DEFC5AB" w14:textId="77777777" w:rsidR="002C4E69" w:rsidRPr="002C4E69" w:rsidRDefault="002C4E69" w:rsidP="002C4E69">
      <w:pPr>
        <w:numPr>
          <w:ilvl w:val="0"/>
          <w:numId w:val="30"/>
        </w:numPr>
        <w:tabs>
          <w:tab w:val="left" w:pos="9639"/>
        </w:tabs>
        <w:spacing w:before="0" w:after="0" w:line="240" w:lineRule="auto"/>
        <w:ind w:left="1307"/>
        <w:rPr>
          <w:rFonts w:ascii="Segoe UI" w:hAnsi="Segoe UI" w:cs="Segoe UI"/>
          <w:color w:val="auto"/>
          <w:sz w:val="21"/>
          <w:szCs w:val="21"/>
          <w:lang w:val="en-IN" w:eastAsia="en-IN"/>
        </w:rPr>
      </w:pPr>
      <w:r w:rsidRPr="002C4E69">
        <w:rPr>
          <w:rFonts w:ascii="Segoe UI" w:hAnsi="Segoe UI" w:cs="Segoe UI"/>
          <w:color w:val="auto"/>
          <w:sz w:val="21"/>
          <w:szCs w:val="21"/>
          <w:lang w:val="en-IN" w:eastAsia="en-IN"/>
        </w:rPr>
        <w:t>The consumer processes a maximum of 10 messages in each run.</w:t>
      </w:r>
    </w:p>
    <w:p w14:paraId="227F21BE" w14:textId="77777777" w:rsidR="002C4E69" w:rsidRPr="002C4E69" w:rsidRDefault="002C4E69" w:rsidP="002C4E69">
      <w:pPr>
        <w:numPr>
          <w:ilvl w:val="0"/>
          <w:numId w:val="30"/>
        </w:numPr>
        <w:tabs>
          <w:tab w:val="left" w:pos="9639"/>
        </w:tabs>
        <w:spacing w:before="0" w:after="0" w:line="240" w:lineRule="auto"/>
        <w:ind w:left="1307"/>
        <w:rPr>
          <w:rFonts w:ascii="Segoe UI" w:hAnsi="Segoe UI" w:cs="Segoe UI"/>
          <w:color w:val="auto"/>
          <w:sz w:val="21"/>
          <w:szCs w:val="21"/>
          <w:lang w:val="en-IN" w:eastAsia="en-IN"/>
        </w:rPr>
      </w:pPr>
      <w:r w:rsidRPr="002C4E69">
        <w:rPr>
          <w:rFonts w:ascii="Segoe UI" w:hAnsi="Segoe UI" w:cs="Segoe UI"/>
          <w:color w:val="auto"/>
          <w:sz w:val="21"/>
          <w:szCs w:val="21"/>
          <w:lang w:val="en-IN" w:eastAsia="en-IN"/>
        </w:rPr>
        <w:t xml:space="preserve">Flow concurrency is restricted using </w:t>
      </w:r>
      <w:proofErr w:type="spellStart"/>
      <w:r w:rsidRPr="002C4E69">
        <w:rPr>
          <w:rFonts w:ascii="Segoe UI" w:hAnsi="Segoe UI" w:cs="Segoe UI"/>
          <w:color w:val="auto"/>
          <w:sz w:val="21"/>
          <w:szCs w:val="21"/>
          <w:lang w:val="en-IN" w:eastAsia="en-IN"/>
        </w:rPr>
        <w:t>maxConcurrency</w:t>
      </w:r>
      <w:proofErr w:type="spellEnd"/>
      <w:r w:rsidRPr="002C4E69">
        <w:rPr>
          <w:rFonts w:ascii="Segoe UI" w:hAnsi="Segoe UI" w:cs="Segoe UI"/>
          <w:color w:val="auto"/>
          <w:sz w:val="21"/>
          <w:szCs w:val="21"/>
          <w:lang w:val="en-IN" w:eastAsia="en-IN"/>
        </w:rPr>
        <w:t>="1".</w:t>
      </w:r>
    </w:p>
    <w:p w14:paraId="023E29CE" w14:textId="77777777" w:rsidR="002C4E69" w:rsidRPr="002C4E69" w:rsidRDefault="002C4E69" w:rsidP="002C4E69">
      <w:pPr>
        <w:numPr>
          <w:ilvl w:val="0"/>
          <w:numId w:val="30"/>
        </w:numPr>
        <w:tabs>
          <w:tab w:val="left" w:pos="9639"/>
        </w:tabs>
        <w:spacing w:before="0" w:after="0" w:line="240" w:lineRule="auto"/>
        <w:ind w:left="1307"/>
        <w:rPr>
          <w:rFonts w:ascii="Segoe UI" w:hAnsi="Segoe UI" w:cs="Segoe UI"/>
          <w:color w:val="auto"/>
          <w:sz w:val="21"/>
          <w:szCs w:val="21"/>
          <w:lang w:val="en-IN" w:eastAsia="en-IN"/>
        </w:rPr>
      </w:pPr>
      <w:r w:rsidRPr="002C4E69">
        <w:rPr>
          <w:rFonts w:ascii="Segoe UI" w:hAnsi="Segoe UI" w:cs="Segoe UI"/>
          <w:color w:val="auto"/>
          <w:sz w:val="21"/>
          <w:szCs w:val="21"/>
          <w:lang w:val="en-IN" w:eastAsia="en-IN"/>
        </w:rPr>
        <w:t>Manual ACK/NACK is used to prevent message loss.</w:t>
      </w:r>
    </w:p>
    <w:p w14:paraId="25D664A8" w14:textId="77777777" w:rsidR="002C4E69" w:rsidRDefault="002C4E69" w:rsidP="002C4E69">
      <w:pPr>
        <w:tabs>
          <w:tab w:val="left" w:pos="9639"/>
        </w:tabs>
        <w:spacing w:before="0" w:after="0" w:line="240" w:lineRule="auto"/>
        <w:ind w:left="947"/>
        <w:rPr>
          <w:rFonts w:ascii="Segoe UI" w:hAnsi="Segoe UI" w:cs="Segoe UI"/>
          <w:color w:val="auto"/>
          <w:sz w:val="21"/>
          <w:szCs w:val="21"/>
          <w:lang w:val="en-IN" w:eastAsia="en-IN"/>
        </w:rPr>
      </w:pPr>
      <w:r w:rsidRPr="002C4E69">
        <w:rPr>
          <w:rFonts w:ascii="Segoe UI" w:hAnsi="Segoe UI" w:cs="Segoe UI"/>
          <w:color w:val="auto"/>
          <w:sz w:val="21"/>
          <w:szCs w:val="21"/>
          <w:lang w:val="en-IN" w:eastAsia="en-IN"/>
        </w:rPr>
        <w:t>This ensures the Email API is protected from high-volume Salesforce updates.</w:t>
      </w:r>
    </w:p>
    <w:p w14:paraId="3C5872AD" w14:textId="77777777" w:rsidR="00471ADC" w:rsidRDefault="00471ADC" w:rsidP="002C4E69">
      <w:pPr>
        <w:tabs>
          <w:tab w:val="left" w:pos="9639"/>
        </w:tabs>
        <w:spacing w:before="0" w:after="0" w:line="240" w:lineRule="auto"/>
        <w:ind w:left="947"/>
        <w:rPr>
          <w:rFonts w:ascii="Segoe UI" w:hAnsi="Segoe UI" w:cs="Segoe UI"/>
          <w:color w:val="auto"/>
          <w:sz w:val="21"/>
          <w:szCs w:val="21"/>
          <w:lang w:val="en-IN" w:eastAsia="en-IN"/>
        </w:rPr>
      </w:pPr>
    </w:p>
    <w:p w14:paraId="75DABA7E" w14:textId="77777777" w:rsidR="00471ADC" w:rsidRDefault="00471ADC" w:rsidP="002C4E69">
      <w:pPr>
        <w:tabs>
          <w:tab w:val="left" w:pos="9639"/>
        </w:tabs>
        <w:spacing w:before="0" w:after="0" w:line="240" w:lineRule="auto"/>
        <w:ind w:left="947"/>
        <w:rPr>
          <w:rFonts w:ascii="Segoe UI" w:hAnsi="Segoe UI" w:cs="Segoe UI"/>
          <w:color w:val="auto"/>
          <w:sz w:val="21"/>
          <w:szCs w:val="21"/>
          <w:lang w:val="en-IN" w:eastAsia="en-IN"/>
        </w:rPr>
      </w:pPr>
    </w:p>
    <w:p w14:paraId="7BB0EA30" w14:textId="77777777" w:rsidR="00471ADC" w:rsidRDefault="00471ADC" w:rsidP="002C4E69">
      <w:pPr>
        <w:tabs>
          <w:tab w:val="left" w:pos="9639"/>
        </w:tabs>
        <w:spacing w:before="0" w:after="0" w:line="240" w:lineRule="auto"/>
        <w:ind w:left="947"/>
        <w:rPr>
          <w:rFonts w:ascii="Segoe UI" w:hAnsi="Segoe UI" w:cs="Segoe UI"/>
          <w:color w:val="auto"/>
          <w:sz w:val="21"/>
          <w:szCs w:val="21"/>
          <w:lang w:val="en-IN" w:eastAsia="en-IN"/>
        </w:rPr>
      </w:pPr>
    </w:p>
    <w:p w14:paraId="3F06A7F2" w14:textId="77777777" w:rsidR="00471ADC" w:rsidRDefault="00471ADC" w:rsidP="002C4E69">
      <w:pPr>
        <w:tabs>
          <w:tab w:val="left" w:pos="9639"/>
        </w:tabs>
        <w:spacing w:before="0" w:after="0" w:line="240" w:lineRule="auto"/>
        <w:ind w:left="947"/>
        <w:rPr>
          <w:rFonts w:ascii="Segoe UI" w:hAnsi="Segoe UI" w:cs="Segoe UI"/>
          <w:color w:val="auto"/>
          <w:sz w:val="21"/>
          <w:szCs w:val="21"/>
          <w:lang w:val="en-IN" w:eastAsia="en-IN"/>
        </w:rPr>
      </w:pPr>
    </w:p>
    <w:p w14:paraId="46297665" w14:textId="77777777" w:rsidR="00471ADC" w:rsidRDefault="00471ADC" w:rsidP="002C4E69">
      <w:pPr>
        <w:tabs>
          <w:tab w:val="left" w:pos="9639"/>
        </w:tabs>
        <w:spacing w:before="0" w:after="0" w:line="240" w:lineRule="auto"/>
        <w:ind w:left="947"/>
        <w:rPr>
          <w:rFonts w:ascii="Segoe UI" w:hAnsi="Segoe UI" w:cs="Segoe UI"/>
          <w:color w:val="auto"/>
          <w:sz w:val="21"/>
          <w:szCs w:val="21"/>
          <w:lang w:val="en-IN" w:eastAsia="en-IN"/>
        </w:rPr>
      </w:pPr>
    </w:p>
    <w:p w14:paraId="5990175E" w14:textId="77777777" w:rsidR="00471ADC" w:rsidRPr="002C4E69" w:rsidRDefault="00471ADC" w:rsidP="002C4E69">
      <w:pPr>
        <w:tabs>
          <w:tab w:val="left" w:pos="9639"/>
        </w:tabs>
        <w:spacing w:before="0" w:after="0" w:line="240" w:lineRule="auto"/>
        <w:ind w:left="947"/>
        <w:rPr>
          <w:rFonts w:ascii="Segoe UI" w:hAnsi="Segoe UI" w:cs="Segoe UI"/>
          <w:color w:val="auto"/>
          <w:sz w:val="21"/>
          <w:szCs w:val="21"/>
          <w:lang w:val="en-IN" w:eastAsia="en-IN"/>
        </w:rPr>
      </w:pPr>
    </w:p>
    <w:p w14:paraId="1F358B2D" w14:textId="02282776" w:rsidR="00090F7A" w:rsidRDefault="00090F7A" w:rsidP="004F67E4">
      <w:pPr>
        <w:tabs>
          <w:tab w:val="left" w:pos="9639"/>
        </w:tabs>
        <w:spacing w:before="0" w:after="0" w:line="240" w:lineRule="auto"/>
        <w:ind w:left="0"/>
      </w:pPr>
    </w:p>
    <w:p w14:paraId="03554DB9" w14:textId="7A936275" w:rsidR="00E46133" w:rsidRDefault="00E46133" w:rsidP="004951DB">
      <w:pPr>
        <w:pStyle w:val="Heading2"/>
      </w:pPr>
      <w:bookmarkStart w:id="9" w:name="_Toc224825835"/>
      <w:bookmarkStart w:id="10" w:name="_Toc225497729"/>
      <w:r>
        <w:lastRenderedPageBreak/>
        <w:t>Sequence Diagram</w:t>
      </w:r>
    </w:p>
    <w:p w14:paraId="300356B4" w14:textId="3FACA4E3" w:rsidR="00471ADC" w:rsidRPr="00471ADC" w:rsidRDefault="00471ADC" w:rsidP="00471ADC">
      <w:pPr>
        <w:spacing w:before="0" w:after="0" w:line="240" w:lineRule="auto"/>
        <w:ind w:left="0"/>
        <w:jc w:val="center"/>
        <w:rPr>
          <w:rFonts w:ascii="Times New Roman" w:hAnsi="Times New Roman"/>
          <w:color w:val="auto"/>
          <w:sz w:val="24"/>
          <w:lang w:val="en-IN" w:eastAsia="en-IN"/>
        </w:rPr>
      </w:pPr>
      <w:r w:rsidRPr="00471ADC">
        <w:rPr>
          <w:rFonts w:ascii="Times New Roman" w:hAnsi="Times New Roman"/>
          <w:noProof/>
          <w:color w:val="auto"/>
          <w:sz w:val="24"/>
          <w:lang w:val="en-IN" w:eastAsia="en-IN"/>
        </w:rPr>
        <w:drawing>
          <wp:inline distT="0" distB="0" distL="0" distR="0" wp14:anchorId="09AF9567" wp14:editId="54C2D0C1">
            <wp:extent cx="6032500" cy="4603750"/>
            <wp:effectExtent l="19050" t="19050" r="25400" b="25400"/>
            <wp:docPr id="535425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2500" cy="4603750"/>
                    </a:xfrm>
                    <a:prstGeom prst="rect">
                      <a:avLst/>
                    </a:prstGeom>
                    <a:noFill/>
                    <a:ln>
                      <a:solidFill>
                        <a:srgbClr val="00B0F0"/>
                      </a:solidFill>
                    </a:ln>
                  </pic:spPr>
                </pic:pic>
              </a:graphicData>
            </a:graphic>
          </wp:inline>
        </w:drawing>
      </w:r>
    </w:p>
    <w:p w14:paraId="6CC5C918" w14:textId="77777777" w:rsidR="00E46133" w:rsidRPr="00E46133" w:rsidRDefault="00E46133" w:rsidP="00471ADC">
      <w:pPr>
        <w:ind w:left="0"/>
      </w:pPr>
    </w:p>
    <w:p w14:paraId="2324D97A" w14:textId="35F140F2" w:rsidR="000A5F16" w:rsidRDefault="000A5F16" w:rsidP="004951DB">
      <w:pPr>
        <w:pStyle w:val="Heading2"/>
      </w:pPr>
      <w:r>
        <w:t>Interface Details</w:t>
      </w:r>
      <w:bookmarkEnd w:id="9"/>
      <w:bookmarkEnd w:id="10"/>
    </w:p>
    <w:p w14:paraId="1E0F2043" w14:textId="77777777" w:rsidR="005608F0" w:rsidRPr="005608F0" w:rsidRDefault="005608F0" w:rsidP="005608F0"/>
    <w:p w14:paraId="29804B5A" w14:textId="77777777" w:rsidR="005608F0" w:rsidRPr="005608F0" w:rsidRDefault="005608F0" w:rsidP="005608F0"/>
    <w:p w14:paraId="3207B51E" w14:textId="77777777" w:rsidR="004624C5" w:rsidRDefault="004624C5" w:rsidP="0025582E">
      <w:pPr>
        <w:tabs>
          <w:tab w:val="left" w:pos="9639"/>
        </w:tabs>
        <w:ind w:left="0"/>
        <w:jc w:val="both"/>
      </w:pPr>
    </w:p>
    <w:tbl>
      <w:tblPr>
        <w:tblW w:w="9204" w:type="dxa"/>
        <w:tblLook w:val="04A0" w:firstRow="1" w:lastRow="0" w:firstColumn="1" w:lastColumn="0" w:noHBand="0" w:noVBand="1"/>
      </w:tblPr>
      <w:tblGrid>
        <w:gridCol w:w="4537"/>
        <w:gridCol w:w="4667"/>
      </w:tblGrid>
      <w:tr w:rsidR="0035474C" w:rsidRPr="00EA4239" w14:paraId="6F263752" w14:textId="77777777" w:rsidTr="00841BE9">
        <w:trPr>
          <w:trHeight w:val="510"/>
        </w:trPr>
        <w:tc>
          <w:tcPr>
            <w:tcW w:w="4537" w:type="dxa"/>
            <w:tcBorders>
              <w:top w:val="single" w:sz="8" w:space="0" w:color="auto"/>
              <w:left w:val="single" w:sz="8" w:space="0" w:color="auto"/>
              <w:bottom w:val="single" w:sz="4" w:space="0" w:color="auto"/>
              <w:right w:val="single" w:sz="4" w:space="0" w:color="auto"/>
            </w:tcBorders>
            <w:shd w:val="clear" w:color="auto" w:fill="007A68" w:themeFill="accent1"/>
            <w:noWrap/>
            <w:vAlign w:val="center"/>
            <w:hideMark/>
          </w:tcPr>
          <w:p w14:paraId="39306AD9" w14:textId="77777777" w:rsidR="004624C5" w:rsidRPr="004E1F7E" w:rsidRDefault="004624C5" w:rsidP="00841BE9">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Failure Stage</w:t>
            </w:r>
          </w:p>
        </w:tc>
        <w:tc>
          <w:tcPr>
            <w:tcW w:w="4667"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117FCE9E" w14:textId="77777777" w:rsidR="004624C5" w:rsidRDefault="004624C5" w:rsidP="00841BE9">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Purpose</w:t>
            </w:r>
          </w:p>
        </w:tc>
      </w:tr>
      <w:tr w:rsidR="0025389E" w:rsidRPr="00EA4239" w14:paraId="2B352F31"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28254046" w14:textId="77777777" w:rsidR="004624C5" w:rsidRPr="000C7BA5" w:rsidRDefault="004624C5" w:rsidP="00841BE9">
            <w:pPr>
              <w:tabs>
                <w:tab w:val="left" w:pos="9639"/>
              </w:tabs>
              <w:spacing w:line="240" w:lineRule="auto"/>
              <w:ind w:left="0"/>
              <w:rPr>
                <w:rFonts w:eastAsia="Arial" w:cs="Arial"/>
                <w:color w:val="1A1A2E"/>
                <w:szCs w:val="18"/>
              </w:rPr>
            </w:pPr>
            <w:r>
              <w:rPr>
                <w:rFonts w:eastAsia="Arial" w:cs="Arial"/>
                <w:color w:val="1A1A2E"/>
                <w:szCs w:val="18"/>
              </w:rPr>
              <w:t>Name</w:t>
            </w:r>
          </w:p>
        </w:tc>
        <w:tc>
          <w:tcPr>
            <w:tcW w:w="4667" w:type="dxa"/>
            <w:tcBorders>
              <w:top w:val="single" w:sz="4" w:space="0" w:color="auto"/>
              <w:left w:val="single" w:sz="4" w:space="0" w:color="auto"/>
              <w:bottom w:val="single" w:sz="4" w:space="0" w:color="auto"/>
              <w:right w:val="single" w:sz="4" w:space="0" w:color="auto"/>
            </w:tcBorders>
            <w:vAlign w:val="center"/>
          </w:tcPr>
          <w:p w14:paraId="381F7E18" w14:textId="2F573F96" w:rsidR="004624C5" w:rsidRDefault="002B665E" w:rsidP="00841BE9">
            <w:pPr>
              <w:tabs>
                <w:tab w:val="left" w:pos="9639"/>
              </w:tabs>
              <w:spacing w:line="240" w:lineRule="auto"/>
              <w:ind w:left="0"/>
              <w:rPr>
                <w:rFonts w:eastAsia="Arial" w:cs="Arial"/>
                <w:color w:val="1A1A2E"/>
                <w:szCs w:val="18"/>
              </w:rPr>
            </w:pPr>
            <w:r w:rsidRPr="002B665E">
              <w:rPr>
                <w:rFonts w:eastAsia="Arial" w:cs="Arial"/>
                <w:color w:val="1A1A2E"/>
                <w:szCs w:val="18"/>
              </w:rPr>
              <w:t>customer-profile-notification-</w:t>
            </w:r>
            <w:proofErr w:type="spellStart"/>
            <w:r w:rsidRPr="002B665E">
              <w:rPr>
                <w:rFonts w:eastAsia="Arial" w:cs="Arial"/>
                <w:color w:val="1A1A2E"/>
                <w:szCs w:val="18"/>
              </w:rPr>
              <w:t>api</w:t>
            </w:r>
            <w:proofErr w:type="spellEnd"/>
          </w:p>
        </w:tc>
      </w:tr>
      <w:tr w:rsidR="0025389E" w:rsidRPr="00EA4239" w14:paraId="7800E50B"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326047CA" w14:textId="77777777" w:rsidR="004624C5" w:rsidRDefault="004624C5" w:rsidP="00841BE9">
            <w:pPr>
              <w:tabs>
                <w:tab w:val="left" w:pos="9639"/>
              </w:tabs>
              <w:spacing w:line="240" w:lineRule="auto"/>
              <w:ind w:left="0"/>
            </w:pPr>
            <w:r>
              <w:t>API Type</w:t>
            </w:r>
          </w:p>
        </w:tc>
        <w:tc>
          <w:tcPr>
            <w:tcW w:w="4667" w:type="dxa"/>
            <w:tcBorders>
              <w:top w:val="single" w:sz="4" w:space="0" w:color="auto"/>
              <w:left w:val="single" w:sz="4" w:space="0" w:color="auto"/>
              <w:bottom w:val="single" w:sz="4" w:space="0" w:color="auto"/>
              <w:right w:val="single" w:sz="4" w:space="0" w:color="auto"/>
            </w:tcBorders>
            <w:vAlign w:val="center"/>
          </w:tcPr>
          <w:p w14:paraId="32AED3D2" w14:textId="10807FAD" w:rsidR="004624C5" w:rsidRDefault="00984B2A" w:rsidP="00841BE9">
            <w:pPr>
              <w:tabs>
                <w:tab w:val="left" w:pos="9639"/>
              </w:tabs>
              <w:spacing w:line="240" w:lineRule="auto"/>
              <w:ind w:left="0"/>
            </w:pPr>
            <w:r>
              <w:t>Process</w:t>
            </w:r>
            <w:r w:rsidR="004624C5">
              <w:t xml:space="preserve"> API</w:t>
            </w:r>
          </w:p>
        </w:tc>
      </w:tr>
      <w:tr w:rsidR="0025389E" w:rsidRPr="00EA4239" w14:paraId="5F28AAA5"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555FDB52" w14:textId="77777777" w:rsidR="004624C5" w:rsidRPr="000C7BA5" w:rsidRDefault="004624C5" w:rsidP="00841BE9">
            <w:pPr>
              <w:tabs>
                <w:tab w:val="left" w:pos="9639"/>
              </w:tabs>
              <w:spacing w:line="240" w:lineRule="auto"/>
              <w:ind w:left="0"/>
              <w:rPr>
                <w:rFonts w:eastAsia="Arial" w:cs="Arial"/>
                <w:color w:val="1A1A2E"/>
                <w:szCs w:val="18"/>
              </w:rPr>
            </w:pPr>
            <w:r w:rsidRPr="00723BB5">
              <w:rPr>
                <w:lang w:val="en-US"/>
              </w:rPr>
              <w:t>Protocol</w:t>
            </w:r>
          </w:p>
        </w:tc>
        <w:tc>
          <w:tcPr>
            <w:tcW w:w="4667" w:type="dxa"/>
            <w:tcBorders>
              <w:top w:val="single" w:sz="4" w:space="0" w:color="auto"/>
              <w:left w:val="single" w:sz="4" w:space="0" w:color="auto"/>
              <w:bottom w:val="single" w:sz="4" w:space="0" w:color="auto"/>
              <w:right w:val="single" w:sz="4" w:space="0" w:color="auto"/>
            </w:tcBorders>
            <w:vAlign w:val="center"/>
          </w:tcPr>
          <w:p w14:paraId="596DAA3C" w14:textId="71B15CDA" w:rsidR="004624C5" w:rsidRPr="000C7BA5" w:rsidRDefault="004624C5" w:rsidP="00841BE9">
            <w:pPr>
              <w:tabs>
                <w:tab w:val="left" w:pos="9639"/>
              </w:tabs>
              <w:spacing w:line="240" w:lineRule="auto"/>
              <w:ind w:left="0"/>
              <w:rPr>
                <w:rFonts w:eastAsia="Arial" w:cs="Arial"/>
                <w:color w:val="1A1A2E"/>
                <w:szCs w:val="18"/>
              </w:rPr>
            </w:pPr>
            <w:r w:rsidRPr="00723BB5">
              <w:rPr>
                <w:lang w:val="en-US"/>
              </w:rPr>
              <w:t xml:space="preserve">HTTPS </w:t>
            </w:r>
          </w:p>
        </w:tc>
      </w:tr>
      <w:tr w:rsidR="0025389E" w:rsidRPr="00EA4239" w14:paraId="54C94A88"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36275688" w14:textId="77777777" w:rsidR="004624C5" w:rsidRDefault="004624C5" w:rsidP="00841BE9">
            <w:pPr>
              <w:tabs>
                <w:tab w:val="left" w:pos="9639"/>
              </w:tabs>
              <w:spacing w:line="240" w:lineRule="auto"/>
              <w:ind w:left="0"/>
            </w:pPr>
            <w:r w:rsidRPr="00723BB5">
              <w:rPr>
                <w:lang w:val="en-US"/>
              </w:rPr>
              <w:t>Primary Endpoint</w:t>
            </w:r>
          </w:p>
        </w:tc>
        <w:tc>
          <w:tcPr>
            <w:tcW w:w="4667" w:type="dxa"/>
            <w:tcBorders>
              <w:top w:val="single" w:sz="4" w:space="0" w:color="auto"/>
              <w:left w:val="single" w:sz="4" w:space="0" w:color="auto"/>
              <w:bottom w:val="single" w:sz="4" w:space="0" w:color="auto"/>
              <w:right w:val="single" w:sz="4" w:space="0" w:color="auto"/>
            </w:tcBorders>
            <w:vAlign w:val="center"/>
          </w:tcPr>
          <w:p w14:paraId="1C03B1D0" w14:textId="4AB9290C" w:rsidR="004624C5" w:rsidRPr="00236E12" w:rsidRDefault="00236E12" w:rsidP="00CD78A5">
            <w:pPr>
              <w:tabs>
                <w:tab w:val="left" w:pos="9639"/>
              </w:tabs>
              <w:spacing w:line="240" w:lineRule="auto"/>
              <w:ind w:left="0"/>
              <w:rPr>
                <w:lang w:val="en-US"/>
              </w:rPr>
            </w:pPr>
            <w:r>
              <w:rPr>
                <w:lang w:val="en-US"/>
              </w:rPr>
              <w:t>Scheduler</w:t>
            </w:r>
          </w:p>
        </w:tc>
      </w:tr>
      <w:tr w:rsidR="0025389E" w:rsidRPr="00EA4239" w14:paraId="2B146A53"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493D38AB" w14:textId="77777777" w:rsidR="004624C5" w:rsidRDefault="004624C5" w:rsidP="00841BE9">
            <w:pPr>
              <w:tabs>
                <w:tab w:val="left" w:pos="9639"/>
              </w:tabs>
              <w:spacing w:line="240" w:lineRule="auto"/>
              <w:ind w:left="0"/>
            </w:pPr>
            <w:r w:rsidRPr="00723BB5">
              <w:rPr>
                <w:lang w:val="en-US"/>
              </w:rPr>
              <w:t>Authentication</w:t>
            </w:r>
          </w:p>
        </w:tc>
        <w:tc>
          <w:tcPr>
            <w:tcW w:w="4667" w:type="dxa"/>
            <w:tcBorders>
              <w:top w:val="single" w:sz="4" w:space="0" w:color="auto"/>
              <w:left w:val="single" w:sz="4" w:space="0" w:color="auto"/>
              <w:bottom w:val="single" w:sz="4" w:space="0" w:color="auto"/>
              <w:right w:val="single" w:sz="4" w:space="0" w:color="auto"/>
            </w:tcBorders>
            <w:vAlign w:val="center"/>
          </w:tcPr>
          <w:p w14:paraId="4CB3DC3A" w14:textId="21826677" w:rsidR="004624C5" w:rsidRDefault="00281169" w:rsidP="00841BE9">
            <w:pPr>
              <w:tabs>
                <w:tab w:val="left" w:pos="9639"/>
              </w:tabs>
              <w:spacing w:line="240" w:lineRule="auto"/>
              <w:ind w:left="0"/>
            </w:pPr>
            <w:r>
              <w:rPr>
                <w:lang w:val="en-US"/>
              </w:rPr>
              <w:t>Client-</w:t>
            </w:r>
            <w:r w:rsidR="002D7B4A">
              <w:rPr>
                <w:lang w:val="en-US"/>
              </w:rPr>
              <w:t>ID</w:t>
            </w:r>
            <w:r>
              <w:rPr>
                <w:lang w:val="en-US"/>
              </w:rPr>
              <w:t xml:space="preserve"> enforcement</w:t>
            </w:r>
            <w:r w:rsidR="004624C5" w:rsidRPr="00723BB5">
              <w:rPr>
                <w:lang w:val="en-US"/>
              </w:rPr>
              <w:t xml:space="preserve"> </w:t>
            </w:r>
          </w:p>
        </w:tc>
      </w:tr>
      <w:tr w:rsidR="00A56900" w:rsidRPr="00EA4239" w14:paraId="16B87938"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4ED3C4A8" w14:textId="39807B0A" w:rsidR="00A56900" w:rsidRPr="00723BB5" w:rsidRDefault="00A56900" w:rsidP="00841BE9">
            <w:pPr>
              <w:tabs>
                <w:tab w:val="left" w:pos="9639"/>
              </w:tabs>
              <w:spacing w:line="240" w:lineRule="auto"/>
              <w:ind w:left="0"/>
              <w:rPr>
                <w:lang w:val="en-US"/>
              </w:rPr>
            </w:pPr>
            <w:r>
              <w:rPr>
                <w:lang w:val="en-US"/>
              </w:rPr>
              <w:t>Trigger</w:t>
            </w:r>
          </w:p>
        </w:tc>
        <w:tc>
          <w:tcPr>
            <w:tcW w:w="4667" w:type="dxa"/>
            <w:tcBorders>
              <w:top w:val="single" w:sz="4" w:space="0" w:color="auto"/>
              <w:left w:val="single" w:sz="4" w:space="0" w:color="auto"/>
              <w:bottom w:val="single" w:sz="4" w:space="0" w:color="auto"/>
              <w:right w:val="single" w:sz="4" w:space="0" w:color="auto"/>
            </w:tcBorders>
            <w:vAlign w:val="center"/>
          </w:tcPr>
          <w:p w14:paraId="2D2C474F" w14:textId="511994B9" w:rsidR="00A56900" w:rsidRDefault="00A56900" w:rsidP="00841BE9">
            <w:pPr>
              <w:tabs>
                <w:tab w:val="left" w:pos="9639"/>
              </w:tabs>
              <w:spacing w:line="240" w:lineRule="auto"/>
              <w:ind w:left="0"/>
              <w:rPr>
                <w:lang w:val="en-US"/>
              </w:rPr>
            </w:pPr>
            <w:r>
              <w:rPr>
                <w:lang w:val="en-US"/>
              </w:rPr>
              <w:t>HTTP</w:t>
            </w:r>
            <w:r w:rsidR="00972C14">
              <w:rPr>
                <w:lang w:val="en-US"/>
              </w:rPr>
              <w:t>, MQ</w:t>
            </w:r>
          </w:p>
        </w:tc>
      </w:tr>
      <w:tr w:rsidR="0025389E" w:rsidRPr="00EA4239" w14:paraId="6E6FF415"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493FB00B" w14:textId="77777777" w:rsidR="004624C5" w:rsidRDefault="004624C5" w:rsidP="00841BE9">
            <w:pPr>
              <w:tabs>
                <w:tab w:val="left" w:pos="9639"/>
              </w:tabs>
              <w:spacing w:line="240" w:lineRule="auto"/>
              <w:ind w:left="0"/>
            </w:pPr>
            <w:r w:rsidRPr="00723BB5">
              <w:rPr>
                <w:lang w:val="en-US"/>
              </w:rPr>
              <w:t>Response Pattern</w:t>
            </w:r>
          </w:p>
        </w:tc>
        <w:tc>
          <w:tcPr>
            <w:tcW w:w="4667" w:type="dxa"/>
            <w:tcBorders>
              <w:top w:val="single" w:sz="4" w:space="0" w:color="auto"/>
              <w:left w:val="single" w:sz="4" w:space="0" w:color="auto"/>
              <w:bottom w:val="single" w:sz="4" w:space="0" w:color="auto"/>
              <w:right w:val="single" w:sz="4" w:space="0" w:color="auto"/>
            </w:tcBorders>
            <w:vAlign w:val="center"/>
          </w:tcPr>
          <w:p w14:paraId="2B51712F" w14:textId="77777777" w:rsidR="004624C5" w:rsidRDefault="004624C5" w:rsidP="00841BE9">
            <w:pPr>
              <w:tabs>
                <w:tab w:val="left" w:pos="9639"/>
              </w:tabs>
              <w:spacing w:line="240" w:lineRule="auto"/>
              <w:ind w:left="0"/>
            </w:pPr>
            <w:r w:rsidRPr="00723BB5">
              <w:rPr>
                <w:lang w:val="en-US"/>
              </w:rPr>
              <w:t>Synchronous acknowledgement only; business processing is asynchronous</w:t>
            </w:r>
          </w:p>
        </w:tc>
      </w:tr>
      <w:tr w:rsidR="0025389E" w:rsidRPr="00EA4239" w14:paraId="2EE1BAEC"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57F3CBEE" w14:textId="77777777" w:rsidR="004624C5" w:rsidRDefault="004624C5" w:rsidP="00841BE9">
            <w:pPr>
              <w:tabs>
                <w:tab w:val="left" w:pos="9639"/>
              </w:tabs>
              <w:spacing w:line="240" w:lineRule="auto"/>
              <w:ind w:left="0"/>
            </w:pPr>
            <w:r w:rsidRPr="00723BB5">
              <w:rPr>
                <w:lang w:val="en-US"/>
              </w:rPr>
              <w:t>Success Response</w:t>
            </w:r>
          </w:p>
        </w:tc>
        <w:tc>
          <w:tcPr>
            <w:tcW w:w="4667" w:type="dxa"/>
            <w:tcBorders>
              <w:top w:val="single" w:sz="4" w:space="0" w:color="auto"/>
              <w:left w:val="single" w:sz="4" w:space="0" w:color="auto"/>
              <w:bottom w:val="single" w:sz="4" w:space="0" w:color="auto"/>
              <w:right w:val="single" w:sz="4" w:space="0" w:color="auto"/>
            </w:tcBorders>
            <w:vAlign w:val="center"/>
          </w:tcPr>
          <w:p w14:paraId="3EE33E81" w14:textId="3F511E5D" w:rsidR="004624C5" w:rsidRDefault="004624C5" w:rsidP="00841BE9">
            <w:pPr>
              <w:tabs>
                <w:tab w:val="left" w:pos="9639"/>
              </w:tabs>
              <w:spacing w:line="240" w:lineRule="auto"/>
              <w:ind w:left="0"/>
            </w:pPr>
            <w:r w:rsidRPr="00723BB5">
              <w:rPr>
                <w:lang w:val="en-US"/>
              </w:rPr>
              <w:t>20</w:t>
            </w:r>
            <w:r>
              <w:rPr>
                <w:lang w:val="en-US"/>
              </w:rPr>
              <w:t>0</w:t>
            </w:r>
            <w:r w:rsidRPr="00723BB5">
              <w:rPr>
                <w:lang w:val="en-US"/>
              </w:rPr>
              <w:t xml:space="preserve"> </w:t>
            </w:r>
            <w:r w:rsidR="002D7B4A">
              <w:rPr>
                <w:lang w:val="en-US"/>
              </w:rPr>
              <w:t>Success</w:t>
            </w:r>
          </w:p>
        </w:tc>
      </w:tr>
      <w:tr w:rsidR="0025389E" w:rsidRPr="00EA4239" w14:paraId="07DC63F3" w14:textId="77777777" w:rsidTr="00841BE9">
        <w:trPr>
          <w:trHeight w:val="233"/>
        </w:trPr>
        <w:tc>
          <w:tcPr>
            <w:tcW w:w="4537" w:type="dxa"/>
            <w:tcBorders>
              <w:top w:val="single" w:sz="4" w:space="0" w:color="auto"/>
              <w:left w:val="single" w:sz="4" w:space="0" w:color="auto"/>
              <w:bottom w:val="single" w:sz="4" w:space="0" w:color="auto"/>
              <w:right w:val="single" w:sz="4" w:space="0" w:color="auto"/>
            </w:tcBorders>
            <w:noWrap/>
            <w:vAlign w:val="center"/>
          </w:tcPr>
          <w:p w14:paraId="24CCC455" w14:textId="77777777" w:rsidR="004624C5" w:rsidRPr="00723BB5" w:rsidRDefault="004624C5" w:rsidP="00841BE9">
            <w:pPr>
              <w:tabs>
                <w:tab w:val="left" w:pos="9639"/>
              </w:tabs>
              <w:spacing w:line="240" w:lineRule="auto"/>
              <w:ind w:left="0"/>
              <w:rPr>
                <w:lang w:val="en-US"/>
              </w:rPr>
            </w:pPr>
            <w:r w:rsidRPr="00723BB5">
              <w:rPr>
                <w:lang w:val="en-US"/>
              </w:rPr>
              <w:lastRenderedPageBreak/>
              <w:t>Failure Response</w:t>
            </w:r>
          </w:p>
        </w:tc>
        <w:tc>
          <w:tcPr>
            <w:tcW w:w="4667" w:type="dxa"/>
            <w:tcBorders>
              <w:top w:val="single" w:sz="4" w:space="0" w:color="auto"/>
              <w:left w:val="single" w:sz="4" w:space="0" w:color="auto"/>
              <w:bottom w:val="single" w:sz="4" w:space="0" w:color="auto"/>
              <w:right w:val="single" w:sz="4" w:space="0" w:color="auto"/>
            </w:tcBorders>
            <w:vAlign w:val="center"/>
          </w:tcPr>
          <w:p w14:paraId="5E94A720" w14:textId="77777777" w:rsidR="004624C5" w:rsidRPr="00723BB5" w:rsidRDefault="004624C5" w:rsidP="00841BE9">
            <w:pPr>
              <w:tabs>
                <w:tab w:val="left" w:pos="9639"/>
              </w:tabs>
              <w:spacing w:line="240" w:lineRule="auto"/>
              <w:ind w:left="0"/>
              <w:rPr>
                <w:lang w:val="en-US"/>
              </w:rPr>
            </w:pPr>
            <w:r w:rsidRPr="00723BB5">
              <w:rPr>
                <w:lang w:val="en-US"/>
              </w:rPr>
              <w:t>4xx for validation/auth failures, 5xx for publish/platform failures</w:t>
            </w:r>
          </w:p>
        </w:tc>
      </w:tr>
    </w:tbl>
    <w:p w14:paraId="035A45B2" w14:textId="77777777" w:rsidR="004624C5" w:rsidRDefault="004624C5" w:rsidP="0025582E">
      <w:pPr>
        <w:tabs>
          <w:tab w:val="left" w:pos="9639"/>
        </w:tabs>
        <w:ind w:left="0"/>
        <w:jc w:val="both"/>
      </w:pPr>
    </w:p>
    <w:p w14:paraId="2B99E5A3" w14:textId="77777777" w:rsidR="00E238CE" w:rsidRDefault="00E238CE" w:rsidP="00E238CE">
      <w:pPr>
        <w:tabs>
          <w:tab w:val="left" w:pos="9639"/>
        </w:tabs>
        <w:ind w:left="0"/>
      </w:pPr>
    </w:p>
    <w:p w14:paraId="4A494488" w14:textId="3CCDAA55" w:rsidR="004624C5" w:rsidRPr="009B4285" w:rsidRDefault="00CE3666" w:rsidP="009B4285">
      <w:pPr>
        <w:pStyle w:val="Heading2"/>
        <w:rPr>
          <w:lang w:val="en-IN"/>
        </w:rPr>
      </w:pPr>
      <w:r>
        <w:rPr>
          <w:lang w:val="en-IN"/>
        </w:rPr>
        <w:t>Flow Process</w:t>
      </w:r>
    </w:p>
    <w:p w14:paraId="54EC73FE" w14:textId="3C37F03A" w:rsidR="0025582E" w:rsidRPr="00390D8B" w:rsidRDefault="00CE3666" w:rsidP="00CE3666">
      <w:pPr>
        <w:pStyle w:val="Heading3"/>
        <w:numPr>
          <w:ilvl w:val="0"/>
          <w:numId w:val="0"/>
        </w:numPr>
        <w:rPr>
          <w:sz w:val="20"/>
          <w:szCs w:val="20"/>
          <w:lang w:val="en-US"/>
        </w:rPr>
      </w:pPr>
      <w:bookmarkStart w:id="11" w:name="_Toc225497731"/>
      <w:r w:rsidRPr="00390D8B">
        <w:rPr>
          <w:sz w:val="20"/>
          <w:szCs w:val="20"/>
          <w:lang w:val="en-US"/>
        </w:rPr>
        <w:t xml:space="preserve">The ABC Travel </w:t>
      </w:r>
      <w:r w:rsidR="00625C01" w:rsidRPr="00390D8B">
        <w:rPr>
          <w:sz w:val="20"/>
          <w:szCs w:val="20"/>
          <w:lang w:val="en-US"/>
        </w:rPr>
        <w:t>Processing</w:t>
      </w:r>
      <w:r w:rsidR="0025582E" w:rsidRPr="00390D8B">
        <w:rPr>
          <w:sz w:val="20"/>
          <w:szCs w:val="20"/>
          <w:lang w:val="en-US"/>
        </w:rPr>
        <w:t xml:space="preserve"> Flow</w:t>
      </w:r>
      <w:bookmarkEnd w:id="11"/>
    </w:p>
    <w:p w14:paraId="26D80121" w14:textId="73828DD7"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Scheduler starts every 30 minutes.</w:t>
      </w:r>
    </w:p>
    <w:p w14:paraId="47B01D10" w14:textId="009B49B6"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Mule retrieves last successful poll time from Object Store.</w:t>
      </w:r>
    </w:p>
    <w:p w14:paraId="4A57D2FE" w14:textId="20D247DE"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Mule sets current runtime.</w:t>
      </w:r>
    </w:p>
    <w:p w14:paraId="26462E7F" w14:textId="33EDF0C7"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Mule queries Salesforce records modified between last runtime and current runtime.</w:t>
      </w:r>
    </w:p>
    <w:p w14:paraId="6D7277E7" w14:textId="7145247A"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Mule transforms Salesforce records into canonical JSON.</w:t>
      </w:r>
    </w:p>
    <w:p w14:paraId="5B6EDAD8" w14:textId="3C7F13D8"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Mule validates mandatory fields using JSON schema.</w:t>
      </w:r>
    </w:p>
    <w:p w14:paraId="46CE691C" w14:textId="2C0CD61C"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 xml:space="preserve">Valid records are published to </w:t>
      </w:r>
      <w:proofErr w:type="spellStart"/>
      <w:r w:rsidRPr="00390D8B">
        <w:rPr>
          <w:rFonts w:cs="Arial"/>
          <w:color w:val="auto"/>
          <w:sz w:val="20"/>
          <w:szCs w:val="20"/>
          <w:lang w:val="en-IN" w:eastAsia="en-IN"/>
        </w:rPr>
        <w:t>Anypoint</w:t>
      </w:r>
      <w:proofErr w:type="spellEnd"/>
      <w:r w:rsidRPr="00390D8B">
        <w:rPr>
          <w:rFonts w:cs="Arial"/>
          <w:color w:val="auto"/>
          <w:sz w:val="20"/>
          <w:szCs w:val="20"/>
          <w:lang w:val="en-IN" w:eastAsia="en-IN"/>
        </w:rPr>
        <w:t xml:space="preserve"> MQ.</w:t>
      </w:r>
    </w:p>
    <w:p w14:paraId="77A32C70" w14:textId="794EA97C"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Invalid records are logged and skipped.</w:t>
      </w:r>
    </w:p>
    <w:p w14:paraId="49ECB9A6" w14:textId="7887FC5E"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Watermark is updated after successful producer processing.</w:t>
      </w:r>
    </w:p>
    <w:p w14:paraId="199B03FA" w14:textId="23808495"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Consumer flow runs every second.</w:t>
      </w:r>
    </w:p>
    <w:p w14:paraId="6AF44C29" w14:textId="655D7699"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Consumer reads maximum 10 messages from MQ.</w:t>
      </w:r>
    </w:p>
    <w:p w14:paraId="391A9F88" w14:textId="3301FD68"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Mule builds Email API request.</w:t>
      </w:r>
    </w:p>
    <w:p w14:paraId="4D66E7C4" w14:textId="39E14065"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Mule sends notification email.</w:t>
      </w:r>
    </w:p>
    <w:p w14:paraId="7FD62F5A" w14:textId="73516C94"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On success, Mule ACKs the message.</w:t>
      </w:r>
    </w:p>
    <w:p w14:paraId="56E39823" w14:textId="1F28C190" w:rsidR="00CE3666"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On failure, Mule NACKs the message.</w:t>
      </w:r>
    </w:p>
    <w:p w14:paraId="63AABA5D" w14:textId="435243C3" w:rsidR="00723BB5" w:rsidRPr="00390D8B" w:rsidRDefault="00CE3666" w:rsidP="00CE3666">
      <w:pPr>
        <w:pStyle w:val="ListParagraph"/>
        <w:numPr>
          <w:ilvl w:val="0"/>
          <w:numId w:val="31"/>
        </w:numPr>
        <w:spacing w:before="0" w:after="0" w:line="240" w:lineRule="auto"/>
        <w:rPr>
          <w:rFonts w:cs="Arial"/>
          <w:color w:val="auto"/>
          <w:sz w:val="20"/>
          <w:szCs w:val="20"/>
          <w:lang w:val="en-IN" w:eastAsia="en-IN"/>
        </w:rPr>
      </w:pPr>
      <w:r w:rsidRPr="00390D8B">
        <w:rPr>
          <w:rFonts w:cs="Arial"/>
          <w:color w:val="auto"/>
          <w:sz w:val="20"/>
          <w:szCs w:val="20"/>
          <w:lang w:val="en-IN" w:eastAsia="en-IN"/>
        </w:rPr>
        <w:t>All milestones and errors are logged in JSON format.</w:t>
      </w:r>
    </w:p>
    <w:p w14:paraId="7239704C" w14:textId="221D9C72" w:rsidR="003B0231" w:rsidRPr="00D31707" w:rsidRDefault="00D31707" w:rsidP="00D31707">
      <w:pPr>
        <w:pStyle w:val="Heading2"/>
        <w:rPr>
          <w:lang w:val="en-IN"/>
        </w:rPr>
      </w:pPr>
      <w:r>
        <w:rPr>
          <w:lang w:val="en-US"/>
        </w:rPr>
        <w:t xml:space="preserve">Salesforce </w:t>
      </w:r>
      <w:r w:rsidRPr="00D31707">
        <w:rPr>
          <w:lang w:val="en-IN"/>
        </w:rPr>
        <w:t>Custom Object ContactTravelDetail__c</w:t>
      </w:r>
    </w:p>
    <w:p w14:paraId="523FF996" w14:textId="20343DF4" w:rsidR="00003DB2" w:rsidRPr="00AC43AC" w:rsidRDefault="00003DB2" w:rsidP="0083684E">
      <w:pPr>
        <w:spacing w:before="0" w:after="0" w:line="240" w:lineRule="auto"/>
        <w:ind w:left="0"/>
        <w:rPr>
          <w:b/>
          <w:bCs/>
          <w:lang w:val="en-IN"/>
        </w:rPr>
      </w:pPr>
    </w:p>
    <w:p w14:paraId="607C378E" w14:textId="77777777" w:rsidR="0083684E" w:rsidRDefault="0083684E" w:rsidP="0083684E">
      <w:pPr>
        <w:spacing w:before="0" w:after="0" w:line="240" w:lineRule="auto"/>
        <w:ind w:left="0"/>
      </w:pPr>
    </w:p>
    <w:tbl>
      <w:tblPr>
        <w:tblW w:w="5106" w:type="dxa"/>
        <w:tblInd w:w="749" w:type="dxa"/>
        <w:tblLook w:val="04A0" w:firstRow="1" w:lastRow="0" w:firstColumn="1" w:lastColumn="0" w:noHBand="0" w:noVBand="1"/>
      </w:tblPr>
      <w:tblGrid>
        <w:gridCol w:w="2552"/>
        <w:gridCol w:w="2554"/>
      </w:tblGrid>
      <w:tr w:rsidR="007D1AFF" w:rsidRPr="00EA4239" w14:paraId="278C52F8" w14:textId="77777777" w:rsidTr="00D31707">
        <w:trPr>
          <w:trHeight w:val="510"/>
        </w:trPr>
        <w:tc>
          <w:tcPr>
            <w:tcW w:w="2552" w:type="dxa"/>
            <w:tcBorders>
              <w:top w:val="single" w:sz="8" w:space="0" w:color="auto"/>
              <w:left w:val="single" w:sz="8" w:space="0" w:color="auto"/>
              <w:bottom w:val="single" w:sz="4" w:space="0" w:color="auto"/>
              <w:right w:val="single" w:sz="4" w:space="0" w:color="auto"/>
            </w:tcBorders>
            <w:shd w:val="clear" w:color="auto" w:fill="007A68" w:themeFill="accent1"/>
            <w:noWrap/>
          </w:tcPr>
          <w:p w14:paraId="186C256B" w14:textId="6DD9552B" w:rsidR="007D1AFF" w:rsidRPr="004E1F7E" w:rsidRDefault="007D1AFF" w:rsidP="00D31707">
            <w:pPr>
              <w:tabs>
                <w:tab w:val="left" w:pos="9639"/>
              </w:tabs>
              <w:spacing w:before="0" w:after="0" w:line="240" w:lineRule="auto"/>
              <w:ind w:left="567"/>
              <w:rPr>
                <w:rFonts w:cs="Arial"/>
                <w:b/>
                <w:bCs/>
                <w:color w:val="FFFFFF" w:themeColor="background1"/>
                <w:lang w:val="en-US" w:eastAsia="en-US"/>
              </w:rPr>
            </w:pPr>
            <w:r>
              <w:rPr>
                <w:rFonts w:cs="Arial"/>
                <w:b/>
                <w:bCs/>
                <w:color w:val="FFFFFF" w:themeColor="background1"/>
                <w:lang w:val="en-US" w:eastAsia="en-US"/>
              </w:rPr>
              <w:t>Custom Field</w:t>
            </w:r>
          </w:p>
        </w:tc>
        <w:tc>
          <w:tcPr>
            <w:tcW w:w="2554" w:type="dxa"/>
            <w:tcBorders>
              <w:top w:val="single" w:sz="8" w:space="0" w:color="auto"/>
              <w:left w:val="single" w:sz="4" w:space="0" w:color="auto"/>
              <w:bottom w:val="single" w:sz="4" w:space="0" w:color="auto"/>
              <w:right w:val="single" w:sz="4" w:space="0" w:color="auto"/>
            </w:tcBorders>
            <w:shd w:val="clear" w:color="auto" w:fill="007A68" w:themeFill="accent1"/>
          </w:tcPr>
          <w:p w14:paraId="07E443C1" w14:textId="0A56A2C5" w:rsidR="007D1AFF" w:rsidRDefault="007D1AFF" w:rsidP="00D31707">
            <w:pPr>
              <w:tabs>
                <w:tab w:val="left" w:pos="9639"/>
              </w:tabs>
              <w:spacing w:before="0" w:after="0" w:line="240" w:lineRule="auto"/>
              <w:ind w:left="567"/>
              <w:rPr>
                <w:rFonts w:cs="Arial"/>
                <w:b/>
                <w:bCs/>
                <w:color w:val="FFFFFF" w:themeColor="background1"/>
                <w:lang w:val="en-US" w:eastAsia="en-US"/>
              </w:rPr>
            </w:pPr>
            <w:r>
              <w:rPr>
                <w:rFonts w:cs="Arial"/>
                <w:b/>
                <w:bCs/>
                <w:color w:val="FFFFFF" w:themeColor="background1"/>
                <w:lang w:val="en-US" w:eastAsia="en-US"/>
              </w:rPr>
              <w:t>Description</w:t>
            </w:r>
          </w:p>
        </w:tc>
      </w:tr>
      <w:tr w:rsidR="007D1AFF" w:rsidRPr="00EA4239" w14:paraId="6A3FC6F2"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4D57AEB0" w14:textId="34632571" w:rsidR="007D1AFF" w:rsidRPr="00390D8B" w:rsidRDefault="007D1AFF" w:rsidP="00D31707">
            <w:pPr>
              <w:tabs>
                <w:tab w:val="left" w:pos="9639"/>
              </w:tabs>
              <w:spacing w:line="240" w:lineRule="auto"/>
              <w:ind w:left="567"/>
              <w:rPr>
                <w:rFonts w:asciiTheme="minorHAnsi" w:eastAsia="Arial" w:hAnsiTheme="minorHAnsi" w:cstheme="minorHAnsi"/>
                <w:color w:val="1A1A2E"/>
                <w:sz w:val="20"/>
                <w:szCs w:val="20"/>
              </w:rPr>
            </w:pPr>
            <w:r w:rsidRPr="00390D8B">
              <w:rPr>
                <w:rFonts w:asciiTheme="minorHAnsi" w:hAnsiTheme="minorHAnsi" w:cstheme="minorHAnsi"/>
                <w:sz w:val="20"/>
                <w:szCs w:val="20"/>
              </w:rPr>
              <w:t>Name</w:t>
            </w:r>
          </w:p>
        </w:tc>
        <w:tc>
          <w:tcPr>
            <w:tcW w:w="2554" w:type="dxa"/>
            <w:tcBorders>
              <w:top w:val="single" w:sz="4" w:space="0" w:color="auto"/>
              <w:left w:val="single" w:sz="4" w:space="0" w:color="auto"/>
              <w:bottom w:val="single" w:sz="4" w:space="0" w:color="auto"/>
              <w:right w:val="single" w:sz="4" w:space="0" w:color="auto"/>
            </w:tcBorders>
            <w:vAlign w:val="center"/>
          </w:tcPr>
          <w:p w14:paraId="37D5716D" w14:textId="4BB50139" w:rsidR="007D1AFF" w:rsidRPr="00390D8B" w:rsidRDefault="007D1AFF" w:rsidP="00D31707">
            <w:pPr>
              <w:tabs>
                <w:tab w:val="left" w:pos="9639"/>
              </w:tabs>
              <w:spacing w:line="240" w:lineRule="auto"/>
              <w:ind w:left="567"/>
              <w:rPr>
                <w:rFonts w:asciiTheme="minorHAnsi" w:eastAsia="Arial" w:hAnsiTheme="minorHAnsi" w:cstheme="minorHAnsi"/>
                <w:color w:val="1A1A2E"/>
                <w:sz w:val="20"/>
                <w:szCs w:val="20"/>
              </w:rPr>
            </w:pPr>
            <w:r w:rsidRPr="00390D8B">
              <w:rPr>
                <w:rFonts w:asciiTheme="minorHAnsi" w:hAnsiTheme="minorHAnsi" w:cstheme="minorHAnsi"/>
                <w:sz w:val="20"/>
                <w:szCs w:val="20"/>
              </w:rPr>
              <w:t>Record Name</w:t>
            </w:r>
          </w:p>
        </w:tc>
      </w:tr>
      <w:tr w:rsidR="007D1AFF" w:rsidRPr="00EA4239" w14:paraId="43287591"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1C98FACA" w14:textId="6E74E23B"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Name__c</w:t>
            </w:r>
            <w:proofErr w:type="spellEnd"/>
          </w:p>
        </w:tc>
        <w:tc>
          <w:tcPr>
            <w:tcW w:w="2554" w:type="dxa"/>
            <w:tcBorders>
              <w:top w:val="single" w:sz="4" w:space="0" w:color="auto"/>
              <w:left w:val="single" w:sz="4" w:space="0" w:color="auto"/>
              <w:bottom w:val="single" w:sz="4" w:space="0" w:color="auto"/>
              <w:right w:val="single" w:sz="4" w:space="0" w:color="auto"/>
            </w:tcBorders>
            <w:vAlign w:val="center"/>
          </w:tcPr>
          <w:p w14:paraId="33D9D221" w14:textId="4FC96C8D"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Customer Name</w:t>
            </w:r>
          </w:p>
        </w:tc>
      </w:tr>
      <w:tr w:rsidR="007D1AFF" w:rsidRPr="00EA4239" w14:paraId="669CAB69"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56895A37" w14:textId="70ECC293"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Email__c</w:t>
            </w:r>
            <w:proofErr w:type="spellEnd"/>
          </w:p>
        </w:tc>
        <w:tc>
          <w:tcPr>
            <w:tcW w:w="2554" w:type="dxa"/>
            <w:tcBorders>
              <w:top w:val="single" w:sz="4" w:space="0" w:color="auto"/>
              <w:left w:val="single" w:sz="4" w:space="0" w:color="auto"/>
              <w:bottom w:val="single" w:sz="4" w:space="0" w:color="auto"/>
              <w:right w:val="single" w:sz="4" w:space="0" w:color="auto"/>
            </w:tcBorders>
            <w:vAlign w:val="center"/>
          </w:tcPr>
          <w:p w14:paraId="6E56C386" w14:textId="5BBE37CC"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Customer Email</w:t>
            </w:r>
          </w:p>
        </w:tc>
      </w:tr>
      <w:tr w:rsidR="007D1AFF" w:rsidRPr="00EA4239" w14:paraId="2877FBFF"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0BD4E49D" w14:textId="6E318E66"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Phone__c</w:t>
            </w:r>
            <w:proofErr w:type="spellEnd"/>
          </w:p>
        </w:tc>
        <w:tc>
          <w:tcPr>
            <w:tcW w:w="2554" w:type="dxa"/>
            <w:tcBorders>
              <w:top w:val="single" w:sz="4" w:space="0" w:color="auto"/>
              <w:left w:val="single" w:sz="4" w:space="0" w:color="auto"/>
              <w:bottom w:val="single" w:sz="4" w:space="0" w:color="auto"/>
              <w:right w:val="single" w:sz="4" w:space="0" w:color="auto"/>
            </w:tcBorders>
            <w:vAlign w:val="center"/>
          </w:tcPr>
          <w:p w14:paraId="01531BED" w14:textId="348FD1B0"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Customer Phone</w:t>
            </w:r>
          </w:p>
        </w:tc>
      </w:tr>
      <w:tr w:rsidR="007D1AFF" w:rsidRPr="00EA4239" w14:paraId="09846EFD"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52FA967C" w14:textId="28E816B2"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Mobile__c</w:t>
            </w:r>
            <w:proofErr w:type="spellEnd"/>
          </w:p>
        </w:tc>
        <w:tc>
          <w:tcPr>
            <w:tcW w:w="2554" w:type="dxa"/>
            <w:tcBorders>
              <w:top w:val="single" w:sz="4" w:space="0" w:color="auto"/>
              <w:left w:val="single" w:sz="4" w:space="0" w:color="auto"/>
              <w:bottom w:val="single" w:sz="4" w:space="0" w:color="auto"/>
              <w:right w:val="single" w:sz="4" w:space="0" w:color="auto"/>
            </w:tcBorders>
            <w:vAlign w:val="center"/>
          </w:tcPr>
          <w:p w14:paraId="726C02C3" w14:textId="33F17BE7"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Customer Mobile</w:t>
            </w:r>
          </w:p>
        </w:tc>
      </w:tr>
      <w:tr w:rsidR="007D1AFF" w:rsidRPr="00EA4239" w14:paraId="75EE8E75"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7849E6BE" w14:textId="5AC5C5CE"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AccountId</w:t>
            </w:r>
            <w:proofErr w:type="spellEnd"/>
            <w:r w:rsidRPr="00390D8B">
              <w:rPr>
                <w:rFonts w:asciiTheme="minorHAnsi" w:hAnsiTheme="minorHAnsi" w:cstheme="minorHAnsi"/>
                <w:sz w:val="20"/>
                <w:szCs w:val="20"/>
              </w:rPr>
              <w:t>__c</w:t>
            </w:r>
          </w:p>
        </w:tc>
        <w:tc>
          <w:tcPr>
            <w:tcW w:w="2554" w:type="dxa"/>
            <w:tcBorders>
              <w:top w:val="single" w:sz="4" w:space="0" w:color="auto"/>
              <w:left w:val="single" w:sz="4" w:space="0" w:color="auto"/>
              <w:bottom w:val="single" w:sz="4" w:space="0" w:color="auto"/>
              <w:right w:val="single" w:sz="4" w:space="0" w:color="auto"/>
            </w:tcBorders>
            <w:vAlign w:val="center"/>
          </w:tcPr>
          <w:p w14:paraId="4625F505" w14:textId="3BE2EE92"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Account Reference</w:t>
            </w:r>
          </w:p>
        </w:tc>
      </w:tr>
      <w:tr w:rsidR="007D1AFF" w:rsidRPr="00EA4239" w14:paraId="57589263"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0040DEF0" w14:textId="3CE994D4"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Birthdate__c</w:t>
            </w:r>
            <w:proofErr w:type="spellEnd"/>
          </w:p>
        </w:tc>
        <w:tc>
          <w:tcPr>
            <w:tcW w:w="2554" w:type="dxa"/>
            <w:tcBorders>
              <w:top w:val="single" w:sz="4" w:space="0" w:color="auto"/>
              <w:left w:val="single" w:sz="4" w:space="0" w:color="auto"/>
              <w:bottom w:val="single" w:sz="4" w:space="0" w:color="auto"/>
              <w:right w:val="single" w:sz="4" w:space="0" w:color="auto"/>
            </w:tcBorders>
            <w:vAlign w:val="center"/>
          </w:tcPr>
          <w:p w14:paraId="53B54F3D" w14:textId="4A218D02"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Birthdate</w:t>
            </w:r>
          </w:p>
        </w:tc>
      </w:tr>
      <w:tr w:rsidR="007D1AFF" w:rsidRPr="00EA4239" w14:paraId="25CE7F34"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17594C52" w14:textId="0F880925"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Department__c</w:t>
            </w:r>
            <w:proofErr w:type="spellEnd"/>
          </w:p>
        </w:tc>
        <w:tc>
          <w:tcPr>
            <w:tcW w:w="2554" w:type="dxa"/>
            <w:tcBorders>
              <w:top w:val="single" w:sz="4" w:space="0" w:color="auto"/>
              <w:left w:val="single" w:sz="4" w:space="0" w:color="auto"/>
              <w:bottom w:val="single" w:sz="4" w:space="0" w:color="auto"/>
              <w:right w:val="single" w:sz="4" w:space="0" w:color="auto"/>
            </w:tcBorders>
            <w:vAlign w:val="center"/>
          </w:tcPr>
          <w:p w14:paraId="57D19B36" w14:textId="7C816B29"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Department</w:t>
            </w:r>
          </w:p>
        </w:tc>
      </w:tr>
      <w:tr w:rsidR="007D1AFF" w:rsidRPr="00EA4239" w14:paraId="555020D1"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09315E0D" w14:textId="0BF90CCB"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Address__c</w:t>
            </w:r>
            <w:proofErr w:type="spellEnd"/>
          </w:p>
        </w:tc>
        <w:tc>
          <w:tcPr>
            <w:tcW w:w="2554" w:type="dxa"/>
            <w:tcBorders>
              <w:top w:val="single" w:sz="4" w:space="0" w:color="auto"/>
              <w:left w:val="single" w:sz="4" w:space="0" w:color="auto"/>
              <w:bottom w:val="single" w:sz="4" w:space="0" w:color="auto"/>
              <w:right w:val="single" w:sz="4" w:space="0" w:color="auto"/>
            </w:tcBorders>
            <w:vAlign w:val="center"/>
          </w:tcPr>
          <w:p w14:paraId="45F1D231" w14:textId="6C6C75D3"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Address</w:t>
            </w:r>
          </w:p>
        </w:tc>
      </w:tr>
      <w:tr w:rsidR="007D1AFF" w:rsidRPr="00EA4239" w14:paraId="672DF547" w14:textId="77777777" w:rsidTr="00D31707">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13B6DC1C" w14:textId="17F114B1" w:rsidR="007D1AFF" w:rsidRPr="00390D8B" w:rsidRDefault="007D1AFF" w:rsidP="00D31707">
            <w:pPr>
              <w:tabs>
                <w:tab w:val="left" w:pos="9639"/>
              </w:tabs>
              <w:spacing w:line="240" w:lineRule="auto"/>
              <w:ind w:left="567"/>
              <w:rPr>
                <w:rFonts w:asciiTheme="minorHAnsi" w:hAnsiTheme="minorHAnsi" w:cstheme="minorHAnsi"/>
                <w:sz w:val="20"/>
                <w:szCs w:val="20"/>
              </w:rPr>
            </w:pPr>
            <w:proofErr w:type="spellStart"/>
            <w:r w:rsidRPr="00390D8B">
              <w:rPr>
                <w:rFonts w:asciiTheme="minorHAnsi" w:hAnsiTheme="minorHAnsi" w:cstheme="minorHAnsi"/>
                <w:sz w:val="20"/>
                <w:szCs w:val="20"/>
              </w:rPr>
              <w:t>LastModifiedDate</w:t>
            </w:r>
            <w:proofErr w:type="spellEnd"/>
            <w:r w:rsidRPr="00390D8B">
              <w:rPr>
                <w:rFonts w:asciiTheme="minorHAnsi" w:hAnsiTheme="minorHAnsi" w:cstheme="minorHAnsi"/>
                <w:sz w:val="20"/>
                <w:szCs w:val="20"/>
              </w:rPr>
              <w:t>__c</w:t>
            </w:r>
          </w:p>
        </w:tc>
        <w:tc>
          <w:tcPr>
            <w:tcW w:w="2554" w:type="dxa"/>
            <w:tcBorders>
              <w:top w:val="single" w:sz="4" w:space="0" w:color="auto"/>
              <w:left w:val="single" w:sz="4" w:space="0" w:color="auto"/>
              <w:bottom w:val="single" w:sz="4" w:space="0" w:color="auto"/>
              <w:right w:val="single" w:sz="4" w:space="0" w:color="auto"/>
            </w:tcBorders>
            <w:vAlign w:val="center"/>
          </w:tcPr>
          <w:p w14:paraId="6926D817" w14:textId="16B399A7" w:rsidR="007D1AFF" w:rsidRPr="00390D8B" w:rsidRDefault="007D1AFF" w:rsidP="00D31707">
            <w:pPr>
              <w:tabs>
                <w:tab w:val="left" w:pos="9639"/>
              </w:tabs>
              <w:spacing w:line="240" w:lineRule="auto"/>
              <w:ind w:left="567"/>
              <w:rPr>
                <w:rFonts w:asciiTheme="minorHAnsi" w:hAnsiTheme="minorHAnsi" w:cstheme="minorHAnsi"/>
                <w:sz w:val="20"/>
                <w:szCs w:val="20"/>
              </w:rPr>
            </w:pPr>
            <w:r w:rsidRPr="00390D8B">
              <w:rPr>
                <w:rFonts w:asciiTheme="minorHAnsi" w:hAnsiTheme="minorHAnsi" w:cstheme="minorHAnsi"/>
                <w:sz w:val="20"/>
                <w:szCs w:val="20"/>
              </w:rPr>
              <w:t>Custom Last Modified Date</w:t>
            </w:r>
          </w:p>
        </w:tc>
      </w:tr>
    </w:tbl>
    <w:p w14:paraId="20B9B1E1" w14:textId="77777777" w:rsidR="0083684E" w:rsidRDefault="0083684E" w:rsidP="0083684E">
      <w:pPr>
        <w:spacing w:before="0" w:after="0" w:line="240" w:lineRule="auto"/>
        <w:ind w:left="0"/>
      </w:pPr>
    </w:p>
    <w:p w14:paraId="7BD59C36" w14:textId="77777777" w:rsidR="00576D77" w:rsidRDefault="00576D77" w:rsidP="0083684E">
      <w:pPr>
        <w:spacing w:before="0" w:after="0" w:line="240" w:lineRule="auto"/>
        <w:ind w:left="0"/>
      </w:pPr>
    </w:p>
    <w:p w14:paraId="580F9F55" w14:textId="77777777" w:rsidR="00BE4B41" w:rsidRDefault="00BE4B41" w:rsidP="003567A2">
      <w:pPr>
        <w:tabs>
          <w:tab w:val="left" w:pos="9639"/>
        </w:tabs>
        <w:ind w:left="0"/>
        <w:jc w:val="both"/>
      </w:pPr>
    </w:p>
    <w:p w14:paraId="47C76965" w14:textId="009BDBEF" w:rsidR="00EB0C7B" w:rsidRDefault="00EB0C7B" w:rsidP="009D51E3">
      <w:pPr>
        <w:pStyle w:val="NormalLeft"/>
      </w:pPr>
    </w:p>
    <w:p w14:paraId="091A40B8" w14:textId="743C5022" w:rsidR="00724AAD" w:rsidRDefault="00724AAD" w:rsidP="009E2421">
      <w:pPr>
        <w:pStyle w:val="Heading2"/>
        <w:rPr>
          <w:lang w:val="en-US"/>
        </w:rPr>
      </w:pPr>
      <w:r>
        <w:rPr>
          <w:lang w:val="en-US"/>
        </w:rPr>
        <w:lastRenderedPageBreak/>
        <w:t>JSON SCHEMA VALIDATION</w:t>
      </w:r>
      <w:r w:rsidR="000F47A1">
        <w:rPr>
          <w:lang w:val="en-US"/>
        </w:rPr>
        <w:t xml:space="preserve">    </w:t>
      </w:r>
    </w:p>
    <w:tbl>
      <w:tblPr>
        <w:tblpPr w:leftFromText="180" w:rightFromText="180" w:vertAnchor="text" w:horzAnchor="page" w:tblpX="1521" w:tblpY="-32"/>
        <w:tblW w:w="5106" w:type="dxa"/>
        <w:tblLook w:val="04A0" w:firstRow="1" w:lastRow="0" w:firstColumn="1" w:lastColumn="0" w:noHBand="0" w:noVBand="1"/>
      </w:tblPr>
      <w:tblGrid>
        <w:gridCol w:w="2552"/>
        <w:gridCol w:w="2554"/>
      </w:tblGrid>
      <w:tr w:rsidR="00724AAD" w:rsidRPr="00EA4239" w14:paraId="6CE58DDA" w14:textId="77777777" w:rsidTr="00724AAD">
        <w:trPr>
          <w:trHeight w:val="510"/>
        </w:trPr>
        <w:tc>
          <w:tcPr>
            <w:tcW w:w="2552" w:type="dxa"/>
            <w:tcBorders>
              <w:top w:val="single" w:sz="8" w:space="0" w:color="auto"/>
              <w:left w:val="single" w:sz="8" w:space="0" w:color="auto"/>
              <w:bottom w:val="single" w:sz="4" w:space="0" w:color="auto"/>
              <w:right w:val="single" w:sz="4" w:space="0" w:color="auto"/>
            </w:tcBorders>
            <w:shd w:val="clear" w:color="auto" w:fill="007A68" w:themeFill="accent1"/>
            <w:noWrap/>
          </w:tcPr>
          <w:p w14:paraId="6E19DBFB" w14:textId="77777777" w:rsidR="00724AAD" w:rsidRPr="004E1F7E" w:rsidRDefault="00724AAD" w:rsidP="00724AAD">
            <w:pPr>
              <w:tabs>
                <w:tab w:val="left" w:pos="9639"/>
              </w:tabs>
              <w:spacing w:before="0" w:after="0" w:line="240" w:lineRule="auto"/>
              <w:ind w:left="567"/>
              <w:rPr>
                <w:rFonts w:cs="Arial"/>
                <w:b/>
                <w:bCs/>
                <w:color w:val="FFFFFF" w:themeColor="background1"/>
                <w:lang w:val="en-US" w:eastAsia="en-US"/>
              </w:rPr>
            </w:pPr>
            <w:r>
              <w:rPr>
                <w:rFonts w:cs="Arial"/>
                <w:b/>
                <w:bCs/>
                <w:color w:val="FFFFFF" w:themeColor="background1"/>
                <w:lang w:val="en-US" w:eastAsia="en-US"/>
              </w:rPr>
              <w:t>Custom Field</w:t>
            </w:r>
          </w:p>
        </w:tc>
        <w:tc>
          <w:tcPr>
            <w:tcW w:w="2554" w:type="dxa"/>
            <w:tcBorders>
              <w:top w:val="single" w:sz="8" w:space="0" w:color="auto"/>
              <w:left w:val="single" w:sz="4" w:space="0" w:color="auto"/>
              <w:bottom w:val="single" w:sz="4" w:space="0" w:color="auto"/>
              <w:right w:val="single" w:sz="4" w:space="0" w:color="auto"/>
            </w:tcBorders>
            <w:shd w:val="clear" w:color="auto" w:fill="007A68" w:themeFill="accent1"/>
          </w:tcPr>
          <w:p w14:paraId="71192677" w14:textId="77777777" w:rsidR="00724AAD" w:rsidRDefault="00724AAD" w:rsidP="00724AAD">
            <w:pPr>
              <w:tabs>
                <w:tab w:val="left" w:pos="9639"/>
              </w:tabs>
              <w:spacing w:before="0" w:after="0" w:line="240" w:lineRule="auto"/>
              <w:ind w:left="567"/>
              <w:rPr>
                <w:rFonts w:cs="Arial"/>
                <w:b/>
                <w:bCs/>
                <w:color w:val="FFFFFF" w:themeColor="background1"/>
                <w:lang w:val="en-US" w:eastAsia="en-US"/>
              </w:rPr>
            </w:pPr>
            <w:r>
              <w:rPr>
                <w:rFonts w:cs="Arial"/>
                <w:b/>
                <w:bCs/>
                <w:color w:val="FFFFFF" w:themeColor="background1"/>
                <w:lang w:val="en-US" w:eastAsia="en-US"/>
              </w:rPr>
              <w:t>Required</w:t>
            </w:r>
          </w:p>
        </w:tc>
      </w:tr>
      <w:tr w:rsidR="00724AAD" w:rsidRPr="00EA4239" w14:paraId="7F443421" w14:textId="77777777" w:rsidTr="00724AAD">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3D7FD051" w14:textId="77777777" w:rsidR="00724AAD" w:rsidRPr="000C7BA5" w:rsidRDefault="00724AAD" w:rsidP="00724AAD">
            <w:pPr>
              <w:tabs>
                <w:tab w:val="left" w:pos="9639"/>
              </w:tabs>
              <w:spacing w:line="240" w:lineRule="auto"/>
              <w:ind w:left="567"/>
              <w:rPr>
                <w:rFonts w:eastAsia="Arial" w:cs="Arial"/>
                <w:color w:val="1A1A2E"/>
                <w:szCs w:val="18"/>
              </w:rPr>
            </w:pPr>
            <w:proofErr w:type="spellStart"/>
            <w:r>
              <w:t>AccountId</w:t>
            </w:r>
            <w:proofErr w:type="spellEnd"/>
          </w:p>
        </w:tc>
        <w:tc>
          <w:tcPr>
            <w:tcW w:w="2554" w:type="dxa"/>
            <w:tcBorders>
              <w:top w:val="single" w:sz="4" w:space="0" w:color="auto"/>
              <w:left w:val="single" w:sz="4" w:space="0" w:color="auto"/>
              <w:bottom w:val="single" w:sz="4" w:space="0" w:color="auto"/>
              <w:right w:val="single" w:sz="4" w:space="0" w:color="auto"/>
            </w:tcBorders>
            <w:vAlign w:val="center"/>
          </w:tcPr>
          <w:p w14:paraId="6B679175" w14:textId="77777777" w:rsidR="00724AAD" w:rsidRPr="000C7BA5" w:rsidRDefault="00724AAD" w:rsidP="00724AAD">
            <w:pPr>
              <w:tabs>
                <w:tab w:val="left" w:pos="9639"/>
              </w:tabs>
              <w:spacing w:line="240" w:lineRule="auto"/>
              <w:ind w:left="567"/>
              <w:rPr>
                <w:rFonts w:eastAsia="Arial" w:cs="Arial"/>
                <w:color w:val="1A1A2E"/>
                <w:szCs w:val="18"/>
              </w:rPr>
            </w:pPr>
            <w:r>
              <w:t>Yes</w:t>
            </w:r>
          </w:p>
        </w:tc>
      </w:tr>
      <w:tr w:rsidR="00724AAD" w:rsidRPr="00EA4239" w14:paraId="73F3CF9A" w14:textId="77777777" w:rsidTr="00724AAD">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7690D54A" w14:textId="77777777" w:rsidR="00724AAD" w:rsidRDefault="00724AAD" w:rsidP="00724AAD">
            <w:pPr>
              <w:tabs>
                <w:tab w:val="left" w:pos="9639"/>
              </w:tabs>
              <w:spacing w:line="240" w:lineRule="auto"/>
              <w:ind w:left="567"/>
            </w:pPr>
            <w:r>
              <w:t>Birthdate</w:t>
            </w:r>
          </w:p>
        </w:tc>
        <w:tc>
          <w:tcPr>
            <w:tcW w:w="2554" w:type="dxa"/>
            <w:tcBorders>
              <w:top w:val="single" w:sz="4" w:space="0" w:color="auto"/>
              <w:left w:val="single" w:sz="4" w:space="0" w:color="auto"/>
              <w:bottom w:val="single" w:sz="4" w:space="0" w:color="auto"/>
              <w:right w:val="single" w:sz="4" w:space="0" w:color="auto"/>
            </w:tcBorders>
            <w:vAlign w:val="center"/>
          </w:tcPr>
          <w:p w14:paraId="2D53691A" w14:textId="77777777" w:rsidR="00724AAD" w:rsidRDefault="00724AAD" w:rsidP="00724AAD">
            <w:pPr>
              <w:tabs>
                <w:tab w:val="left" w:pos="9639"/>
              </w:tabs>
              <w:spacing w:line="240" w:lineRule="auto"/>
              <w:ind w:left="567"/>
            </w:pPr>
            <w:r>
              <w:t>Yes</w:t>
            </w:r>
          </w:p>
        </w:tc>
      </w:tr>
      <w:tr w:rsidR="00724AAD" w:rsidRPr="00EA4239" w14:paraId="2A3400E1" w14:textId="77777777" w:rsidTr="00724AAD">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6B7039E2" w14:textId="77777777" w:rsidR="00724AAD" w:rsidRDefault="00724AAD" w:rsidP="00724AAD">
            <w:pPr>
              <w:tabs>
                <w:tab w:val="left" w:pos="9639"/>
              </w:tabs>
              <w:spacing w:line="240" w:lineRule="auto"/>
              <w:ind w:left="567"/>
            </w:pPr>
            <w:r>
              <w:t>Department</w:t>
            </w:r>
          </w:p>
        </w:tc>
        <w:tc>
          <w:tcPr>
            <w:tcW w:w="2554" w:type="dxa"/>
            <w:tcBorders>
              <w:top w:val="single" w:sz="4" w:space="0" w:color="auto"/>
              <w:left w:val="single" w:sz="4" w:space="0" w:color="auto"/>
              <w:bottom w:val="single" w:sz="4" w:space="0" w:color="auto"/>
              <w:right w:val="single" w:sz="4" w:space="0" w:color="auto"/>
            </w:tcBorders>
            <w:vAlign w:val="center"/>
          </w:tcPr>
          <w:p w14:paraId="4B698584" w14:textId="77777777" w:rsidR="00724AAD" w:rsidRDefault="00724AAD" w:rsidP="00724AAD">
            <w:pPr>
              <w:tabs>
                <w:tab w:val="left" w:pos="9639"/>
              </w:tabs>
              <w:spacing w:line="240" w:lineRule="auto"/>
              <w:ind w:left="567"/>
            </w:pPr>
            <w:r>
              <w:t>Yes</w:t>
            </w:r>
          </w:p>
        </w:tc>
      </w:tr>
      <w:tr w:rsidR="00724AAD" w:rsidRPr="00EA4239" w14:paraId="4C3B77AF" w14:textId="77777777" w:rsidTr="00724AAD">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28128F1B" w14:textId="77777777" w:rsidR="00724AAD" w:rsidRDefault="00724AAD" w:rsidP="00724AAD">
            <w:pPr>
              <w:tabs>
                <w:tab w:val="left" w:pos="9639"/>
              </w:tabs>
              <w:spacing w:line="240" w:lineRule="auto"/>
              <w:ind w:left="567"/>
            </w:pPr>
            <w:r>
              <w:t>Email</w:t>
            </w:r>
          </w:p>
        </w:tc>
        <w:tc>
          <w:tcPr>
            <w:tcW w:w="2554" w:type="dxa"/>
            <w:tcBorders>
              <w:top w:val="single" w:sz="4" w:space="0" w:color="auto"/>
              <w:left w:val="single" w:sz="4" w:space="0" w:color="auto"/>
              <w:bottom w:val="single" w:sz="4" w:space="0" w:color="auto"/>
              <w:right w:val="single" w:sz="4" w:space="0" w:color="auto"/>
            </w:tcBorders>
            <w:vAlign w:val="center"/>
          </w:tcPr>
          <w:p w14:paraId="6B08D0B4" w14:textId="77777777" w:rsidR="00724AAD" w:rsidRDefault="00724AAD" w:rsidP="00724AAD">
            <w:pPr>
              <w:tabs>
                <w:tab w:val="left" w:pos="9639"/>
              </w:tabs>
              <w:spacing w:line="240" w:lineRule="auto"/>
              <w:ind w:left="567"/>
            </w:pPr>
            <w:r>
              <w:t>Yes</w:t>
            </w:r>
          </w:p>
        </w:tc>
      </w:tr>
      <w:tr w:rsidR="00724AAD" w:rsidRPr="00EA4239" w14:paraId="4ADECB1B" w14:textId="77777777" w:rsidTr="00724AAD">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206B5CCD" w14:textId="77777777" w:rsidR="00724AAD" w:rsidRDefault="00724AAD" w:rsidP="00724AAD">
            <w:pPr>
              <w:tabs>
                <w:tab w:val="left" w:pos="9639"/>
              </w:tabs>
              <w:spacing w:line="240" w:lineRule="auto"/>
              <w:ind w:left="567"/>
            </w:pPr>
            <w:r>
              <w:t>Mobile</w:t>
            </w:r>
          </w:p>
        </w:tc>
        <w:tc>
          <w:tcPr>
            <w:tcW w:w="2554" w:type="dxa"/>
            <w:tcBorders>
              <w:top w:val="single" w:sz="4" w:space="0" w:color="auto"/>
              <w:left w:val="single" w:sz="4" w:space="0" w:color="auto"/>
              <w:bottom w:val="single" w:sz="4" w:space="0" w:color="auto"/>
              <w:right w:val="single" w:sz="4" w:space="0" w:color="auto"/>
            </w:tcBorders>
            <w:vAlign w:val="center"/>
          </w:tcPr>
          <w:p w14:paraId="51D3F159" w14:textId="77777777" w:rsidR="00724AAD" w:rsidRDefault="00724AAD" w:rsidP="00724AAD">
            <w:pPr>
              <w:tabs>
                <w:tab w:val="left" w:pos="9639"/>
              </w:tabs>
              <w:spacing w:line="240" w:lineRule="auto"/>
              <w:ind w:left="567"/>
            </w:pPr>
            <w:r>
              <w:t>Yes</w:t>
            </w:r>
          </w:p>
        </w:tc>
      </w:tr>
    </w:tbl>
    <w:p w14:paraId="30C9916D" w14:textId="4427E87F" w:rsidR="00724AAD" w:rsidRDefault="00724AAD" w:rsidP="00724AAD">
      <w:pPr>
        <w:rPr>
          <w:lang w:val="en-US"/>
        </w:rPr>
      </w:pPr>
    </w:p>
    <w:p w14:paraId="173B03C7" w14:textId="77777777" w:rsidR="00724AAD" w:rsidRDefault="00724AAD" w:rsidP="00724AAD">
      <w:pPr>
        <w:rPr>
          <w:lang w:val="en-US"/>
        </w:rPr>
      </w:pPr>
    </w:p>
    <w:p w14:paraId="53FB4DD8" w14:textId="77777777" w:rsidR="00724AAD" w:rsidRDefault="00724AAD" w:rsidP="00724AAD">
      <w:pPr>
        <w:rPr>
          <w:lang w:val="en-US"/>
        </w:rPr>
      </w:pPr>
    </w:p>
    <w:p w14:paraId="255770E5" w14:textId="77777777" w:rsidR="00724AAD" w:rsidRDefault="00724AAD" w:rsidP="00724AAD">
      <w:pPr>
        <w:rPr>
          <w:lang w:val="en-US"/>
        </w:rPr>
      </w:pPr>
    </w:p>
    <w:p w14:paraId="685A3110" w14:textId="77777777" w:rsidR="00724AAD" w:rsidRDefault="00724AAD" w:rsidP="00724AAD">
      <w:pPr>
        <w:rPr>
          <w:lang w:val="en-US"/>
        </w:rPr>
      </w:pPr>
    </w:p>
    <w:p w14:paraId="1AD382D3" w14:textId="77777777" w:rsidR="00724AAD" w:rsidRDefault="00724AAD" w:rsidP="00724AAD">
      <w:pPr>
        <w:rPr>
          <w:lang w:val="en-US"/>
        </w:rPr>
      </w:pPr>
    </w:p>
    <w:p w14:paraId="445414CC" w14:textId="77777777" w:rsidR="00724AAD" w:rsidRDefault="00724AAD" w:rsidP="00724AAD">
      <w:pPr>
        <w:rPr>
          <w:lang w:val="en-US"/>
        </w:rPr>
      </w:pPr>
    </w:p>
    <w:p w14:paraId="106D1148" w14:textId="61D81B62" w:rsidR="00724AAD" w:rsidRPr="00724AAD" w:rsidRDefault="00724AAD" w:rsidP="00724AAD">
      <w:pPr>
        <w:rPr>
          <w:lang w:val="en-US"/>
        </w:rPr>
      </w:pPr>
    </w:p>
    <w:p w14:paraId="3835604E" w14:textId="32B24D91" w:rsidR="00A60976" w:rsidRDefault="00724AAD" w:rsidP="00724AAD">
      <w:pPr>
        <w:pStyle w:val="Heading2"/>
        <w:rPr>
          <w:lang w:val="en-US"/>
        </w:rPr>
      </w:pPr>
      <w:r>
        <w:rPr>
          <w:lang w:val="en-US"/>
        </w:rPr>
        <w:t xml:space="preserve">FLOW CANVAS </w:t>
      </w:r>
    </w:p>
    <w:p w14:paraId="75D47F2C" w14:textId="77777777" w:rsidR="00B25B3D" w:rsidRPr="00B25B3D" w:rsidRDefault="00B25B3D" w:rsidP="00B25B3D">
      <w:pPr>
        <w:spacing w:before="0" w:after="0" w:line="300" w:lineRule="atLeast"/>
        <w:ind w:left="0"/>
        <w:rPr>
          <w:rFonts w:ascii="Segoe UI" w:hAnsi="Segoe UI" w:cs="Segoe UI"/>
          <w:color w:val="auto"/>
          <w:sz w:val="21"/>
          <w:szCs w:val="21"/>
          <w:lang w:val="en-IN" w:eastAsia="en-IN"/>
        </w:rPr>
      </w:pPr>
      <w:r w:rsidRPr="00B25B3D">
        <w:rPr>
          <w:rFonts w:ascii="Segoe UI" w:hAnsi="Segoe UI" w:cs="Segoe UI"/>
          <w:color w:val="auto"/>
          <w:sz w:val="21"/>
          <w:szCs w:val="21"/>
          <w:lang w:val="en-IN" w:eastAsia="en-IN"/>
        </w:rPr>
        <w:t>This MuleSoft scheduler flow runs every 30 minutes, retrieves the last processed watermark from Object Store, queries Salesforce for updated contacts, transforms the records into MQ messages, and prepares them for downstream asynchronous processing with centralized error handling.</w:t>
      </w:r>
    </w:p>
    <w:p w14:paraId="62A02E73" w14:textId="5F3449D6" w:rsidR="007A79AB" w:rsidRDefault="00B25B3D" w:rsidP="007A79AB">
      <w:pPr>
        <w:rPr>
          <w:lang w:val="en-US"/>
        </w:rPr>
      </w:pPr>
      <w:r w:rsidRPr="00B25B3D">
        <w:rPr>
          <w:lang w:val="en-US"/>
        </w:rPr>
        <w:drawing>
          <wp:anchor distT="0" distB="0" distL="114300" distR="114300" simplePos="0" relativeHeight="251658240" behindDoc="0" locked="0" layoutInCell="1" allowOverlap="1" wp14:anchorId="5FC7E134" wp14:editId="59A652F1">
            <wp:simplePos x="0" y="0"/>
            <wp:positionH relativeFrom="column">
              <wp:posOffset>161925</wp:posOffset>
            </wp:positionH>
            <wp:positionV relativeFrom="paragraph">
              <wp:posOffset>275590</wp:posOffset>
            </wp:positionV>
            <wp:extent cx="6479540" cy="2596515"/>
            <wp:effectExtent l="19050" t="19050" r="16510" b="13335"/>
            <wp:wrapTopAndBottom/>
            <wp:docPr id="162960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05515" name=""/>
                    <pic:cNvPicPr/>
                  </pic:nvPicPr>
                  <pic:blipFill>
                    <a:blip r:embed="rId12">
                      <a:extLst>
                        <a:ext uri="{28A0092B-C50C-407E-A947-70E740481C1C}">
                          <a14:useLocalDpi xmlns:a14="http://schemas.microsoft.com/office/drawing/2010/main" val="0"/>
                        </a:ext>
                      </a:extLst>
                    </a:blip>
                    <a:stretch>
                      <a:fillRect/>
                    </a:stretch>
                  </pic:blipFill>
                  <pic:spPr>
                    <a:xfrm>
                      <a:off x="0" y="0"/>
                      <a:ext cx="6479540" cy="2596515"/>
                    </a:xfrm>
                    <a:prstGeom prst="rect">
                      <a:avLst/>
                    </a:prstGeom>
                    <a:ln>
                      <a:solidFill>
                        <a:srgbClr val="00B0F0"/>
                      </a:solidFill>
                    </a:ln>
                  </pic:spPr>
                </pic:pic>
              </a:graphicData>
            </a:graphic>
            <wp14:sizeRelH relativeFrom="page">
              <wp14:pctWidth>0</wp14:pctWidth>
            </wp14:sizeRelH>
            <wp14:sizeRelV relativeFrom="page">
              <wp14:pctHeight>0</wp14:pctHeight>
            </wp14:sizeRelV>
          </wp:anchor>
        </w:drawing>
      </w:r>
    </w:p>
    <w:p w14:paraId="02E7DB6C" w14:textId="77777777" w:rsidR="00B25B3D" w:rsidRDefault="00B25B3D" w:rsidP="00B25B3D">
      <w:pPr>
        <w:ind w:left="0"/>
        <w:rPr>
          <w:lang w:val="en-US"/>
        </w:rPr>
      </w:pPr>
    </w:p>
    <w:p w14:paraId="0B4D54FF" w14:textId="3A73AE05" w:rsidR="00B25B3D" w:rsidRPr="00B25B3D" w:rsidRDefault="00B25B3D" w:rsidP="00B25B3D">
      <w:pPr>
        <w:ind w:left="0"/>
        <w:rPr>
          <w:lang w:val="en-IN"/>
        </w:rPr>
      </w:pPr>
      <w:r w:rsidRPr="00B25B3D">
        <w:rPr>
          <w:lang w:val="en-IN"/>
        </w:rPr>
        <w:t xml:space="preserve">The </w:t>
      </w:r>
      <w:proofErr w:type="spellStart"/>
      <w:r w:rsidRPr="00B25B3D">
        <w:rPr>
          <w:lang w:val="en-IN"/>
        </w:rPr>
        <w:t>emailAlertFlow</w:t>
      </w:r>
      <w:proofErr w:type="spellEnd"/>
      <w:r w:rsidRPr="00B25B3D">
        <w:rPr>
          <w:lang w:val="en-IN"/>
        </w:rPr>
        <w:t xml:space="preserve"> receives a message, transforms the payload into an email format, sends the notification through the configured email service, and logs the processing status for monitoring and troubleshooting purposes.</w:t>
      </w:r>
    </w:p>
    <w:p w14:paraId="6170BDE2" w14:textId="77777777" w:rsidR="00B25B3D" w:rsidRDefault="00B25B3D" w:rsidP="007A79AB">
      <w:pPr>
        <w:rPr>
          <w:lang w:val="en-US"/>
        </w:rPr>
      </w:pPr>
    </w:p>
    <w:p w14:paraId="2DB688D0" w14:textId="77777777" w:rsidR="00B25B3D" w:rsidRDefault="00B25B3D" w:rsidP="007A79AB">
      <w:pPr>
        <w:rPr>
          <w:lang w:val="en-US"/>
        </w:rPr>
      </w:pPr>
    </w:p>
    <w:p w14:paraId="220C7488" w14:textId="77777777" w:rsidR="00B25B3D" w:rsidRDefault="00B25B3D" w:rsidP="007A79AB">
      <w:pPr>
        <w:rPr>
          <w:lang w:val="en-US"/>
        </w:rPr>
      </w:pPr>
    </w:p>
    <w:p w14:paraId="7203C5E2" w14:textId="3E39A81B" w:rsidR="007A79AB" w:rsidRDefault="007A79AB" w:rsidP="007A79AB">
      <w:pPr>
        <w:rPr>
          <w:lang w:val="en-US"/>
        </w:rPr>
      </w:pPr>
    </w:p>
    <w:p w14:paraId="37E73B9B" w14:textId="776FC052" w:rsidR="007A79AB" w:rsidRDefault="007A79AB" w:rsidP="007A79AB">
      <w:pPr>
        <w:rPr>
          <w:lang w:val="en-US"/>
        </w:rPr>
      </w:pPr>
    </w:p>
    <w:p w14:paraId="6F315DC8" w14:textId="7DB546A1" w:rsidR="007A79AB" w:rsidRDefault="007A79AB" w:rsidP="007A79AB">
      <w:pPr>
        <w:rPr>
          <w:lang w:val="en-US"/>
        </w:rPr>
      </w:pPr>
    </w:p>
    <w:p w14:paraId="31426C8F" w14:textId="77777777" w:rsidR="00B25B3D" w:rsidRDefault="00B25B3D" w:rsidP="007A79AB">
      <w:pPr>
        <w:rPr>
          <w:lang w:val="en-US"/>
        </w:rPr>
      </w:pPr>
    </w:p>
    <w:p w14:paraId="2A065532" w14:textId="77777777" w:rsidR="00B25B3D" w:rsidRPr="007A79AB" w:rsidRDefault="00B25B3D" w:rsidP="007A79AB">
      <w:pPr>
        <w:rPr>
          <w:lang w:val="en-US"/>
        </w:rPr>
      </w:pPr>
    </w:p>
    <w:p w14:paraId="55BB823F" w14:textId="6FEA660A" w:rsidR="007942CB" w:rsidRDefault="00B25B3D" w:rsidP="007942CB">
      <w:pPr>
        <w:pStyle w:val="Heading3"/>
        <w:rPr>
          <w:lang w:val="en-US"/>
        </w:rPr>
      </w:pPr>
      <w:r w:rsidRPr="00B25B3D">
        <w:rPr>
          <w:lang w:val="en-US"/>
        </w:rPr>
        <w:lastRenderedPageBreak/>
        <w:drawing>
          <wp:anchor distT="0" distB="0" distL="114300" distR="114300" simplePos="0" relativeHeight="251659264" behindDoc="0" locked="0" layoutInCell="1" allowOverlap="1" wp14:anchorId="7F2CE7CD" wp14:editId="7E5D319A">
            <wp:simplePos x="0" y="0"/>
            <wp:positionH relativeFrom="column">
              <wp:posOffset>259715</wp:posOffset>
            </wp:positionH>
            <wp:positionV relativeFrom="paragraph">
              <wp:posOffset>19050</wp:posOffset>
            </wp:positionV>
            <wp:extent cx="4184650" cy="1816100"/>
            <wp:effectExtent l="19050" t="19050" r="25400" b="12700"/>
            <wp:wrapTopAndBottom/>
            <wp:docPr id="86005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2778" name=""/>
                    <pic:cNvPicPr/>
                  </pic:nvPicPr>
                  <pic:blipFill>
                    <a:blip r:embed="rId13">
                      <a:extLst>
                        <a:ext uri="{28A0092B-C50C-407E-A947-70E740481C1C}">
                          <a14:useLocalDpi xmlns:a14="http://schemas.microsoft.com/office/drawing/2010/main" val="0"/>
                        </a:ext>
                      </a:extLst>
                    </a:blip>
                    <a:stretch>
                      <a:fillRect/>
                    </a:stretch>
                  </pic:blipFill>
                  <pic:spPr>
                    <a:xfrm>
                      <a:off x="0" y="0"/>
                      <a:ext cx="4184650" cy="1816100"/>
                    </a:xfrm>
                    <a:prstGeom prst="rect">
                      <a:avLst/>
                    </a:prstGeom>
                    <a:ln>
                      <a:solidFill>
                        <a:srgbClr val="00B0F0"/>
                      </a:solidFill>
                    </a:ln>
                  </pic:spPr>
                </pic:pic>
              </a:graphicData>
            </a:graphic>
            <wp14:sizeRelH relativeFrom="page">
              <wp14:pctWidth>0</wp14:pctWidth>
            </wp14:sizeRelH>
            <wp14:sizeRelV relativeFrom="page">
              <wp14:pctHeight>0</wp14:pctHeight>
            </wp14:sizeRelV>
          </wp:anchor>
        </w:drawing>
      </w:r>
      <w:r w:rsidR="007942CB">
        <w:rPr>
          <w:lang w:val="en-US"/>
        </w:rPr>
        <w:t>Response Codes</w:t>
      </w:r>
    </w:p>
    <w:p w14:paraId="158089F9" w14:textId="2519F576" w:rsidR="007942CB" w:rsidRPr="000744AA" w:rsidRDefault="007942CB" w:rsidP="007942CB">
      <w:pPr>
        <w:rPr>
          <w:lang w:val="en-US"/>
        </w:rPr>
      </w:pPr>
    </w:p>
    <w:tbl>
      <w:tblPr>
        <w:tblW w:w="6511" w:type="dxa"/>
        <w:tblLook w:val="04A0" w:firstRow="1" w:lastRow="0" w:firstColumn="1" w:lastColumn="0" w:noHBand="0" w:noVBand="1"/>
      </w:tblPr>
      <w:tblGrid>
        <w:gridCol w:w="2542"/>
        <w:gridCol w:w="3969"/>
      </w:tblGrid>
      <w:tr w:rsidR="00A57CF4" w:rsidRPr="00EA4239" w14:paraId="17E54441" w14:textId="77777777" w:rsidTr="00A57CF4">
        <w:trPr>
          <w:trHeight w:val="510"/>
        </w:trPr>
        <w:tc>
          <w:tcPr>
            <w:tcW w:w="2542" w:type="dxa"/>
            <w:tcBorders>
              <w:top w:val="single" w:sz="8" w:space="0" w:color="auto"/>
              <w:left w:val="single" w:sz="8" w:space="0" w:color="auto"/>
              <w:bottom w:val="single" w:sz="4" w:space="0" w:color="auto"/>
              <w:right w:val="single" w:sz="4" w:space="0" w:color="auto"/>
            </w:tcBorders>
            <w:shd w:val="clear" w:color="auto" w:fill="007A68" w:themeFill="accent1"/>
            <w:noWrap/>
          </w:tcPr>
          <w:p w14:paraId="7F39DC30" w14:textId="77777777" w:rsidR="00A57CF4" w:rsidRPr="006A58D6" w:rsidRDefault="00A57CF4" w:rsidP="0050028F">
            <w:pPr>
              <w:tabs>
                <w:tab w:val="left" w:pos="9639"/>
              </w:tabs>
              <w:spacing w:before="0" w:after="0" w:line="240" w:lineRule="auto"/>
              <w:ind w:left="0"/>
              <w:rPr>
                <w:rFonts w:cs="Arial"/>
                <w:b/>
                <w:bCs/>
                <w:color w:val="FFFFFF" w:themeColor="background1"/>
                <w:lang w:val="en-US" w:eastAsia="en-US"/>
              </w:rPr>
            </w:pPr>
            <w:r>
              <w:rPr>
                <w:b/>
                <w:bCs/>
                <w:color w:val="FFFFFF" w:themeColor="background1"/>
              </w:rPr>
              <w:t>Status Code</w:t>
            </w:r>
          </w:p>
        </w:tc>
        <w:tc>
          <w:tcPr>
            <w:tcW w:w="3969" w:type="dxa"/>
            <w:tcBorders>
              <w:top w:val="single" w:sz="8" w:space="0" w:color="auto"/>
              <w:left w:val="single" w:sz="4" w:space="0" w:color="auto"/>
              <w:bottom w:val="single" w:sz="4" w:space="0" w:color="auto"/>
              <w:right w:val="single" w:sz="4" w:space="0" w:color="auto"/>
            </w:tcBorders>
            <w:shd w:val="clear" w:color="auto" w:fill="007A68" w:themeFill="accent1"/>
          </w:tcPr>
          <w:p w14:paraId="69C10942" w14:textId="77777777" w:rsidR="00A57CF4" w:rsidRPr="006A58D6" w:rsidRDefault="00A57CF4" w:rsidP="0050028F">
            <w:pPr>
              <w:tabs>
                <w:tab w:val="left" w:pos="9639"/>
              </w:tabs>
              <w:spacing w:before="0" w:after="0" w:line="240" w:lineRule="auto"/>
              <w:ind w:left="0"/>
              <w:rPr>
                <w:rFonts w:cs="Arial"/>
                <w:b/>
                <w:bCs/>
                <w:color w:val="FFFFFF" w:themeColor="background1"/>
                <w:lang w:val="en-US" w:eastAsia="en-US"/>
              </w:rPr>
            </w:pPr>
            <w:r>
              <w:rPr>
                <w:b/>
                <w:bCs/>
                <w:color w:val="FFFFFF" w:themeColor="background1"/>
                <w:lang w:val="en-US"/>
              </w:rPr>
              <w:t>Description</w:t>
            </w:r>
          </w:p>
        </w:tc>
      </w:tr>
      <w:tr w:rsidR="00A57CF4" w:rsidRPr="00EA4239" w14:paraId="00524629" w14:textId="77777777" w:rsidTr="00A57CF4">
        <w:trPr>
          <w:trHeight w:val="233"/>
        </w:trPr>
        <w:tc>
          <w:tcPr>
            <w:tcW w:w="2542" w:type="dxa"/>
            <w:tcBorders>
              <w:top w:val="single" w:sz="4" w:space="0" w:color="auto"/>
              <w:left w:val="single" w:sz="4" w:space="0" w:color="auto"/>
              <w:bottom w:val="single" w:sz="4" w:space="0" w:color="auto"/>
              <w:right w:val="single" w:sz="4" w:space="0" w:color="auto"/>
            </w:tcBorders>
            <w:noWrap/>
          </w:tcPr>
          <w:p w14:paraId="5178228A" w14:textId="77777777" w:rsidR="00A57CF4" w:rsidRPr="000C7BA5" w:rsidRDefault="00A57CF4" w:rsidP="0050028F">
            <w:pPr>
              <w:tabs>
                <w:tab w:val="left" w:pos="9639"/>
              </w:tabs>
              <w:spacing w:line="240" w:lineRule="auto"/>
              <w:ind w:left="0"/>
              <w:rPr>
                <w:rFonts w:eastAsia="Arial" w:cs="Arial"/>
                <w:color w:val="1A1A2E"/>
                <w:szCs w:val="18"/>
              </w:rPr>
            </w:pPr>
            <w:r>
              <w:t>200</w:t>
            </w:r>
          </w:p>
        </w:tc>
        <w:tc>
          <w:tcPr>
            <w:tcW w:w="3969" w:type="dxa"/>
            <w:tcBorders>
              <w:top w:val="single" w:sz="4" w:space="0" w:color="auto"/>
              <w:left w:val="single" w:sz="4" w:space="0" w:color="auto"/>
              <w:bottom w:val="single" w:sz="4" w:space="0" w:color="auto"/>
              <w:right w:val="single" w:sz="4" w:space="0" w:color="auto"/>
            </w:tcBorders>
            <w:vAlign w:val="center"/>
          </w:tcPr>
          <w:p w14:paraId="08D1F96E" w14:textId="77777777" w:rsidR="00A57CF4" w:rsidRPr="00A43C95" w:rsidRDefault="00A57CF4" w:rsidP="0050028F">
            <w:pPr>
              <w:tabs>
                <w:tab w:val="left" w:pos="9639"/>
              </w:tabs>
              <w:spacing w:line="240" w:lineRule="auto"/>
              <w:ind w:left="0"/>
              <w:rPr>
                <w:rFonts w:eastAsia="Arial" w:cs="Arial"/>
                <w:color w:val="1A1A2E"/>
                <w:szCs w:val="18"/>
                <w:lang w:val="en-US"/>
              </w:rPr>
            </w:pPr>
            <w:r>
              <w:rPr>
                <w:rFonts w:eastAsia="Arial" w:cs="Arial"/>
                <w:color w:val="1A1A2E"/>
                <w:szCs w:val="18"/>
                <w:lang w:val="en-US"/>
              </w:rPr>
              <w:t>Event acknowledged</w:t>
            </w:r>
          </w:p>
        </w:tc>
      </w:tr>
      <w:tr w:rsidR="00A57CF4" w:rsidRPr="00EA4239" w14:paraId="6768E18E" w14:textId="77777777" w:rsidTr="00A57CF4">
        <w:trPr>
          <w:trHeight w:val="233"/>
        </w:trPr>
        <w:tc>
          <w:tcPr>
            <w:tcW w:w="2542" w:type="dxa"/>
            <w:tcBorders>
              <w:top w:val="single" w:sz="4" w:space="0" w:color="auto"/>
              <w:left w:val="single" w:sz="4" w:space="0" w:color="auto"/>
              <w:bottom w:val="single" w:sz="4" w:space="0" w:color="auto"/>
              <w:right w:val="single" w:sz="4" w:space="0" w:color="auto"/>
            </w:tcBorders>
            <w:noWrap/>
          </w:tcPr>
          <w:p w14:paraId="6F5A3D14" w14:textId="77777777" w:rsidR="00A57CF4" w:rsidRDefault="00A57CF4" w:rsidP="0050028F">
            <w:pPr>
              <w:tabs>
                <w:tab w:val="left" w:pos="9639"/>
              </w:tabs>
              <w:spacing w:line="240" w:lineRule="auto"/>
              <w:ind w:left="0"/>
            </w:pPr>
            <w:r>
              <w:t>404</w:t>
            </w:r>
          </w:p>
        </w:tc>
        <w:tc>
          <w:tcPr>
            <w:tcW w:w="3969" w:type="dxa"/>
            <w:tcBorders>
              <w:top w:val="single" w:sz="4" w:space="0" w:color="auto"/>
              <w:left w:val="single" w:sz="4" w:space="0" w:color="auto"/>
              <w:bottom w:val="single" w:sz="4" w:space="0" w:color="auto"/>
              <w:right w:val="single" w:sz="4" w:space="0" w:color="auto"/>
            </w:tcBorders>
            <w:vAlign w:val="center"/>
          </w:tcPr>
          <w:p w14:paraId="73E60C38" w14:textId="77777777" w:rsidR="00A57CF4" w:rsidRPr="00A43C95" w:rsidRDefault="00A57CF4" w:rsidP="0050028F">
            <w:pPr>
              <w:tabs>
                <w:tab w:val="left" w:pos="9639"/>
              </w:tabs>
              <w:spacing w:line="240" w:lineRule="auto"/>
              <w:ind w:left="0"/>
              <w:rPr>
                <w:lang w:val="en-US"/>
              </w:rPr>
            </w:pPr>
            <w:r>
              <w:rPr>
                <w:lang w:val="en-US"/>
              </w:rPr>
              <w:t xml:space="preserve">Not Found </w:t>
            </w:r>
          </w:p>
        </w:tc>
      </w:tr>
      <w:tr w:rsidR="00A57CF4" w:rsidRPr="00EA4239" w14:paraId="364A8724" w14:textId="77777777" w:rsidTr="00A57CF4">
        <w:trPr>
          <w:trHeight w:val="233"/>
        </w:trPr>
        <w:tc>
          <w:tcPr>
            <w:tcW w:w="2542" w:type="dxa"/>
            <w:tcBorders>
              <w:top w:val="single" w:sz="4" w:space="0" w:color="auto"/>
              <w:left w:val="single" w:sz="4" w:space="0" w:color="auto"/>
              <w:bottom w:val="single" w:sz="4" w:space="0" w:color="auto"/>
              <w:right w:val="single" w:sz="4" w:space="0" w:color="auto"/>
            </w:tcBorders>
            <w:noWrap/>
          </w:tcPr>
          <w:p w14:paraId="3DA1F461" w14:textId="77777777" w:rsidR="00A57CF4" w:rsidRDefault="00A57CF4" w:rsidP="0050028F">
            <w:pPr>
              <w:tabs>
                <w:tab w:val="left" w:pos="9639"/>
              </w:tabs>
              <w:spacing w:line="240" w:lineRule="auto"/>
              <w:ind w:left="0"/>
            </w:pPr>
            <w:r>
              <w:t>405</w:t>
            </w:r>
          </w:p>
        </w:tc>
        <w:tc>
          <w:tcPr>
            <w:tcW w:w="3969" w:type="dxa"/>
            <w:tcBorders>
              <w:top w:val="single" w:sz="4" w:space="0" w:color="auto"/>
              <w:left w:val="single" w:sz="4" w:space="0" w:color="auto"/>
              <w:bottom w:val="single" w:sz="4" w:space="0" w:color="auto"/>
              <w:right w:val="single" w:sz="4" w:space="0" w:color="auto"/>
            </w:tcBorders>
            <w:vAlign w:val="center"/>
          </w:tcPr>
          <w:p w14:paraId="09290761" w14:textId="77777777" w:rsidR="00A57CF4" w:rsidRDefault="00A57CF4" w:rsidP="0050028F">
            <w:pPr>
              <w:tabs>
                <w:tab w:val="left" w:pos="9639"/>
              </w:tabs>
              <w:spacing w:line="240" w:lineRule="auto"/>
              <w:ind w:left="0"/>
            </w:pPr>
            <w:r>
              <w:t>Method Not allowed</w:t>
            </w:r>
          </w:p>
        </w:tc>
      </w:tr>
      <w:tr w:rsidR="00A57CF4" w:rsidRPr="00EA4239" w14:paraId="704BF9D0" w14:textId="77777777" w:rsidTr="00A57CF4">
        <w:trPr>
          <w:trHeight w:val="233"/>
        </w:trPr>
        <w:tc>
          <w:tcPr>
            <w:tcW w:w="2542" w:type="dxa"/>
            <w:tcBorders>
              <w:top w:val="single" w:sz="4" w:space="0" w:color="auto"/>
              <w:left w:val="single" w:sz="4" w:space="0" w:color="auto"/>
              <w:bottom w:val="single" w:sz="4" w:space="0" w:color="auto"/>
              <w:right w:val="single" w:sz="4" w:space="0" w:color="auto"/>
            </w:tcBorders>
            <w:noWrap/>
          </w:tcPr>
          <w:p w14:paraId="642F3FCD" w14:textId="77777777" w:rsidR="00A57CF4" w:rsidRDefault="00A57CF4" w:rsidP="0050028F">
            <w:pPr>
              <w:tabs>
                <w:tab w:val="left" w:pos="9639"/>
              </w:tabs>
              <w:spacing w:line="240" w:lineRule="auto"/>
              <w:ind w:left="0"/>
            </w:pPr>
            <w:r>
              <w:t>500</w:t>
            </w:r>
          </w:p>
        </w:tc>
        <w:tc>
          <w:tcPr>
            <w:tcW w:w="3969" w:type="dxa"/>
            <w:tcBorders>
              <w:top w:val="single" w:sz="4" w:space="0" w:color="auto"/>
              <w:left w:val="single" w:sz="4" w:space="0" w:color="auto"/>
              <w:bottom w:val="single" w:sz="4" w:space="0" w:color="auto"/>
              <w:right w:val="single" w:sz="4" w:space="0" w:color="auto"/>
            </w:tcBorders>
            <w:vAlign w:val="center"/>
          </w:tcPr>
          <w:p w14:paraId="03AF7F82" w14:textId="77777777" w:rsidR="00A57CF4" w:rsidRDefault="00A57CF4" w:rsidP="0050028F">
            <w:pPr>
              <w:tabs>
                <w:tab w:val="left" w:pos="9639"/>
              </w:tabs>
              <w:spacing w:line="240" w:lineRule="auto"/>
              <w:ind w:left="0"/>
            </w:pPr>
            <w:r>
              <w:t>Internal Server Error</w:t>
            </w:r>
          </w:p>
        </w:tc>
      </w:tr>
    </w:tbl>
    <w:p w14:paraId="031A483E" w14:textId="77777777" w:rsidR="00AE3C65" w:rsidRDefault="00AE3C65" w:rsidP="00AE3C65">
      <w:pPr>
        <w:spacing w:before="0" w:after="0" w:line="300" w:lineRule="atLeast"/>
        <w:ind w:left="0"/>
        <w:rPr>
          <w:rFonts w:ascii="Segoe UI" w:hAnsi="Segoe UI" w:cs="Segoe UI"/>
          <w:color w:val="auto"/>
          <w:sz w:val="21"/>
          <w:szCs w:val="21"/>
          <w:lang w:val="en-IN" w:eastAsia="en-IN"/>
        </w:rPr>
      </w:pPr>
    </w:p>
    <w:p w14:paraId="46ABA967" w14:textId="77777777" w:rsidR="00F258A5" w:rsidRDefault="00F258A5" w:rsidP="00F258A5">
      <w:pPr>
        <w:tabs>
          <w:tab w:val="left" w:pos="9639"/>
        </w:tabs>
        <w:ind w:left="0"/>
        <w:jc w:val="both"/>
      </w:pPr>
    </w:p>
    <w:p w14:paraId="24C6084E" w14:textId="5860CE5D" w:rsidR="0010349D" w:rsidRDefault="008E6BAA" w:rsidP="00A96CB7">
      <w:pPr>
        <w:pStyle w:val="Heading1"/>
        <w:tabs>
          <w:tab w:val="clear" w:pos="432"/>
          <w:tab w:val="clear" w:pos="851"/>
          <w:tab w:val="left" w:pos="9639"/>
        </w:tabs>
        <w:jc w:val="both"/>
      </w:pPr>
      <w:bookmarkStart w:id="12" w:name="_Toc225497734"/>
      <w:r>
        <w:t>Environment</w:t>
      </w:r>
      <w:r w:rsidR="004208F1">
        <w:t xml:space="preserve"> configuration</w:t>
      </w:r>
      <w:bookmarkEnd w:id="12"/>
    </w:p>
    <w:p w14:paraId="582E0339" w14:textId="3A2E376E" w:rsidR="00313757" w:rsidRPr="00464C4F" w:rsidRDefault="00313757" w:rsidP="00440FC0">
      <w:pPr>
        <w:pStyle w:val="Heading2"/>
      </w:pPr>
      <w:bookmarkStart w:id="13" w:name="_Toc225497736"/>
      <w:r w:rsidRPr="00464C4F">
        <w:t>Mule API Environment Details</w:t>
      </w:r>
      <w:bookmarkEnd w:id="13"/>
    </w:p>
    <w:tbl>
      <w:tblPr>
        <w:tblW w:w="101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14" w:author="Huligesh Nyamati (Capgemini)" w:date="2026-04-16T11:30:00Z" w16du:dateUtc="2026-04-16T06:00:00Z">
          <w:tblPr>
            <w:tblW w:w="103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1425"/>
        <w:gridCol w:w="945"/>
        <w:gridCol w:w="945"/>
        <w:gridCol w:w="6883"/>
        <w:tblGridChange w:id="15">
          <w:tblGrid>
            <w:gridCol w:w="1425"/>
            <w:gridCol w:w="945"/>
            <w:gridCol w:w="945"/>
            <w:gridCol w:w="6883"/>
            <w:gridCol w:w="142"/>
          </w:tblGrid>
        </w:tblGridChange>
      </w:tblGrid>
      <w:tr w:rsidR="00A24B68" w:rsidRPr="00A80A15" w14:paraId="22AFBED2" w14:textId="77777777" w:rsidTr="007934D7">
        <w:trPr>
          <w:trHeight w:val="495"/>
          <w:trPrChange w:id="16" w:author="Huligesh Nyamati (Capgemini)" w:date="2026-04-16T11:30:00Z" w16du:dateUtc="2026-04-16T06:00:00Z">
            <w:trPr>
              <w:trHeight w:val="495"/>
            </w:trPr>
          </w:trPrChange>
        </w:trPr>
        <w:tc>
          <w:tcPr>
            <w:tcW w:w="1425" w:type="dxa"/>
            <w:tcBorders>
              <w:top w:val="single" w:sz="6" w:space="0" w:color="auto"/>
              <w:left w:val="single" w:sz="6" w:space="0" w:color="auto"/>
              <w:bottom w:val="single" w:sz="6" w:space="0" w:color="auto"/>
              <w:right w:val="single" w:sz="6" w:space="0" w:color="auto"/>
            </w:tcBorders>
            <w:shd w:val="clear" w:color="auto" w:fill="007A68"/>
            <w:hideMark/>
            <w:tcPrChange w:id="17" w:author="Huligesh Nyamati (Capgemini)" w:date="2026-04-16T11:30:00Z" w16du:dateUtc="2026-04-16T06:00:00Z">
              <w:tcPr>
                <w:tcW w:w="1425" w:type="dxa"/>
                <w:tcBorders>
                  <w:top w:val="single" w:sz="6" w:space="0" w:color="auto"/>
                  <w:left w:val="single" w:sz="6" w:space="0" w:color="auto"/>
                  <w:bottom w:val="single" w:sz="6" w:space="0" w:color="auto"/>
                  <w:right w:val="single" w:sz="6" w:space="0" w:color="auto"/>
                </w:tcBorders>
                <w:shd w:val="clear" w:color="auto" w:fill="007A68"/>
                <w:hideMark/>
              </w:tcPr>
            </w:tcPrChange>
          </w:tcPr>
          <w:p w14:paraId="33BD7059" w14:textId="77777777" w:rsidR="00A80A15" w:rsidRPr="00A80A15" w:rsidRDefault="00A80A15" w:rsidP="00A80A15">
            <w:pPr>
              <w:tabs>
                <w:tab w:val="left" w:pos="9639"/>
              </w:tabs>
              <w:spacing w:before="0" w:after="0" w:line="240" w:lineRule="auto"/>
              <w:ind w:left="0"/>
              <w:rPr>
                <w:color w:val="FFFFFF" w:themeColor="background1"/>
                <w:lang w:val="en-US"/>
              </w:rPr>
            </w:pPr>
            <w:r w:rsidRPr="00A80A15">
              <w:rPr>
                <w:b/>
                <w:bCs/>
                <w:color w:val="FFFFFF" w:themeColor="background1"/>
              </w:rPr>
              <w:t>Environment</w:t>
            </w:r>
            <w:r w:rsidRPr="00A80A15">
              <w:rPr>
                <w:color w:val="FFFFFF" w:themeColor="background1"/>
                <w:lang w:val="en-US"/>
              </w:rPr>
              <w:t> </w:t>
            </w:r>
          </w:p>
        </w:tc>
        <w:tc>
          <w:tcPr>
            <w:tcW w:w="945" w:type="dxa"/>
            <w:tcBorders>
              <w:top w:val="single" w:sz="6" w:space="0" w:color="auto"/>
              <w:left w:val="single" w:sz="6" w:space="0" w:color="auto"/>
              <w:bottom w:val="single" w:sz="6" w:space="0" w:color="auto"/>
              <w:right w:val="single" w:sz="6" w:space="0" w:color="auto"/>
            </w:tcBorders>
            <w:shd w:val="clear" w:color="auto" w:fill="007A68"/>
            <w:hideMark/>
            <w:tcPrChange w:id="18" w:author="Huligesh Nyamati (Capgemini)" w:date="2026-04-16T11:30:00Z" w16du:dateUtc="2026-04-16T06:00:00Z">
              <w:tcPr>
                <w:tcW w:w="945" w:type="dxa"/>
                <w:tcBorders>
                  <w:top w:val="single" w:sz="6" w:space="0" w:color="auto"/>
                  <w:left w:val="single" w:sz="6" w:space="0" w:color="auto"/>
                  <w:bottom w:val="single" w:sz="6" w:space="0" w:color="auto"/>
                  <w:right w:val="single" w:sz="6" w:space="0" w:color="auto"/>
                </w:tcBorders>
                <w:shd w:val="clear" w:color="auto" w:fill="007A68"/>
                <w:hideMark/>
              </w:tcPr>
            </w:tcPrChange>
          </w:tcPr>
          <w:p w14:paraId="058BC966" w14:textId="77777777" w:rsidR="00A80A15" w:rsidRPr="00A80A15" w:rsidRDefault="00A80A15" w:rsidP="00A80A15">
            <w:pPr>
              <w:tabs>
                <w:tab w:val="left" w:pos="9639"/>
              </w:tabs>
              <w:spacing w:before="0" w:after="0" w:line="240" w:lineRule="auto"/>
              <w:ind w:left="0"/>
              <w:rPr>
                <w:color w:val="FFFFFF" w:themeColor="background1"/>
                <w:lang w:val="en-US"/>
              </w:rPr>
            </w:pPr>
            <w:r w:rsidRPr="00A80A15">
              <w:rPr>
                <w:b/>
                <w:bCs/>
                <w:color w:val="FFFFFF" w:themeColor="background1"/>
                <w:lang w:val="en-US"/>
              </w:rPr>
              <w:t>Runtime</w:t>
            </w:r>
            <w:r w:rsidRPr="00A80A15">
              <w:rPr>
                <w:color w:val="FFFFFF" w:themeColor="background1"/>
                <w:lang w:val="en-US"/>
              </w:rPr>
              <w:t> </w:t>
            </w:r>
          </w:p>
        </w:tc>
        <w:tc>
          <w:tcPr>
            <w:tcW w:w="945" w:type="dxa"/>
            <w:tcBorders>
              <w:top w:val="single" w:sz="6" w:space="0" w:color="auto"/>
              <w:left w:val="single" w:sz="6" w:space="0" w:color="auto"/>
              <w:bottom w:val="single" w:sz="6" w:space="0" w:color="auto"/>
              <w:right w:val="single" w:sz="6" w:space="0" w:color="auto"/>
            </w:tcBorders>
            <w:shd w:val="clear" w:color="auto" w:fill="007A68"/>
            <w:hideMark/>
            <w:tcPrChange w:id="19" w:author="Huligesh Nyamati (Capgemini)" w:date="2026-04-16T11:30:00Z" w16du:dateUtc="2026-04-16T06:00:00Z">
              <w:tcPr>
                <w:tcW w:w="945" w:type="dxa"/>
                <w:tcBorders>
                  <w:top w:val="single" w:sz="6" w:space="0" w:color="auto"/>
                  <w:left w:val="single" w:sz="6" w:space="0" w:color="auto"/>
                  <w:bottom w:val="single" w:sz="6" w:space="0" w:color="auto"/>
                  <w:right w:val="single" w:sz="6" w:space="0" w:color="auto"/>
                </w:tcBorders>
                <w:shd w:val="clear" w:color="auto" w:fill="007A68"/>
                <w:hideMark/>
              </w:tcPr>
            </w:tcPrChange>
          </w:tcPr>
          <w:p w14:paraId="5EB9F0F8" w14:textId="77777777" w:rsidR="00A80A15" w:rsidRPr="00A80A15" w:rsidRDefault="00A80A15" w:rsidP="00A80A15">
            <w:pPr>
              <w:tabs>
                <w:tab w:val="left" w:pos="9639"/>
              </w:tabs>
              <w:spacing w:before="0" w:after="0" w:line="240" w:lineRule="auto"/>
              <w:ind w:left="0"/>
              <w:rPr>
                <w:color w:val="FFFFFF" w:themeColor="background1"/>
                <w:lang w:val="en-US"/>
              </w:rPr>
            </w:pPr>
            <w:r w:rsidRPr="00A80A15">
              <w:rPr>
                <w:b/>
                <w:bCs/>
                <w:color w:val="FFFFFF" w:themeColor="background1"/>
                <w:lang w:val="en-US"/>
              </w:rPr>
              <w:t>Workers</w:t>
            </w:r>
            <w:r w:rsidRPr="00A80A15">
              <w:rPr>
                <w:color w:val="FFFFFF" w:themeColor="background1"/>
                <w:lang w:val="en-US"/>
              </w:rPr>
              <w:t> </w:t>
            </w:r>
          </w:p>
        </w:tc>
        <w:tc>
          <w:tcPr>
            <w:tcW w:w="6883" w:type="dxa"/>
            <w:tcBorders>
              <w:top w:val="single" w:sz="6" w:space="0" w:color="auto"/>
              <w:left w:val="single" w:sz="6" w:space="0" w:color="auto"/>
              <w:bottom w:val="single" w:sz="6" w:space="0" w:color="auto"/>
              <w:right w:val="single" w:sz="6" w:space="0" w:color="auto"/>
            </w:tcBorders>
            <w:shd w:val="clear" w:color="auto" w:fill="007A68"/>
            <w:hideMark/>
            <w:tcPrChange w:id="20" w:author="Huligesh Nyamati (Capgemini)" w:date="2026-04-16T11:30:00Z" w16du:dateUtc="2026-04-16T06:00:00Z">
              <w:tcPr>
                <w:tcW w:w="7025" w:type="dxa"/>
                <w:gridSpan w:val="2"/>
                <w:tcBorders>
                  <w:top w:val="single" w:sz="6" w:space="0" w:color="auto"/>
                  <w:left w:val="single" w:sz="6" w:space="0" w:color="auto"/>
                  <w:bottom w:val="single" w:sz="6" w:space="0" w:color="auto"/>
                  <w:right w:val="single" w:sz="6" w:space="0" w:color="auto"/>
                </w:tcBorders>
                <w:shd w:val="clear" w:color="auto" w:fill="007A68"/>
                <w:hideMark/>
              </w:tcPr>
            </w:tcPrChange>
          </w:tcPr>
          <w:p w14:paraId="1E5E4CA9" w14:textId="77777777" w:rsidR="00A80A15" w:rsidRPr="00A80A15" w:rsidRDefault="00A80A15" w:rsidP="00A80A15">
            <w:pPr>
              <w:tabs>
                <w:tab w:val="left" w:pos="9639"/>
              </w:tabs>
              <w:spacing w:before="0" w:after="0" w:line="240" w:lineRule="auto"/>
              <w:ind w:left="0"/>
              <w:rPr>
                <w:color w:val="FFFFFF" w:themeColor="background1"/>
                <w:lang w:val="en-US"/>
              </w:rPr>
            </w:pPr>
            <w:r w:rsidRPr="00A80A15">
              <w:rPr>
                <w:b/>
                <w:bCs/>
                <w:color w:val="FFFFFF" w:themeColor="background1"/>
                <w:lang w:val="en-US"/>
              </w:rPr>
              <w:t>URL</w:t>
            </w:r>
            <w:r w:rsidRPr="00A80A15">
              <w:rPr>
                <w:color w:val="FFFFFF" w:themeColor="background1"/>
                <w:lang w:val="en-US"/>
              </w:rPr>
              <w:t> </w:t>
            </w:r>
          </w:p>
        </w:tc>
      </w:tr>
      <w:tr w:rsidR="007934D7" w:rsidRPr="00A80A15" w14:paraId="4522FD8E" w14:textId="77777777" w:rsidTr="007934D7">
        <w:trPr>
          <w:trHeight w:val="225"/>
          <w:trPrChange w:id="21" w:author="Huligesh Nyamati (Capgemini)" w:date="2026-04-16T11:30:00Z" w16du:dateUtc="2026-04-16T06:00:00Z">
            <w:trPr>
              <w:trHeight w:val="225"/>
            </w:trPr>
          </w:trPrChange>
        </w:trPr>
        <w:tc>
          <w:tcPr>
            <w:tcW w:w="1425" w:type="dxa"/>
            <w:tcBorders>
              <w:top w:val="single" w:sz="6" w:space="0" w:color="auto"/>
              <w:left w:val="single" w:sz="6" w:space="0" w:color="auto"/>
              <w:bottom w:val="single" w:sz="6" w:space="0" w:color="auto"/>
              <w:right w:val="single" w:sz="6" w:space="0" w:color="auto"/>
            </w:tcBorders>
            <w:hideMark/>
            <w:tcPrChange w:id="22" w:author="Huligesh Nyamati (Capgemini)" w:date="2026-04-16T11:30:00Z" w16du:dateUtc="2026-04-16T06:00:00Z">
              <w:tcPr>
                <w:tcW w:w="1425" w:type="dxa"/>
                <w:tcBorders>
                  <w:top w:val="single" w:sz="6" w:space="0" w:color="auto"/>
                  <w:left w:val="single" w:sz="6" w:space="0" w:color="auto"/>
                  <w:bottom w:val="single" w:sz="6" w:space="0" w:color="auto"/>
                  <w:right w:val="single" w:sz="6" w:space="0" w:color="auto"/>
                </w:tcBorders>
                <w:hideMark/>
              </w:tcPr>
            </w:tcPrChange>
          </w:tcPr>
          <w:p w14:paraId="4B384672" w14:textId="77777777" w:rsidR="007934D7" w:rsidRPr="00A80A15" w:rsidRDefault="007934D7" w:rsidP="007934D7">
            <w:pPr>
              <w:tabs>
                <w:tab w:val="left" w:pos="9639"/>
              </w:tabs>
              <w:spacing w:before="0" w:after="0" w:line="240" w:lineRule="auto"/>
              <w:ind w:left="0"/>
              <w:rPr>
                <w:lang w:val="en-US"/>
              </w:rPr>
            </w:pPr>
            <w:r w:rsidRPr="00A80A15">
              <w:t>PRIME</w:t>
            </w:r>
            <w:r w:rsidRPr="00A80A15">
              <w:rPr>
                <w:lang w:val="en-US"/>
              </w:rPr>
              <w:t> </w:t>
            </w:r>
          </w:p>
        </w:tc>
        <w:tc>
          <w:tcPr>
            <w:tcW w:w="945" w:type="dxa"/>
            <w:tcBorders>
              <w:top w:val="single" w:sz="6" w:space="0" w:color="auto"/>
              <w:left w:val="single" w:sz="6" w:space="0" w:color="auto"/>
              <w:bottom w:val="single" w:sz="6" w:space="0" w:color="auto"/>
              <w:right w:val="single" w:sz="6" w:space="0" w:color="auto"/>
            </w:tcBorders>
            <w:vAlign w:val="center"/>
            <w:hideMark/>
            <w:tcPrChange w:id="23" w:author="Huligesh Nyamati (Capgemini)" w:date="2026-04-16T11:30:00Z" w16du:dateUtc="2026-04-16T06:00:00Z">
              <w:tcPr>
                <w:tcW w:w="945" w:type="dxa"/>
                <w:tcBorders>
                  <w:top w:val="single" w:sz="6" w:space="0" w:color="auto"/>
                  <w:left w:val="single" w:sz="6" w:space="0" w:color="auto"/>
                  <w:bottom w:val="single" w:sz="6" w:space="0" w:color="auto"/>
                  <w:right w:val="single" w:sz="6" w:space="0" w:color="auto"/>
                </w:tcBorders>
                <w:vAlign w:val="center"/>
                <w:hideMark/>
              </w:tcPr>
            </w:tcPrChange>
          </w:tcPr>
          <w:p w14:paraId="48F35A2E" w14:textId="77777777" w:rsidR="007934D7" w:rsidRPr="00A80A15" w:rsidRDefault="007934D7" w:rsidP="007934D7">
            <w:pPr>
              <w:tabs>
                <w:tab w:val="left" w:pos="9639"/>
              </w:tabs>
              <w:spacing w:before="0" w:after="0" w:line="240" w:lineRule="auto"/>
              <w:ind w:left="0"/>
              <w:rPr>
                <w:lang w:val="en-US"/>
              </w:rPr>
            </w:pPr>
            <w:r w:rsidRPr="00A80A15">
              <w:t>4.11</w:t>
            </w:r>
            <w:r w:rsidRPr="00A80A15">
              <w:rPr>
                <w:lang w:val="en-US"/>
              </w:rPr>
              <w:t> </w:t>
            </w:r>
          </w:p>
        </w:tc>
        <w:tc>
          <w:tcPr>
            <w:tcW w:w="945" w:type="dxa"/>
            <w:tcBorders>
              <w:top w:val="single" w:sz="6" w:space="0" w:color="auto"/>
              <w:left w:val="single" w:sz="6" w:space="0" w:color="auto"/>
              <w:bottom w:val="single" w:sz="6" w:space="0" w:color="auto"/>
              <w:right w:val="single" w:sz="6" w:space="0" w:color="auto"/>
            </w:tcBorders>
            <w:hideMark/>
            <w:tcPrChange w:id="24" w:author="Huligesh Nyamati (Capgemini)" w:date="2026-04-16T11:30:00Z" w16du:dateUtc="2026-04-16T06:00:00Z">
              <w:tcPr>
                <w:tcW w:w="945" w:type="dxa"/>
                <w:tcBorders>
                  <w:top w:val="single" w:sz="6" w:space="0" w:color="auto"/>
                  <w:left w:val="single" w:sz="6" w:space="0" w:color="auto"/>
                  <w:bottom w:val="single" w:sz="6" w:space="0" w:color="auto"/>
                  <w:right w:val="single" w:sz="6" w:space="0" w:color="auto"/>
                </w:tcBorders>
                <w:hideMark/>
              </w:tcPr>
            </w:tcPrChange>
          </w:tcPr>
          <w:p w14:paraId="3AD77D97" w14:textId="77777777" w:rsidR="007934D7" w:rsidRPr="00A80A15" w:rsidRDefault="007934D7" w:rsidP="007934D7">
            <w:pPr>
              <w:tabs>
                <w:tab w:val="left" w:pos="9639"/>
              </w:tabs>
              <w:spacing w:before="0" w:after="0" w:line="240" w:lineRule="auto"/>
              <w:ind w:left="0"/>
              <w:rPr>
                <w:lang w:val="en-US"/>
              </w:rPr>
            </w:pPr>
            <w:r w:rsidRPr="00A80A15">
              <w:t>1x0.1</w:t>
            </w:r>
            <w:r w:rsidRPr="00A80A15">
              <w:rPr>
                <w:lang w:val="en-US"/>
              </w:rPr>
              <w:t> </w:t>
            </w:r>
          </w:p>
        </w:tc>
        <w:tc>
          <w:tcPr>
            <w:tcW w:w="6883" w:type="dxa"/>
            <w:tcBorders>
              <w:top w:val="single" w:sz="6" w:space="0" w:color="auto"/>
              <w:left w:val="single" w:sz="6" w:space="0" w:color="auto"/>
              <w:bottom w:val="single" w:sz="6" w:space="0" w:color="auto"/>
              <w:right w:val="single" w:sz="6" w:space="0" w:color="auto"/>
            </w:tcBorders>
            <w:tcPrChange w:id="25" w:author="Huligesh Nyamati (Capgemini)" w:date="2026-04-16T11:30:00Z" w16du:dateUtc="2026-04-16T06:00:00Z">
              <w:tcPr>
                <w:tcW w:w="7025" w:type="dxa"/>
                <w:gridSpan w:val="2"/>
                <w:tcBorders>
                  <w:top w:val="single" w:sz="6" w:space="0" w:color="auto"/>
                  <w:left w:val="single" w:sz="6" w:space="0" w:color="auto"/>
                  <w:bottom w:val="single" w:sz="6" w:space="0" w:color="auto"/>
                  <w:right w:val="single" w:sz="6" w:space="0" w:color="auto"/>
                </w:tcBorders>
              </w:tcPr>
            </w:tcPrChange>
          </w:tcPr>
          <w:p w14:paraId="77F9CC64" w14:textId="4F9BBD9E" w:rsidR="007934D7" w:rsidRPr="00A80A15" w:rsidRDefault="007934D7" w:rsidP="007934D7">
            <w:pPr>
              <w:tabs>
                <w:tab w:val="left" w:pos="9639"/>
              </w:tabs>
              <w:spacing w:before="0" w:after="0" w:line="240" w:lineRule="auto"/>
              <w:ind w:left="0"/>
              <w:rPr>
                <w:lang w:val="en-US"/>
              </w:rPr>
            </w:pPr>
          </w:p>
        </w:tc>
      </w:tr>
    </w:tbl>
    <w:p w14:paraId="647B1937" w14:textId="0DD7432F" w:rsidR="00090F7A" w:rsidRDefault="00090F7A" w:rsidP="000B0EC7">
      <w:pPr>
        <w:tabs>
          <w:tab w:val="left" w:pos="9639"/>
        </w:tabs>
        <w:spacing w:before="0" w:after="0" w:line="240" w:lineRule="auto"/>
        <w:ind w:left="0"/>
      </w:pPr>
    </w:p>
    <w:p w14:paraId="3193FC78" w14:textId="77777777" w:rsidR="00B374A3" w:rsidRDefault="00B374A3" w:rsidP="000B0EC7">
      <w:pPr>
        <w:tabs>
          <w:tab w:val="left" w:pos="9639"/>
        </w:tabs>
        <w:spacing w:before="0" w:after="0" w:line="240" w:lineRule="auto"/>
        <w:ind w:left="0"/>
      </w:pPr>
    </w:p>
    <w:p w14:paraId="2D13B4BE" w14:textId="77777777" w:rsidR="00B374A3" w:rsidRDefault="00B374A3" w:rsidP="00B374A3">
      <w:pPr>
        <w:ind w:left="0"/>
      </w:pPr>
    </w:p>
    <w:p w14:paraId="329B824C" w14:textId="30CF0D47" w:rsidR="00CE3666" w:rsidRPr="00CE3666" w:rsidRDefault="00090F7A" w:rsidP="00DB554C">
      <w:pPr>
        <w:pStyle w:val="Heading1"/>
        <w:tabs>
          <w:tab w:val="clear" w:pos="432"/>
          <w:tab w:val="clear" w:pos="851"/>
          <w:tab w:val="left" w:pos="9639"/>
        </w:tabs>
        <w:jc w:val="both"/>
      </w:pPr>
      <w:bookmarkStart w:id="26" w:name="_Toc225497740"/>
      <w:r>
        <w:t xml:space="preserve">Unit </w:t>
      </w:r>
      <w:r w:rsidRPr="00527959">
        <w:t>Testing &amp; Acceptance Criteria</w:t>
      </w:r>
      <w:bookmarkEnd w:id="26"/>
    </w:p>
    <w:p w14:paraId="1CD24C7C" w14:textId="77777777" w:rsidR="00090F7A" w:rsidRDefault="00090F7A" w:rsidP="00090F7A">
      <w:pPr>
        <w:ind w:left="0"/>
      </w:pPr>
    </w:p>
    <w:p w14:paraId="73429BDB" w14:textId="77777777" w:rsidR="00326C0F" w:rsidRDefault="00326C0F" w:rsidP="00326C0F">
      <w:pPr>
        <w:spacing w:before="0" w:after="0" w:line="240" w:lineRule="auto"/>
        <w:ind w:left="0"/>
      </w:pPr>
    </w:p>
    <w:tbl>
      <w:tblPr>
        <w:tblW w:w="9913" w:type="dxa"/>
        <w:tblLook w:val="04A0" w:firstRow="1" w:lastRow="0" w:firstColumn="1" w:lastColumn="0" w:noHBand="0" w:noVBand="1"/>
      </w:tblPr>
      <w:tblGrid>
        <w:gridCol w:w="2552"/>
        <w:gridCol w:w="3544"/>
        <w:gridCol w:w="3817"/>
      </w:tblGrid>
      <w:tr w:rsidR="00A24B68" w:rsidRPr="00EA4239" w14:paraId="363E63ED" w14:textId="77777777" w:rsidTr="00C800CF">
        <w:trPr>
          <w:trHeight w:val="510"/>
        </w:trPr>
        <w:tc>
          <w:tcPr>
            <w:tcW w:w="2552" w:type="dxa"/>
            <w:tcBorders>
              <w:top w:val="single" w:sz="8" w:space="0" w:color="auto"/>
              <w:left w:val="single" w:sz="8" w:space="0" w:color="auto"/>
              <w:bottom w:val="single" w:sz="4" w:space="0" w:color="auto"/>
              <w:right w:val="single" w:sz="4" w:space="0" w:color="auto"/>
            </w:tcBorders>
            <w:shd w:val="clear" w:color="auto" w:fill="007A68" w:themeFill="accent1"/>
            <w:noWrap/>
          </w:tcPr>
          <w:p w14:paraId="5D6213A6" w14:textId="77777777" w:rsidR="00326C0F" w:rsidRPr="004E1F7E" w:rsidRDefault="00326C0F" w:rsidP="00841BE9">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Scenario</w:t>
            </w:r>
          </w:p>
        </w:tc>
        <w:tc>
          <w:tcPr>
            <w:tcW w:w="3544" w:type="dxa"/>
            <w:tcBorders>
              <w:top w:val="single" w:sz="8" w:space="0" w:color="auto"/>
              <w:left w:val="single" w:sz="4" w:space="0" w:color="auto"/>
              <w:bottom w:val="single" w:sz="4" w:space="0" w:color="auto"/>
              <w:right w:val="single" w:sz="4" w:space="0" w:color="auto"/>
            </w:tcBorders>
            <w:shd w:val="clear" w:color="auto" w:fill="007A68" w:themeFill="accent1"/>
          </w:tcPr>
          <w:p w14:paraId="1698A126" w14:textId="77777777" w:rsidR="00326C0F" w:rsidRDefault="00326C0F" w:rsidP="00841BE9">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Description</w:t>
            </w:r>
          </w:p>
        </w:tc>
        <w:tc>
          <w:tcPr>
            <w:tcW w:w="3817" w:type="dxa"/>
            <w:tcBorders>
              <w:top w:val="single" w:sz="8" w:space="0" w:color="auto"/>
              <w:left w:val="single" w:sz="4" w:space="0" w:color="auto"/>
              <w:bottom w:val="single" w:sz="4" w:space="0" w:color="auto"/>
              <w:right w:val="single" w:sz="4" w:space="0" w:color="auto"/>
            </w:tcBorders>
            <w:shd w:val="clear" w:color="auto" w:fill="007A68" w:themeFill="accent1"/>
          </w:tcPr>
          <w:p w14:paraId="786ADA1C" w14:textId="77777777" w:rsidR="00326C0F" w:rsidRDefault="00326C0F" w:rsidP="00841BE9">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http status</w:t>
            </w:r>
          </w:p>
        </w:tc>
      </w:tr>
      <w:tr w:rsidR="001B1DFD" w:rsidRPr="00EA4239" w14:paraId="1B2E2510" w14:textId="77777777" w:rsidTr="00C226FA">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128C4967" w14:textId="194A6911" w:rsidR="001B1DFD" w:rsidRPr="000C7BA5" w:rsidRDefault="001B1DFD" w:rsidP="001B1DFD">
            <w:pPr>
              <w:tabs>
                <w:tab w:val="left" w:pos="9639"/>
              </w:tabs>
              <w:spacing w:line="240" w:lineRule="auto"/>
              <w:ind w:left="0"/>
              <w:rPr>
                <w:rFonts w:eastAsia="Arial" w:cs="Arial"/>
                <w:color w:val="1A1A2E"/>
                <w:szCs w:val="18"/>
              </w:rPr>
            </w:pPr>
            <w:r>
              <w:rPr>
                <w:rStyle w:val="HTMLCode"/>
              </w:rPr>
              <w:t>VALIDATION</w:t>
            </w:r>
          </w:p>
        </w:tc>
        <w:tc>
          <w:tcPr>
            <w:tcW w:w="3544" w:type="dxa"/>
            <w:tcBorders>
              <w:top w:val="single" w:sz="4" w:space="0" w:color="auto"/>
              <w:left w:val="single" w:sz="4" w:space="0" w:color="auto"/>
              <w:bottom w:val="single" w:sz="4" w:space="0" w:color="auto"/>
              <w:right w:val="single" w:sz="4" w:space="0" w:color="auto"/>
            </w:tcBorders>
            <w:vAlign w:val="center"/>
          </w:tcPr>
          <w:p w14:paraId="2AE8A0C7" w14:textId="5961F9A5" w:rsidR="001B1DFD" w:rsidRDefault="001B1DFD" w:rsidP="001B1DFD">
            <w:pPr>
              <w:tabs>
                <w:tab w:val="left" w:pos="9639"/>
              </w:tabs>
              <w:spacing w:line="240" w:lineRule="auto"/>
              <w:ind w:left="0"/>
              <w:rPr>
                <w:rFonts w:eastAsia="Arial" w:cs="Arial"/>
                <w:color w:val="1A1A2E"/>
                <w:szCs w:val="18"/>
              </w:rPr>
            </w:pPr>
            <w:r>
              <w:t>JSON schema validation failure</w:t>
            </w:r>
          </w:p>
        </w:tc>
        <w:tc>
          <w:tcPr>
            <w:tcW w:w="3817" w:type="dxa"/>
            <w:tcBorders>
              <w:top w:val="single" w:sz="4" w:space="0" w:color="auto"/>
              <w:left w:val="single" w:sz="4" w:space="0" w:color="auto"/>
              <w:bottom w:val="single" w:sz="4" w:space="0" w:color="auto"/>
              <w:right w:val="single" w:sz="4" w:space="0" w:color="auto"/>
            </w:tcBorders>
            <w:vAlign w:val="center"/>
          </w:tcPr>
          <w:p w14:paraId="396CBA26" w14:textId="0A3AE067" w:rsidR="001B1DFD" w:rsidRDefault="001B1DFD" w:rsidP="001B1DFD">
            <w:pPr>
              <w:tabs>
                <w:tab w:val="left" w:pos="9639"/>
              </w:tabs>
              <w:spacing w:line="240" w:lineRule="auto"/>
              <w:ind w:left="0"/>
            </w:pPr>
            <w:r>
              <w:rPr>
                <w:rStyle w:val="HTMLCode"/>
              </w:rPr>
              <w:t>VALIDATION</w:t>
            </w:r>
          </w:p>
        </w:tc>
      </w:tr>
      <w:tr w:rsidR="001B1DFD" w:rsidRPr="00EA4239" w14:paraId="6E3B2EEF" w14:textId="77777777" w:rsidTr="00C226FA">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5450A7CF" w14:textId="54B27A58" w:rsidR="001B1DFD" w:rsidRPr="000C7BA5" w:rsidRDefault="001B1DFD" w:rsidP="001B1DFD">
            <w:pPr>
              <w:tabs>
                <w:tab w:val="left" w:pos="9639"/>
              </w:tabs>
              <w:spacing w:line="240" w:lineRule="auto"/>
              <w:ind w:left="0"/>
              <w:rPr>
                <w:rFonts w:eastAsia="Arial" w:cs="Arial"/>
                <w:color w:val="1A1A2E"/>
                <w:szCs w:val="18"/>
              </w:rPr>
            </w:pPr>
            <w:r>
              <w:rPr>
                <w:rStyle w:val="HTMLCode"/>
              </w:rPr>
              <w:t>SALESFORCE</w:t>
            </w:r>
          </w:p>
        </w:tc>
        <w:tc>
          <w:tcPr>
            <w:tcW w:w="3544" w:type="dxa"/>
            <w:tcBorders>
              <w:top w:val="single" w:sz="4" w:space="0" w:color="auto"/>
              <w:left w:val="single" w:sz="4" w:space="0" w:color="auto"/>
              <w:bottom w:val="single" w:sz="4" w:space="0" w:color="auto"/>
              <w:right w:val="single" w:sz="4" w:space="0" w:color="auto"/>
            </w:tcBorders>
            <w:vAlign w:val="center"/>
          </w:tcPr>
          <w:p w14:paraId="3542979A" w14:textId="1EE53AF0" w:rsidR="001B1DFD" w:rsidRPr="000C7BA5" w:rsidRDefault="001B1DFD" w:rsidP="001B1DFD">
            <w:pPr>
              <w:tabs>
                <w:tab w:val="left" w:pos="9639"/>
              </w:tabs>
              <w:spacing w:line="240" w:lineRule="auto"/>
              <w:ind w:left="0"/>
              <w:rPr>
                <w:rFonts w:eastAsia="Arial" w:cs="Arial"/>
                <w:color w:val="1A1A2E"/>
                <w:szCs w:val="18"/>
              </w:rPr>
            </w:pPr>
            <w:r>
              <w:t>Salesforce query or connection failure</w:t>
            </w:r>
          </w:p>
        </w:tc>
        <w:tc>
          <w:tcPr>
            <w:tcW w:w="3817" w:type="dxa"/>
            <w:tcBorders>
              <w:top w:val="single" w:sz="4" w:space="0" w:color="auto"/>
              <w:left w:val="single" w:sz="4" w:space="0" w:color="auto"/>
              <w:bottom w:val="single" w:sz="4" w:space="0" w:color="auto"/>
              <w:right w:val="single" w:sz="4" w:space="0" w:color="auto"/>
            </w:tcBorders>
            <w:vAlign w:val="center"/>
          </w:tcPr>
          <w:p w14:paraId="56BEBBE5" w14:textId="41103CBC" w:rsidR="001B1DFD" w:rsidRPr="00723BB5" w:rsidRDefault="001B1DFD" w:rsidP="001B1DFD">
            <w:pPr>
              <w:tabs>
                <w:tab w:val="left" w:pos="9639"/>
              </w:tabs>
              <w:spacing w:line="240" w:lineRule="auto"/>
              <w:ind w:left="0"/>
              <w:rPr>
                <w:lang w:val="en-US"/>
              </w:rPr>
            </w:pPr>
            <w:r>
              <w:rPr>
                <w:rStyle w:val="HTMLCode"/>
              </w:rPr>
              <w:t>SALESFORCE</w:t>
            </w:r>
          </w:p>
        </w:tc>
      </w:tr>
      <w:tr w:rsidR="001B1DFD" w:rsidRPr="00EA4239" w14:paraId="12A1C8F1" w14:textId="77777777" w:rsidTr="00C226FA">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6F84727E" w14:textId="7AB9C1F5" w:rsidR="001B1DFD" w:rsidRDefault="001B1DFD" w:rsidP="001B1DFD">
            <w:pPr>
              <w:tabs>
                <w:tab w:val="left" w:pos="9639"/>
              </w:tabs>
              <w:spacing w:line="240" w:lineRule="auto"/>
              <w:ind w:left="0"/>
            </w:pPr>
            <w:r>
              <w:rPr>
                <w:rStyle w:val="HTMLCode"/>
              </w:rPr>
              <w:t>ANYPOINT_MQ</w:t>
            </w:r>
          </w:p>
        </w:tc>
        <w:tc>
          <w:tcPr>
            <w:tcW w:w="3544" w:type="dxa"/>
            <w:tcBorders>
              <w:top w:val="single" w:sz="4" w:space="0" w:color="auto"/>
              <w:left w:val="single" w:sz="4" w:space="0" w:color="auto"/>
              <w:bottom w:val="single" w:sz="4" w:space="0" w:color="auto"/>
              <w:right w:val="single" w:sz="4" w:space="0" w:color="auto"/>
            </w:tcBorders>
            <w:vAlign w:val="center"/>
          </w:tcPr>
          <w:p w14:paraId="47294CBA" w14:textId="5C89BCA7" w:rsidR="001B1DFD" w:rsidRDefault="001B1DFD" w:rsidP="001B1DFD">
            <w:pPr>
              <w:tabs>
                <w:tab w:val="left" w:pos="9639"/>
              </w:tabs>
              <w:spacing w:line="240" w:lineRule="auto"/>
              <w:ind w:left="0"/>
            </w:pPr>
            <w:r>
              <w:t>MQ publish, consume, ACK, or NACK failure</w:t>
            </w:r>
          </w:p>
        </w:tc>
        <w:tc>
          <w:tcPr>
            <w:tcW w:w="3817" w:type="dxa"/>
            <w:tcBorders>
              <w:top w:val="single" w:sz="4" w:space="0" w:color="auto"/>
              <w:left w:val="single" w:sz="4" w:space="0" w:color="auto"/>
              <w:bottom w:val="single" w:sz="4" w:space="0" w:color="auto"/>
              <w:right w:val="single" w:sz="4" w:space="0" w:color="auto"/>
            </w:tcBorders>
            <w:vAlign w:val="center"/>
          </w:tcPr>
          <w:p w14:paraId="16714647" w14:textId="65390246" w:rsidR="001B1DFD" w:rsidRPr="00723BB5" w:rsidRDefault="001B1DFD" w:rsidP="001B1DFD">
            <w:pPr>
              <w:tabs>
                <w:tab w:val="left" w:pos="9639"/>
              </w:tabs>
              <w:spacing w:line="240" w:lineRule="auto"/>
              <w:ind w:left="0"/>
              <w:rPr>
                <w:lang w:val="en-US"/>
              </w:rPr>
            </w:pPr>
            <w:r>
              <w:rPr>
                <w:rStyle w:val="HTMLCode"/>
              </w:rPr>
              <w:t>ANYPOINT_MQ</w:t>
            </w:r>
          </w:p>
        </w:tc>
      </w:tr>
      <w:tr w:rsidR="001B1DFD" w:rsidRPr="00EA4239" w14:paraId="74AE581C" w14:textId="77777777" w:rsidTr="00C226FA">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63A69366" w14:textId="366342C0" w:rsidR="001B1DFD" w:rsidRDefault="001B1DFD" w:rsidP="001B1DFD">
            <w:pPr>
              <w:tabs>
                <w:tab w:val="left" w:pos="9639"/>
              </w:tabs>
              <w:spacing w:line="240" w:lineRule="auto"/>
              <w:ind w:left="0"/>
              <w:rPr>
                <w:rFonts w:eastAsia="Arial" w:cs="Arial"/>
                <w:color w:val="1A1A2E"/>
                <w:szCs w:val="18"/>
              </w:rPr>
            </w:pPr>
            <w:r>
              <w:rPr>
                <w:rStyle w:val="HTMLCode"/>
              </w:rPr>
              <w:t>EMAIL_API</w:t>
            </w:r>
          </w:p>
        </w:tc>
        <w:tc>
          <w:tcPr>
            <w:tcW w:w="3544" w:type="dxa"/>
            <w:tcBorders>
              <w:top w:val="single" w:sz="4" w:space="0" w:color="auto"/>
              <w:left w:val="single" w:sz="4" w:space="0" w:color="auto"/>
              <w:bottom w:val="single" w:sz="4" w:space="0" w:color="auto"/>
              <w:right w:val="single" w:sz="4" w:space="0" w:color="auto"/>
            </w:tcBorders>
            <w:vAlign w:val="center"/>
          </w:tcPr>
          <w:p w14:paraId="0871A5B2" w14:textId="5C7D15F4" w:rsidR="001B1DFD" w:rsidRDefault="001B1DFD" w:rsidP="001B1DFD">
            <w:pPr>
              <w:tabs>
                <w:tab w:val="left" w:pos="9639"/>
              </w:tabs>
              <w:spacing w:line="240" w:lineRule="auto"/>
              <w:ind w:left="0"/>
              <w:rPr>
                <w:rFonts w:eastAsia="Arial" w:cs="Arial"/>
                <w:color w:val="1A1A2E"/>
                <w:szCs w:val="18"/>
              </w:rPr>
            </w:pPr>
            <w:r>
              <w:t>Email API request failure</w:t>
            </w:r>
          </w:p>
        </w:tc>
        <w:tc>
          <w:tcPr>
            <w:tcW w:w="3817" w:type="dxa"/>
            <w:tcBorders>
              <w:top w:val="single" w:sz="4" w:space="0" w:color="auto"/>
              <w:left w:val="single" w:sz="4" w:space="0" w:color="auto"/>
              <w:bottom w:val="single" w:sz="4" w:space="0" w:color="auto"/>
              <w:right w:val="single" w:sz="4" w:space="0" w:color="auto"/>
            </w:tcBorders>
            <w:vAlign w:val="center"/>
          </w:tcPr>
          <w:p w14:paraId="0AEE57E3" w14:textId="7AD491E9" w:rsidR="001B1DFD" w:rsidRDefault="001B1DFD" w:rsidP="001B1DFD">
            <w:pPr>
              <w:tabs>
                <w:tab w:val="left" w:pos="9639"/>
              </w:tabs>
              <w:spacing w:line="240" w:lineRule="auto"/>
              <w:ind w:left="0"/>
              <w:rPr>
                <w:lang w:val="en-US"/>
              </w:rPr>
            </w:pPr>
            <w:r>
              <w:rPr>
                <w:rStyle w:val="HTMLCode"/>
              </w:rPr>
              <w:t>EMAIL_API</w:t>
            </w:r>
          </w:p>
        </w:tc>
      </w:tr>
      <w:tr w:rsidR="001B1DFD" w:rsidRPr="00EA4239" w14:paraId="2C4572F4" w14:textId="77777777" w:rsidTr="00C226FA">
        <w:trPr>
          <w:trHeight w:val="233"/>
        </w:trPr>
        <w:tc>
          <w:tcPr>
            <w:tcW w:w="2552" w:type="dxa"/>
            <w:tcBorders>
              <w:top w:val="single" w:sz="4" w:space="0" w:color="auto"/>
              <w:left w:val="single" w:sz="4" w:space="0" w:color="auto"/>
              <w:bottom w:val="single" w:sz="4" w:space="0" w:color="auto"/>
              <w:right w:val="single" w:sz="4" w:space="0" w:color="auto"/>
            </w:tcBorders>
            <w:noWrap/>
            <w:vAlign w:val="center"/>
          </w:tcPr>
          <w:p w14:paraId="5F77104C" w14:textId="76B2BAC1" w:rsidR="001B1DFD" w:rsidRDefault="001B1DFD" w:rsidP="001B1DFD">
            <w:pPr>
              <w:tabs>
                <w:tab w:val="left" w:pos="9639"/>
              </w:tabs>
              <w:spacing w:line="240" w:lineRule="auto"/>
              <w:ind w:left="0"/>
            </w:pPr>
            <w:r>
              <w:rPr>
                <w:rStyle w:val="HTMLCode"/>
              </w:rPr>
              <w:t>SYSTEM</w:t>
            </w:r>
          </w:p>
        </w:tc>
        <w:tc>
          <w:tcPr>
            <w:tcW w:w="3544" w:type="dxa"/>
            <w:tcBorders>
              <w:top w:val="single" w:sz="4" w:space="0" w:color="auto"/>
              <w:left w:val="single" w:sz="4" w:space="0" w:color="auto"/>
              <w:bottom w:val="single" w:sz="4" w:space="0" w:color="auto"/>
              <w:right w:val="single" w:sz="4" w:space="0" w:color="auto"/>
            </w:tcBorders>
            <w:vAlign w:val="center"/>
          </w:tcPr>
          <w:p w14:paraId="75B923A0" w14:textId="1BA33663" w:rsidR="001B1DFD" w:rsidRDefault="001B1DFD" w:rsidP="001B1DFD">
            <w:pPr>
              <w:tabs>
                <w:tab w:val="left" w:pos="9639"/>
              </w:tabs>
              <w:spacing w:line="240" w:lineRule="auto"/>
              <w:ind w:left="0"/>
            </w:pPr>
            <w:r>
              <w:t>Unexpected application error</w:t>
            </w:r>
          </w:p>
        </w:tc>
        <w:tc>
          <w:tcPr>
            <w:tcW w:w="3817" w:type="dxa"/>
            <w:tcBorders>
              <w:top w:val="single" w:sz="4" w:space="0" w:color="auto"/>
              <w:left w:val="single" w:sz="4" w:space="0" w:color="auto"/>
              <w:bottom w:val="single" w:sz="4" w:space="0" w:color="auto"/>
              <w:right w:val="single" w:sz="4" w:space="0" w:color="auto"/>
            </w:tcBorders>
            <w:vAlign w:val="center"/>
          </w:tcPr>
          <w:p w14:paraId="5A98A02B" w14:textId="289A4244" w:rsidR="001B1DFD" w:rsidRPr="00723BB5" w:rsidRDefault="001B1DFD" w:rsidP="001B1DFD">
            <w:pPr>
              <w:tabs>
                <w:tab w:val="left" w:pos="9639"/>
              </w:tabs>
              <w:spacing w:line="240" w:lineRule="auto"/>
              <w:ind w:left="0"/>
              <w:rPr>
                <w:lang w:val="en-US"/>
              </w:rPr>
            </w:pPr>
            <w:r>
              <w:rPr>
                <w:rStyle w:val="HTMLCode"/>
              </w:rPr>
              <w:t>SYSTEM</w:t>
            </w:r>
          </w:p>
        </w:tc>
      </w:tr>
    </w:tbl>
    <w:p w14:paraId="4ACCFED2" w14:textId="61300EA4" w:rsidR="00090F7A" w:rsidRDefault="00090F7A" w:rsidP="00090F7A">
      <w:pPr>
        <w:spacing w:before="0" w:after="0" w:line="240" w:lineRule="auto"/>
        <w:ind w:left="0"/>
      </w:pPr>
    </w:p>
    <w:p w14:paraId="3558ACF6" w14:textId="77777777" w:rsidR="00090F7A" w:rsidRDefault="00090F7A" w:rsidP="00090F7A">
      <w:pPr>
        <w:pStyle w:val="Heading1"/>
        <w:tabs>
          <w:tab w:val="clear" w:pos="432"/>
          <w:tab w:val="clear" w:pos="851"/>
          <w:tab w:val="left" w:pos="9639"/>
        </w:tabs>
        <w:jc w:val="both"/>
      </w:pPr>
      <w:bookmarkStart w:id="27" w:name="_Toc225497741"/>
      <w:r w:rsidRPr="00862102">
        <w:lastRenderedPageBreak/>
        <w:t>Glossary</w:t>
      </w:r>
      <w:bookmarkEnd w:id="27"/>
    </w:p>
    <w:p w14:paraId="75FC30AA" w14:textId="77777777" w:rsidR="00C800CF" w:rsidRPr="00C800CF" w:rsidRDefault="00C800CF" w:rsidP="00C800CF">
      <w:pPr>
        <w:ind w:left="0"/>
      </w:pPr>
    </w:p>
    <w:tbl>
      <w:tblPr>
        <w:tblW w:w="9737" w:type="dxa"/>
        <w:jc w:val="center"/>
        <w:tblLook w:val="04A0" w:firstRow="1" w:lastRow="0" w:firstColumn="1" w:lastColumn="0" w:noHBand="0" w:noVBand="1"/>
      </w:tblPr>
      <w:tblGrid>
        <w:gridCol w:w="2834"/>
        <w:gridCol w:w="6903"/>
      </w:tblGrid>
      <w:tr w:rsidR="00090F7A" w:rsidRPr="00EA4239" w14:paraId="1BD4149E" w14:textId="77777777" w:rsidTr="00C800CF">
        <w:trPr>
          <w:trHeight w:val="665"/>
          <w:jc w:val="center"/>
        </w:trPr>
        <w:tc>
          <w:tcPr>
            <w:tcW w:w="2834" w:type="dxa"/>
            <w:tcBorders>
              <w:top w:val="single" w:sz="8" w:space="0" w:color="auto"/>
              <w:left w:val="single" w:sz="8" w:space="0" w:color="auto"/>
              <w:bottom w:val="single" w:sz="4" w:space="0" w:color="auto"/>
              <w:right w:val="single" w:sz="4" w:space="0" w:color="auto"/>
            </w:tcBorders>
            <w:shd w:val="clear" w:color="auto" w:fill="007A68" w:themeFill="accent1"/>
            <w:noWrap/>
            <w:vAlign w:val="center"/>
            <w:hideMark/>
          </w:tcPr>
          <w:p w14:paraId="25F017B6" w14:textId="77777777" w:rsidR="00090F7A" w:rsidRPr="004E1F7E" w:rsidRDefault="00090F7A" w:rsidP="00AC7820">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Term</w:t>
            </w:r>
          </w:p>
        </w:tc>
        <w:tc>
          <w:tcPr>
            <w:tcW w:w="6903" w:type="dxa"/>
            <w:tcBorders>
              <w:top w:val="single" w:sz="8" w:space="0" w:color="auto"/>
              <w:left w:val="single" w:sz="4" w:space="0" w:color="auto"/>
              <w:bottom w:val="single" w:sz="4" w:space="0" w:color="auto"/>
              <w:right w:val="single" w:sz="4" w:space="0" w:color="auto"/>
            </w:tcBorders>
            <w:shd w:val="clear" w:color="auto" w:fill="007A68" w:themeFill="accent1"/>
            <w:vAlign w:val="center"/>
          </w:tcPr>
          <w:p w14:paraId="06CA5964" w14:textId="77777777" w:rsidR="00090F7A" w:rsidRDefault="00090F7A" w:rsidP="00AC7820">
            <w:pPr>
              <w:tabs>
                <w:tab w:val="left" w:pos="9639"/>
              </w:tabs>
              <w:spacing w:before="0" w:after="0" w:line="240" w:lineRule="auto"/>
              <w:ind w:left="0"/>
              <w:rPr>
                <w:rFonts w:cs="Arial"/>
                <w:b/>
                <w:bCs/>
                <w:color w:val="FFFFFF" w:themeColor="background1"/>
                <w:lang w:val="en-US" w:eastAsia="en-US"/>
              </w:rPr>
            </w:pPr>
            <w:r>
              <w:rPr>
                <w:rFonts w:cs="Arial"/>
                <w:b/>
                <w:bCs/>
                <w:color w:val="FFFFFF" w:themeColor="background1"/>
                <w:lang w:val="en-US" w:eastAsia="en-US"/>
              </w:rPr>
              <w:t>Definition</w:t>
            </w:r>
          </w:p>
        </w:tc>
      </w:tr>
      <w:tr w:rsidR="00DB554C" w:rsidRPr="00EA4239" w14:paraId="5AC25E68" w14:textId="77777777" w:rsidTr="00067AE3">
        <w:trPr>
          <w:trHeight w:val="337"/>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3227A939" w14:textId="2DEBE5F7" w:rsidR="00DB554C" w:rsidRPr="000C7BA5" w:rsidRDefault="00DB554C" w:rsidP="00DB554C">
            <w:pPr>
              <w:tabs>
                <w:tab w:val="left" w:pos="9639"/>
              </w:tabs>
              <w:spacing w:line="240" w:lineRule="auto"/>
              <w:ind w:left="0"/>
              <w:rPr>
                <w:rFonts w:eastAsia="Arial" w:cs="Arial"/>
                <w:color w:val="1A1A2E"/>
                <w:szCs w:val="18"/>
              </w:rPr>
            </w:pPr>
            <w:r>
              <w:t>Credentials</w:t>
            </w:r>
          </w:p>
        </w:tc>
        <w:tc>
          <w:tcPr>
            <w:tcW w:w="6903" w:type="dxa"/>
            <w:tcBorders>
              <w:top w:val="single" w:sz="4" w:space="0" w:color="auto"/>
              <w:left w:val="single" w:sz="4" w:space="0" w:color="auto"/>
              <w:bottom w:val="single" w:sz="4" w:space="0" w:color="auto"/>
              <w:right w:val="single" w:sz="4" w:space="0" w:color="auto"/>
            </w:tcBorders>
            <w:vAlign w:val="center"/>
          </w:tcPr>
          <w:p w14:paraId="3693AF8C" w14:textId="74A924F5" w:rsidR="00DB554C" w:rsidRPr="000C7BA5" w:rsidRDefault="00DB554C" w:rsidP="00DB554C">
            <w:pPr>
              <w:tabs>
                <w:tab w:val="left" w:pos="9639"/>
              </w:tabs>
              <w:spacing w:line="240" w:lineRule="auto"/>
              <w:ind w:left="0"/>
              <w:rPr>
                <w:rFonts w:eastAsia="Arial" w:cs="Arial"/>
                <w:color w:val="1A1A2E"/>
                <w:szCs w:val="18"/>
              </w:rPr>
            </w:pPr>
            <w:r>
              <w:t>Store credentials using Mule Secure Configuration Properties</w:t>
            </w:r>
          </w:p>
        </w:tc>
      </w:tr>
      <w:tr w:rsidR="00DB554C" w:rsidRPr="00EA4239" w14:paraId="408F4107"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6DAC9FBC" w14:textId="30F4AA7C" w:rsidR="00DB554C" w:rsidRPr="000C7BA5" w:rsidRDefault="00DB554C" w:rsidP="00DB554C">
            <w:pPr>
              <w:tabs>
                <w:tab w:val="left" w:pos="9639"/>
              </w:tabs>
              <w:spacing w:line="240" w:lineRule="auto"/>
              <w:ind w:left="0"/>
              <w:rPr>
                <w:rFonts w:eastAsia="Arial" w:cs="Arial"/>
                <w:color w:val="1A1A2E"/>
                <w:szCs w:val="18"/>
              </w:rPr>
            </w:pPr>
            <w:r>
              <w:t>Salesforce</w:t>
            </w:r>
          </w:p>
        </w:tc>
        <w:tc>
          <w:tcPr>
            <w:tcW w:w="6903" w:type="dxa"/>
            <w:tcBorders>
              <w:top w:val="single" w:sz="4" w:space="0" w:color="auto"/>
              <w:left w:val="single" w:sz="4" w:space="0" w:color="auto"/>
              <w:bottom w:val="single" w:sz="4" w:space="0" w:color="auto"/>
              <w:right w:val="single" w:sz="4" w:space="0" w:color="auto"/>
            </w:tcBorders>
            <w:vAlign w:val="center"/>
          </w:tcPr>
          <w:p w14:paraId="1278D4FA" w14:textId="03B5123E" w:rsidR="00DB554C" w:rsidRDefault="00DB554C" w:rsidP="00DB554C">
            <w:pPr>
              <w:tabs>
                <w:tab w:val="left" w:pos="9639"/>
              </w:tabs>
              <w:spacing w:line="240" w:lineRule="auto"/>
              <w:ind w:left="0"/>
              <w:rPr>
                <w:rFonts w:eastAsia="Arial" w:cs="Arial"/>
                <w:color w:val="1A1A2E"/>
                <w:szCs w:val="18"/>
              </w:rPr>
            </w:pPr>
            <w:r>
              <w:t>Use least-privilege integration user</w:t>
            </w:r>
          </w:p>
        </w:tc>
      </w:tr>
      <w:tr w:rsidR="00DB554C" w:rsidRPr="00EA4239" w14:paraId="664ED5C6"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52BE8AF3" w14:textId="3902B2E4" w:rsidR="00DB554C" w:rsidRPr="00F836B0" w:rsidRDefault="00DB554C" w:rsidP="00DB554C">
            <w:pPr>
              <w:tabs>
                <w:tab w:val="left" w:pos="9639"/>
              </w:tabs>
              <w:spacing w:line="240" w:lineRule="auto"/>
              <w:ind w:left="0"/>
              <w:rPr>
                <w:rFonts w:eastAsia="Arial" w:cs="Arial"/>
                <w:color w:val="1A1A2E"/>
                <w:szCs w:val="18"/>
              </w:rPr>
            </w:pPr>
            <w:r>
              <w:t>Email API</w:t>
            </w:r>
          </w:p>
        </w:tc>
        <w:tc>
          <w:tcPr>
            <w:tcW w:w="6903" w:type="dxa"/>
            <w:tcBorders>
              <w:top w:val="single" w:sz="4" w:space="0" w:color="auto"/>
              <w:left w:val="single" w:sz="4" w:space="0" w:color="auto"/>
              <w:bottom w:val="single" w:sz="4" w:space="0" w:color="auto"/>
              <w:right w:val="single" w:sz="4" w:space="0" w:color="auto"/>
            </w:tcBorders>
            <w:vAlign w:val="center"/>
          </w:tcPr>
          <w:p w14:paraId="72E56B35" w14:textId="03FBCC11" w:rsidR="00DB554C" w:rsidRPr="00F836B0" w:rsidRDefault="00DB554C" w:rsidP="00DB554C">
            <w:pPr>
              <w:tabs>
                <w:tab w:val="left" w:pos="9639"/>
              </w:tabs>
              <w:spacing w:line="240" w:lineRule="auto"/>
              <w:ind w:left="0"/>
              <w:rPr>
                <w:rFonts w:eastAsia="Arial" w:cs="Arial"/>
                <w:color w:val="1A1A2E"/>
                <w:szCs w:val="18"/>
              </w:rPr>
            </w:pPr>
            <w:r>
              <w:t>Use API key or OAuth token</w:t>
            </w:r>
          </w:p>
        </w:tc>
      </w:tr>
      <w:tr w:rsidR="00DB554C" w:rsidRPr="00EA4239" w14:paraId="7BB8C836"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796C0124" w14:textId="6AA9E63F" w:rsidR="00DB554C" w:rsidRPr="00D822E7" w:rsidRDefault="00DB554C" w:rsidP="00DB554C">
            <w:pPr>
              <w:tabs>
                <w:tab w:val="left" w:pos="9639"/>
              </w:tabs>
              <w:spacing w:line="240" w:lineRule="auto"/>
              <w:ind w:left="0"/>
              <w:rPr>
                <w:rFonts w:eastAsia="Arial" w:cs="Arial"/>
                <w:color w:val="1A1A2E"/>
                <w:szCs w:val="18"/>
              </w:rPr>
            </w:pPr>
            <w:r>
              <w:t>Secrets</w:t>
            </w:r>
          </w:p>
        </w:tc>
        <w:tc>
          <w:tcPr>
            <w:tcW w:w="6903" w:type="dxa"/>
            <w:tcBorders>
              <w:top w:val="single" w:sz="4" w:space="0" w:color="auto"/>
              <w:left w:val="single" w:sz="4" w:space="0" w:color="auto"/>
              <w:bottom w:val="single" w:sz="4" w:space="0" w:color="auto"/>
              <w:right w:val="single" w:sz="4" w:space="0" w:color="auto"/>
            </w:tcBorders>
            <w:vAlign w:val="center"/>
          </w:tcPr>
          <w:p w14:paraId="3F74B7B7" w14:textId="0D427D46" w:rsidR="00DB554C" w:rsidRPr="00D822E7" w:rsidRDefault="00DB554C" w:rsidP="00DB554C">
            <w:pPr>
              <w:tabs>
                <w:tab w:val="left" w:pos="9639"/>
              </w:tabs>
              <w:spacing w:line="240" w:lineRule="auto"/>
              <w:ind w:left="0"/>
              <w:rPr>
                <w:rFonts w:eastAsia="Arial" w:cs="Arial"/>
                <w:color w:val="1A1A2E"/>
                <w:szCs w:val="18"/>
              </w:rPr>
            </w:pPr>
            <w:r>
              <w:t>Do not hardcode passwords, tokens, or API keys</w:t>
            </w:r>
          </w:p>
        </w:tc>
      </w:tr>
      <w:tr w:rsidR="00DB554C" w:rsidRPr="00EA4239" w14:paraId="75D9A4AB"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7AE5AC8F" w14:textId="28E54C2D" w:rsidR="00DB554C" w:rsidRPr="00D822E7" w:rsidRDefault="00DB554C" w:rsidP="00DB554C">
            <w:pPr>
              <w:tabs>
                <w:tab w:val="left" w:pos="9639"/>
              </w:tabs>
              <w:spacing w:line="240" w:lineRule="auto"/>
              <w:ind w:left="0"/>
              <w:rPr>
                <w:rFonts w:eastAsia="Arial" w:cs="Arial"/>
                <w:color w:val="1A1A2E"/>
                <w:szCs w:val="18"/>
              </w:rPr>
            </w:pPr>
            <w:r>
              <w:t>Transport</w:t>
            </w:r>
          </w:p>
        </w:tc>
        <w:tc>
          <w:tcPr>
            <w:tcW w:w="6903" w:type="dxa"/>
            <w:tcBorders>
              <w:top w:val="single" w:sz="4" w:space="0" w:color="auto"/>
              <w:left w:val="single" w:sz="4" w:space="0" w:color="auto"/>
              <w:bottom w:val="single" w:sz="4" w:space="0" w:color="auto"/>
              <w:right w:val="single" w:sz="4" w:space="0" w:color="auto"/>
            </w:tcBorders>
            <w:vAlign w:val="center"/>
          </w:tcPr>
          <w:p w14:paraId="5819EE59" w14:textId="6F940D63" w:rsidR="00DB554C" w:rsidRPr="00D822E7" w:rsidRDefault="00DB554C" w:rsidP="00DB554C">
            <w:pPr>
              <w:tabs>
                <w:tab w:val="left" w:pos="9639"/>
              </w:tabs>
              <w:spacing w:line="240" w:lineRule="auto"/>
              <w:ind w:left="0"/>
              <w:rPr>
                <w:rFonts w:eastAsia="Arial" w:cs="Arial"/>
                <w:color w:val="1A1A2E"/>
                <w:szCs w:val="18"/>
              </w:rPr>
            </w:pPr>
            <w:r>
              <w:t>Use HTTPS for all external communication</w:t>
            </w:r>
          </w:p>
        </w:tc>
      </w:tr>
      <w:tr w:rsidR="00DB554C" w:rsidRPr="00EA4239" w14:paraId="71935625"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398F3A3E" w14:textId="3094C456" w:rsidR="00DB554C" w:rsidRPr="00D822E7" w:rsidRDefault="00DB554C" w:rsidP="00DB554C">
            <w:pPr>
              <w:tabs>
                <w:tab w:val="left" w:pos="9639"/>
              </w:tabs>
              <w:spacing w:line="240" w:lineRule="auto"/>
              <w:ind w:left="0"/>
              <w:rPr>
                <w:rFonts w:eastAsia="Arial" w:cs="Arial"/>
                <w:color w:val="1A1A2E"/>
                <w:szCs w:val="18"/>
              </w:rPr>
            </w:pPr>
            <w:r>
              <w:t>Logging</w:t>
            </w:r>
          </w:p>
        </w:tc>
        <w:tc>
          <w:tcPr>
            <w:tcW w:w="6903" w:type="dxa"/>
            <w:tcBorders>
              <w:top w:val="single" w:sz="4" w:space="0" w:color="auto"/>
              <w:left w:val="single" w:sz="4" w:space="0" w:color="auto"/>
              <w:bottom w:val="single" w:sz="4" w:space="0" w:color="auto"/>
              <w:right w:val="single" w:sz="4" w:space="0" w:color="auto"/>
            </w:tcBorders>
            <w:vAlign w:val="center"/>
          </w:tcPr>
          <w:p w14:paraId="46BA3BC2" w14:textId="79A9336E" w:rsidR="00DB554C" w:rsidRPr="00D822E7" w:rsidRDefault="00DB554C" w:rsidP="00DB554C">
            <w:pPr>
              <w:tabs>
                <w:tab w:val="left" w:pos="9639"/>
              </w:tabs>
              <w:spacing w:line="240" w:lineRule="auto"/>
              <w:ind w:left="0"/>
              <w:rPr>
                <w:rFonts w:eastAsia="Arial" w:cs="Arial"/>
                <w:color w:val="1A1A2E"/>
                <w:szCs w:val="18"/>
              </w:rPr>
            </w:pPr>
            <w:r>
              <w:t>Avoid logging sensitive data such as full tokens or passwords</w:t>
            </w:r>
          </w:p>
        </w:tc>
      </w:tr>
      <w:tr w:rsidR="00DB554C" w:rsidRPr="00EA4239" w14:paraId="59998E10"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3C5CAD06" w14:textId="5024B149" w:rsidR="00DB554C" w:rsidRPr="00D822E7" w:rsidRDefault="00DB554C" w:rsidP="00DB554C">
            <w:pPr>
              <w:tabs>
                <w:tab w:val="left" w:pos="9639"/>
              </w:tabs>
              <w:spacing w:line="240" w:lineRule="auto"/>
              <w:ind w:left="0"/>
              <w:rPr>
                <w:rFonts w:eastAsia="Arial" w:cs="Arial"/>
                <w:color w:val="1A1A2E"/>
                <w:szCs w:val="18"/>
              </w:rPr>
            </w:pPr>
            <w:r>
              <w:t>MQ</w:t>
            </w:r>
          </w:p>
        </w:tc>
        <w:tc>
          <w:tcPr>
            <w:tcW w:w="6903" w:type="dxa"/>
            <w:tcBorders>
              <w:top w:val="single" w:sz="4" w:space="0" w:color="auto"/>
              <w:left w:val="single" w:sz="4" w:space="0" w:color="auto"/>
              <w:bottom w:val="single" w:sz="4" w:space="0" w:color="auto"/>
              <w:right w:val="single" w:sz="4" w:space="0" w:color="auto"/>
            </w:tcBorders>
            <w:vAlign w:val="center"/>
          </w:tcPr>
          <w:p w14:paraId="4A668217" w14:textId="0F5EDD44" w:rsidR="00DB554C" w:rsidRPr="00D822E7" w:rsidRDefault="00DB554C" w:rsidP="00DB554C">
            <w:pPr>
              <w:tabs>
                <w:tab w:val="left" w:pos="9639"/>
              </w:tabs>
              <w:spacing w:line="240" w:lineRule="auto"/>
              <w:ind w:left="0"/>
              <w:rPr>
                <w:rFonts w:eastAsia="Arial" w:cs="Arial"/>
                <w:color w:val="1A1A2E"/>
                <w:szCs w:val="18"/>
              </w:rPr>
            </w:pPr>
            <w:r>
              <w:t>Restrict queue access using client ID and client secret</w:t>
            </w:r>
          </w:p>
        </w:tc>
      </w:tr>
      <w:tr w:rsidR="00DB554C" w:rsidRPr="00EA4239" w14:paraId="5486D004"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72EBD041" w14:textId="57F7B754" w:rsidR="00DB554C" w:rsidRPr="00D822E7" w:rsidRDefault="00DB554C" w:rsidP="00DB554C">
            <w:pPr>
              <w:tabs>
                <w:tab w:val="left" w:pos="9639"/>
              </w:tabs>
              <w:spacing w:line="240" w:lineRule="auto"/>
              <w:ind w:left="0"/>
              <w:rPr>
                <w:rFonts w:eastAsia="Arial" w:cs="Arial"/>
                <w:color w:val="1A1A2E"/>
                <w:szCs w:val="18"/>
              </w:rPr>
            </w:pPr>
            <w:r>
              <w:t>Deployment</w:t>
            </w:r>
          </w:p>
        </w:tc>
        <w:tc>
          <w:tcPr>
            <w:tcW w:w="6903" w:type="dxa"/>
            <w:tcBorders>
              <w:top w:val="single" w:sz="4" w:space="0" w:color="auto"/>
              <w:left w:val="single" w:sz="4" w:space="0" w:color="auto"/>
              <w:bottom w:val="single" w:sz="4" w:space="0" w:color="auto"/>
              <w:right w:val="single" w:sz="4" w:space="0" w:color="auto"/>
            </w:tcBorders>
            <w:vAlign w:val="center"/>
          </w:tcPr>
          <w:p w14:paraId="5BA142A6" w14:textId="369D5337" w:rsidR="00DB554C" w:rsidRPr="00D822E7" w:rsidRDefault="00DB554C" w:rsidP="00DB554C">
            <w:pPr>
              <w:tabs>
                <w:tab w:val="left" w:pos="9639"/>
              </w:tabs>
              <w:spacing w:line="240" w:lineRule="auto"/>
              <w:ind w:left="0"/>
              <w:rPr>
                <w:rFonts w:eastAsia="Arial" w:cs="Arial"/>
                <w:color w:val="1A1A2E"/>
                <w:szCs w:val="18"/>
              </w:rPr>
            </w:pPr>
            <w:r>
              <w:t xml:space="preserve">Use secure </w:t>
            </w:r>
            <w:proofErr w:type="spellStart"/>
            <w:r>
              <w:t>CloudHub</w:t>
            </w:r>
            <w:proofErr w:type="spellEnd"/>
            <w:r>
              <w:t xml:space="preserve"> 2.0 properties</w:t>
            </w:r>
          </w:p>
        </w:tc>
      </w:tr>
      <w:tr w:rsidR="00DB554C" w:rsidRPr="00EA4239" w14:paraId="3AEF33C1"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52E71101" w14:textId="05832D31" w:rsidR="00DB554C" w:rsidRPr="00D822E7" w:rsidRDefault="00DB554C" w:rsidP="00DB554C">
            <w:pPr>
              <w:tabs>
                <w:tab w:val="left" w:pos="9639"/>
              </w:tabs>
              <w:spacing w:line="240" w:lineRule="auto"/>
              <w:ind w:left="0"/>
              <w:rPr>
                <w:rFonts w:eastAsia="Arial" w:cs="Arial"/>
                <w:color w:val="1A1A2E"/>
                <w:szCs w:val="18"/>
              </w:rPr>
            </w:pPr>
            <w:r>
              <w:t>Monitoring</w:t>
            </w:r>
          </w:p>
        </w:tc>
        <w:tc>
          <w:tcPr>
            <w:tcW w:w="6903" w:type="dxa"/>
            <w:tcBorders>
              <w:top w:val="single" w:sz="4" w:space="0" w:color="auto"/>
              <w:left w:val="single" w:sz="4" w:space="0" w:color="auto"/>
              <w:bottom w:val="single" w:sz="4" w:space="0" w:color="auto"/>
              <w:right w:val="single" w:sz="4" w:space="0" w:color="auto"/>
            </w:tcBorders>
            <w:vAlign w:val="center"/>
          </w:tcPr>
          <w:p w14:paraId="05842E41" w14:textId="2BBFB7E1" w:rsidR="00DB554C" w:rsidRPr="00D822E7" w:rsidRDefault="00DB554C" w:rsidP="00DB554C">
            <w:pPr>
              <w:tabs>
                <w:tab w:val="left" w:pos="9639"/>
              </w:tabs>
              <w:spacing w:line="240" w:lineRule="auto"/>
              <w:ind w:left="0"/>
              <w:rPr>
                <w:rFonts w:eastAsia="Arial" w:cs="Arial"/>
                <w:color w:val="1A1A2E"/>
                <w:szCs w:val="18"/>
              </w:rPr>
            </w:pPr>
            <w:r>
              <w:t>Enable alerts for failures and high error rate</w:t>
            </w:r>
          </w:p>
        </w:tc>
      </w:tr>
      <w:tr w:rsidR="00DB554C" w:rsidRPr="00EA4239" w14:paraId="4CB8E951" w14:textId="77777777" w:rsidTr="00067AE3">
        <w:trPr>
          <w:trHeight w:val="353"/>
          <w:jc w:val="center"/>
        </w:trPr>
        <w:tc>
          <w:tcPr>
            <w:tcW w:w="2834" w:type="dxa"/>
            <w:tcBorders>
              <w:top w:val="single" w:sz="4" w:space="0" w:color="auto"/>
              <w:left w:val="single" w:sz="4" w:space="0" w:color="auto"/>
              <w:bottom w:val="single" w:sz="4" w:space="0" w:color="auto"/>
              <w:right w:val="single" w:sz="4" w:space="0" w:color="auto"/>
            </w:tcBorders>
            <w:noWrap/>
            <w:vAlign w:val="center"/>
          </w:tcPr>
          <w:p w14:paraId="05A1392D" w14:textId="4DA34490" w:rsidR="00DB554C" w:rsidRPr="00D822E7" w:rsidRDefault="00DB554C" w:rsidP="00DB554C">
            <w:pPr>
              <w:tabs>
                <w:tab w:val="left" w:pos="9639"/>
              </w:tabs>
              <w:spacing w:line="240" w:lineRule="auto"/>
              <w:ind w:left="0"/>
              <w:rPr>
                <w:rFonts w:eastAsia="Arial" w:cs="Arial"/>
                <w:color w:val="1A1A2E"/>
                <w:szCs w:val="18"/>
              </w:rPr>
            </w:pPr>
            <w:r>
              <w:t>Data</w:t>
            </w:r>
          </w:p>
        </w:tc>
        <w:tc>
          <w:tcPr>
            <w:tcW w:w="6903" w:type="dxa"/>
            <w:tcBorders>
              <w:top w:val="single" w:sz="4" w:space="0" w:color="auto"/>
              <w:left w:val="single" w:sz="4" w:space="0" w:color="auto"/>
              <w:bottom w:val="single" w:sz="4" w:space="0" w:color="auto"/>
              <w:right w:val="single" w:sz="4" w:space="0" w:color="auto"/>
            </w:tcBorders>
            <w:vAlign w:val="center"/>
          </w:tcPr>
          <w:p w14:paraId="151B2075" w14:textId="4E277A03" w:rsidR="00DB554C" w:rsidRPr="00D822E7" w:rsidRDefault="00DB554C" w:rsidP="00DB554C">
            <w:pPr>
              <w:tabs>
                <w:tab w:val="left" w:pos="9639"/>
              </w:tabs>
              <w:spacing w:line="240" w:lineRule="auto"/>
              <w:ind w:left="0"/>
              <w:rPr>
                <w:rFonts w:eastAsia="Arial" w:cs="Arial"/>
                <w:color w:val="1A1A2E"/>
                <w:szCs w:val="18"/>
              </w:rPr>
            </w:pPr>
            <w:r>
              <w:t>Mask PII in logs where required</w:t>
            </w:r>
          </w:p>
        </w:tc>
      </w:tr>
    </w:tbl>
    <w:p w14:paraId="1188329F" w14:textId="360E3207" w:rsidR="003F1EB7" w:rsidRPr="00452E22" w:rsidRDefault="003F1EB7" w:rsidP="003F1EB7">
      <w:pPr>
        <w:ind w:left="0"/>
        <w:rPr>
          <w:lang w:val="en-US"/>
        </w:rPr>
      </w:pPr>
    </w:p>
    <w:sectPr w:rsidR="003F1EB7" w:rsidRPr="00452E22" w:rsidSect="00192368">
      <w:footerReference w:type="first" r:id="rId14"/>
      <w:pgSz w:w="11906" w:h="16838" w:code="9"/>
      <w:pgMar w:top="1276"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3293A" w14:textId="77777777" w:rsidR="00A226EF" w:rsidRDefault="00A226EF" w:rsidP="00D64A99">
      <w:r>
        <w:separator/>
      </w:r>
    </w:p>
  </w:endnote>
  <w:endnote w:type="continuationSeparator" w:id="0">
    <w:p w14:paraId="6EF04863" w14:textId="77777777" w:rsidR="00A226EF" w:rsidRDefault="00A226EF" w:rsidP="00D64A99">
      <w:r>
        <w:continuationSeparator/>
      </w:r>
    </w:p>
  </w:endnote>
  <w:endnote w:type="continuationNotice" w:id="1">
    <w:p w14:paraId="4BC7C055" w14:textId="77777777" w:rsidR="00A226EF" w:rsidRDefault="00A226E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E70B" w14:textId="784EBDBD" w:rsidR="00A84484" w:rsidRDefault="00016816">
    <w:r>
      <w:rPr>
        <w:noProof/>
      </w:rPr>
      <mc:AlternateContent>
        <mc:Choice Requires="wps">
          <w:drawing>
            <wp:anchor distT="0" distB="0" distL="0" distR="0" simplePos="0" relativeHeight="251658245" behindDoc="0" locked="0" layoutInCell="1" allowOverlap="1" wp14:anchorId="7FD1F4AA" wp14:editId="18827D29">
              <wp:simplePos x="635" y="635"/>
              <wp:positionH relativeFrom="page">
                <wp:align>center</wp:align>
              </wp:positionH>
              <wp:positionV relativeFrom="page">
                <wp:align>bottom</wp:align>
              </wp:positionV>
              <wp:extent cx="1209675" cy="419100"/>
              <wp:effectExtent l="0" t="0" r="9525" b="0"/>
              <wp:wrapNone/>
              <wp:docPr id="987086947" name="Text Box 4" descr="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09675" cy="419100"/>
                      </a:xfrm>
                      <a:prstGeom prst="rect">
                        <a:avLst/>
                      </a:prstGeom>
                      <a:noFill/>
                      <a:ln>
                        <a:noFill/>
                      </a:ln>
                    </wps:spPr>
                    <wps:txbx>
                      <w:txbxContent>
                        <w:p w14:paraId="06DE0537" w14:textId="0E7ACFCC" w:rsidR="00016816" w:rsidRPr="00016816" w:rsidRDefault="00016816" w:rsidP="00016816">
                          <w:pPr>
                            <w:spacing w:after="0"/>
                            <w:rPr>
                              <w:rFonts w:ascii="Aptos" w:eastAsia="Aptos" w:hAnsi="Aptos" w:cs="Aptos"/>
                              <w:noProof/>
                              <w:color w:val="FF0000"/>
                              <w:sz w:val="24"/>
                            </w:rPr>
                          </w:pPr>
                          <w:r w:rsidRPr="00016816">
                            <w:rPr>
                              <w:rFonts w:ascii="Aptos" w:eastAsia="Aptos" w:hAnsi="Aptos" w:cs="Aptos"/>
                              <w:noProof/>
                              <w:color w:val="FF0000"/>
                              <w:sz w:val="24"/>
                            </w:rPr>
                            <w:t xml:space="preserve">Restricted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D1F4AA" id="_x0000_t202" coordsize="21600,21600" o:spt="202" path="m,l,21600r21600,l21600,xe">
              <v:stroke joinstyle="miter"/>
              <v:path gradientshapeok="t" o:connecttype="rect"/>
            </v:shapetype>
            <v:shape id="Text Box 4" o:spid="_x0000_s1026" type="#_x0000_t202" alt="Restricted " style="position:absolute;left:0;text-align:left;margin-left:0;margin-top:0;width:95.25pt;height:33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" filled="f" stroked="f">
              <v:textbox style="mso-fit-shape-to-text:t" inset="0,0,0,15pt">
                <w:txbxContent>
                  <w:p w14:paraId="06DE0537" w14:textId="0E7ACFCC" w:rsidR="00016816" w:rsidRPr="00016816" w:rsidRDefault="00016816" w:rsidP="00016816">
                    <w:pPr>
                      <w:spacing w:after="0"/>
                      <w:rPr>
                        <w:rFonts w:ascii="Aptos" w:eastAsia="Aptos" w:hAnsi="Aptos" w:cs="Aptos"/>
                        <w:noProof/>
                        <w:color w:val="FF0000"/>
                        <w:sz w:val="24"/>
                      </w:rPr>
                    </w:pPr>
                    <w:r w:rsidRPr="00016816">
                      <w:rPr>
                        <w:rFonts w:ascii="Aptos" w:eastAsia="Aptos" w:hAnsi="Aptos" w:cs="Aptos"/>
                        <w:noProof/>
                        <w:color w:val="FF0000"/>
                        <w:sz w:val="24"/>
                      </w:rPr>
                      <w:t xml:space="preserve">Restricted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99A08" w14:textId="77777777" w:rsidR="00A226EF" w:rsidRDefault="00A226EF" w:rsidP="00D64A99">
      <w:r>
        <w:separator/>
      </w:r>
    </w:p>
  </w:footnote>
  <w:footnote w:type="continuationSeparator" w:id="0">
    <w:p w14:paraId="1AF7B0E9" w14:textId="77777777" w:rsidR="00A226EF" w:rsidRDefault="00A226EF" w:rsidP="00D64A99">
      <w:r>
        <w:continuationSeparator/>
      </w:r>
    </w:p>
  </w:footnote>
  <w:footnote w:type="continuationNotice" w:id="1">
    <w:p w14:paraId="67F2D925" w14:textId="77777777" w:rsidR="00A226EF" w:rsidRDefault="00A226EF">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RlBYPpZat68axo" int2:id="8i7414F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464"/>
    <w:multiLevelType w:val="multilevel"/>
    <w:tmpl w:val="5150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A4C05"/>
    <w:multiLevelType w:val="hybridMultilevel"/>
    <w:tmpl w:val="1E948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BF0714"/>
    <w:multiLevelType w:val="hybridMultilevel"/>
    <w:tmpl w:val="68AE6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973DD3"/>
    <w:multiLevelType w:val="hybridMultilevel"/>
    <w:tmpl w:val="1AC8F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FD04A7"/>
    <w:multiLevelType w:val="hybridMultilevel"/>
    <w:tmpl w:val="66C88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012D13"/>
    <w:multiLevelType w:val="multilevel"/>
    <w:tmpl w:val="DE6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31234"/>
    <w:multiLevelType w:val="multilevel"/>
    <w:tmpl w:val="E50E08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147B4"/>
    <w:multiLevelType w:val="hybridMultilevel"/>
    <w:tmpl w:val="DFD20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026135"/>
    <w:multiLevelType w:val="multilevel"/>
    <w:tmpl w:val="58483DB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b/>
        <w:bCs w:val="0"/>
        <w:i w:val="0"/>
        <w:iCs w:val="0"/>
        <w:caps w:val="0"/>
        <w:smallCaps w:val="0"/>
        <w:strike w:val="0"/>
        <w:dstrike w:val="0"/>
        <w:outline w:val="0"/>
        <w:shadow w:val="0"/>
        <w:emboss w:val="0"/>
        <w:imprint w:val="0"/>
        <w:noProof w:val="0"/>
        <w:vanish w:val="0"/>
        <w:spacing w:val="0"/>
        <w:kern w:val="0"/>
        <w:position w:val="0"/>
        <w:sz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846"/>
        </w:tabs>
        <w:ind w:left="2846"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29C47662"/>
    <w:multiLevelType w:val="multilevel"/>
    <w:tmpl w:val="BD06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738C1"/>
    <w:multiLevelType w:val="hybridMultilevel"/>
    <w:tmpl w:val="FA925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590ED7"/>
    <w:multiLevelType w:val="hybridMultilevel"/>
    <w:tmpl w:val="247ACC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F1879"/>
    <w:multiLevelType w:val="hybridMultilevel"/>
    <w:tmpl w:val="2B68A15E"/>
    <w:lvl w:ilvl="0" w:tplc="8F7A9C6E">
      <w:start w:val="1"/>
      <w:numFmt w:val="decimal"/>
      <w:pStyle w:val="BulletNumbers"/>
      <w:lvlText w:val="%1."/>
      <w:lvlJc w:val="left"/>
      <w:pPr>
        <w:ind w:left="2062" w:hanging="360"/>
      </w:pPr>
    </w:lvl>
    <w:lvl w:ilvl="1" w:tplc="93407C3E" w:tentative="1">
      <w:start w:val="1"/>
      <w:numFmt w:val="lowerLetter"/>
      <w:lvlText w:val="%2."/>
      <w:lvlJc w:val="left"/>
      <w:pPr>
        <w:ind w:left="2291" w:hanging="360"/>
      </w:pPr>
    </w:lvl>
    <w:lvl w:ilvl="2" w:tplc="BFFA9428" w:tentative="1">
      <w:start w:val="1"/>
      <w:numFmt w:val="lowerRoman"/>
      <w:lvlText w:val="%3."/>
      <w:lvlJc w:val="right"/>
      <w:pPr>
        <w:ind w:left="3011" w:hanging="180"/>
      </w:pPr>
    </w:lvl>
    <w:lvl w:ilvl="3" w:tplc="2C1A5B4E" w:tentative="1">
      <w:start w:val="1"/>
      <w:numFmt w:val="decimal"/>
      <w:lvlText w:val="%4."/>
      <w:lvlJc w:val="left"/>
      <w:pPr>
        <w:ind w:left="3731" w:hanging="360"/>
      </w:pPr>
    </w:lvl>
    <w:lvl w:ilvl="4" w:tplc="40BA8E30" w:tentative="1">
      <w:start w:val="1"/>
      <w:numFmt w:val="lowerLetter"/>
      <w:lvlText w:val="%5."/>
      <w:lvlJc w:val="left"/>
      <w:pPr>
        <w:ind w:left="4451" w:hanging="360"/>
      </w:pPr>
    </w:lvl>
    <w:lvl w:ilvl="5" w:tplc="6AD49E0A" w:tentative="1">
      <w:start w:val="1"/>
      <w:numFmt w:val="lowerRoman"/>
      <w:lvlText w:val="%6."/>
      <w:lvlJc w:val="right"/>
      <w:pPr>
        <w:ind w:left="5171" w:hanging="180"/>
      </w:pPr>
    </w:lvl>
    <w:lvl w:ilvl="6" w:tplc="75C6B8CC" w:tentative="1">
      <w:start w:val="1"/>
      <w:numFmt w:val="decimal"/>
      <w:lvlText w:val="%7."/>
      <w:lvlJc w:val="left"/>
      <w:pPr>
        <w:ind w:left="5891" w:hanging="360"/>
      </w:pPr>
    </w:lvl>
    <w:lvl w:ilvl="7" w:tplc="19FE8366" w:tentative="1">
      <w:start w:val="1"/>
      <w:numFmt w:val="lowerLetter"/>
      <w:lvlText w:val="%8."/>
      <w:lvlJc w:val="left"/>
      <w:pPr>
        <w:ind w:left="6611" w:hanging="360"/>
      </w:pPr>
    </w:lvl>
    <w:lvl w:ilvl="8" w:tplc="47D4F3DE" w:tentative="1">
      <w:start w:val="1"/>
      <w:numFmt w:val="lowerRoman"/>
      <w:lvlText w:val="%9."/>
      <w:lvlJc w:val="right"/>
      <w:pPr>
        <w:ind w:left="7331" w:hanging="180"/>
      </w:pPr>
    </w:lvl>
  </w:abstractNum>
  <w:abstractNum w:abstractNumId="13" w15:restartNumberingAfterBreak="0">
    <w:nsid w:val="3D675C0E"/>
    <w:multiLevelType w:val="multilevel"/>
    <w:tmpl w:val="A3E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142F3"/>
    <w:multiLevelType w:val="hybridMultilevel"/>
    <w:tmpl w:val="4D24E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DA56DF"/>
    <w:multiLevelType w:val="hybridMultilevel"/>
    <w:tmpl w:val="F1A86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CC0A05"/>
    <w:multiLevelType w:val="multilevel"/>
    <w:tmpl w:val="46B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51C7D"/>
    <w:multiLevelType w:val="hybridMultilevel"/>
    <w:tmpl w:val="379A6B2E"/>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18" w15:restartNumberingAfterBreak="0">
    <w:nsid w:val="616D5AB4"/>
    <w:multiLevelType w:val="hybridMultilevel"/>
    <w:tmpl w:val="C9F680B6"/>
    <w:lvl w:ilvl="0" w:tplc="40090001">
      <w:start w:val="1"/>
      <w:numFmt w:val="bullet"/>
      <w:lvlText w:val=""/>
      <w:lvlJc w:val="left"/>
      <w:pPr>
        <w:ind w:left="1071" w:hanging="360"/>
      </w:pPr>
      <w:rPr>
        <w:rFonts w:ascii="Symbol" w:hAnsi="Symbol" w:hint="default"/>
      </w:rPr>
    </w:lvl>
    <w:lvl w:ilvl="1" w:tplc="40090003" w:tentative="1">
      <w:start w:val="1"/>
      <w:numFmt w:val="bullet"/>
      <w:lvlText w:val="o"/>
      <w:lvlJc w:val="left"/>
      <w:pPr>
        <w:ind w:left="1791" w:hanging="360"/>
      </w:pPr>
      <w:rPr>
        <w:rFonts w:ascii="Courier New" w:hAnsi="Courier New" w:cs="Courier New" w:hint="default"/>
      </w:rPr>
    </w:lvl>
    <w:lvl w:ilvl="2" w:tplc="40090005" w:tentative="1">
      <w:start w:val="1"/>
      <w:numFmt w:val="bullet"/>
      <w:lvlText w:val=""/>
      <w:lvlJc w:val="left"/>
      <w:pPr>
        <w:ind w:left="2511" w:hanging="360"/>
      </w:pPr>
      <w:rPr>
        <w:rFonts w:ascii="Wingdings" w:hAnsi="Wingdings" w:hint="default"/>
      </w:rPr>
    </w:lvl>
    <w:lvl w:ilvl="3" w:tplc="40090001" w:tentative="1">
      <w:start w:val="1"/>
      <w:numFmt w:val="bullet"/>
      <w:lvlText w:val=""/>
      <w:lvlJc w:val="left"/>
      <w:pPr>
        <w:ind w:left="3231" w:hanging="360"/>
      </w:pPr>
      <w:rPr>
        <w:rFonts w:ascii="Symbol" w:hAnsi="Symbol" w:hint="default"/>
      </w:rPr>
    </w:lvl>
    <w:lvl w:ilvl="4" w:tplc="40090003" w:tentative="1">
      <w:start w:val="1"/>
      <w:numFmt w:val="bullet"/>
      <w:lvlText w:val="o"/>
      <w:lvlJc w:val="left"/>
      <w:pPr>
        <w:ind w:left="3951" w:hanging="360"/>
      </w:pPr>
      <w:rPr>
        <w:rFonts w:ascii="Courier New" w:hAnsi="Courier New" w:cs="Courier New" w:hint="default"/>
      </w:rPr>
    </w:lvl>
    <w:lvl w:ilvl="5" w:tplc="40090005" w:tentative="1">
      <w:start w:val="1"/>
      <w:numFmt w:val="bullet"/>
      <w:lvlText w:val=""/>
      <w:lvlJc w:val="left"/>
      <w:pPr>
        <w:ind w:left="4671" w:hanging="360"/>
      </w:pPr>
      <w:rPr>
        <w:rFonts w:ascii="Wingdings" w:hAnsi="Wingdings" w:hint="default"/>
      </w:rPr>
    </w:lvl>
    <w:lvl w:ilvl="6" w:tplc="40090001" w:tentative="1">
      <w:start w:val="1"/>
      <w:numFmt w:val="bullet"/>
      <w:lvlText w:val=""/>
      <w:lvlJc w:val="left"/>
      <w:pPr>
        <w:ind w:left="5391" w:hanging="360"/>
      </w:pPr>
      <w:rPr>
        <w:rFonts w:ascii="Symbol" w:hAnsi="Symbol" w:hint="default"/>
      </w:rPr>
    </w:lvl>
    <w:lvl w:ilvl="7" w:tplc="40090003" w:tentative="1">
      <w:start w:val="1"/>
      <w:numFmt w:val="bullet"/>
      <w:lvlText w:val="o"/>
      <w:lvlJc w:val="left"/>
      <w:pPr>
        <w:ind w:left="6111" w:hanging="360"/>
      </w:pPr>
      <w:rPr>
        <w:rFonts w:ascii="Courier New" w:hAnsi="Courier New" w:cs="Courier New" w:hint="default"/>
      </w:rPr>
    </w:lvl>
    <w:lvl w:ilvl="8" w:tplc="40090005" w:tentative="1">
      <w:start w:val="1"/>
      <w:numFmt w:val="bullet"/>
      <w:lvlText w:val=""/>
      <w:lvlJc w:val="left"/>
      <w:pPr>
        <w:ind w:left="6831" w:hanging="360"/>
      </w:pPr>
      <w:rPr>
        <w:rFonts w:ascii="Wingdings" w:hAnsi="Wingdings" w:hint="default"/>
      </w:rPr>
    </w:lvl>
  </w:abstractNum>
  <w:abstractNum w:abstractNumId="19" w15:restartNumberingAfterBreak="0">
    <w:nsid w:val="638D5FE5"/>
    <w:multiLevelType w:val="hybridMultilevel"/>
    <w:tmpl w:val="1A081C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021EDA"/>
    <w:multiLevelType w:val="hybridMultilevel"/>
    <w:tmpl w:val="7F289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9F18C7"/>
    <w:multiLevelType w:val="multilevel"/>
    <w:tmpl w:val="707E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97DA3"/>
    <w:multiLevelType w:val="hybridMultilevel"/>
    <w:tmpl w:val="9B22F7AE"/>
    <w:lvl w:ilvl="0" w:tplc="A36CF69A">
      <w:start w:val="1"/>
      <w:numFmt w:val="bullet"/>
      <w:pStyle w:val="GuidanceBullet"/>
      <w:lvlText w:val=""/>
      <w:lvlJc w:val="left"/>
      <w:pPr>
        <w:ind w:left="1571" w:hanging="360"/>
      </w:pPr>
      <w:rPr>
        <w:rFonts w:ascii="Wingdings" w:hAnsi="Wingdings" w:hint="default"/>
        <w:color w:val="E86E25" w:themeColor="accent2"/>
      </w:rPr>
    </w:lvl>
    <w:lvl w:ilvl="1" w:tplc="F3D00936" w:tentative="1">
      <w:start w:val="1"/>
      <w:numFmt w:val="bullet"/>
      <w:lvlText w:val="o"/>
      <w:lvlJc w:val="left"/>
      <w:pPr>
        <w:ind w:left="2291" w:hanging="360"/>
      </w:pPr>
      <w:rPr>
        <w:rFonts w:ascii="Courier New" w:hAnsi="Courier New" w:hint="default"/>
      </w:rPr>
    </w:lvl>
    <w:lvl w:ilvl="2" w:tplc="D4FEABF6" w:tentative="1">
      <w:start w:val="1"/>
      <w:numFmt w:val="bullet"/>
      <w:lvlText w:val=""/>
      <w:lvlJc w:val="left"/>
      <w:pPr>
        <w:ind w:left="3011" w:hanging="360"/>
      </w:pPr>
      <w:rPr>
        <w:rFonts w:ascii="Wingdings" w:hAnsi="Wingdings" w:hint="default"/>
      </w:rPr>
    </w:lvl>
    <w:lvl w:ilvl="3" w:tplc="96246CA8" w:tentative="1">
      <w:start w:val="1"/>
      <w:numFmt w:val="bullet"/>
      <w:lvlText w:val=""/>
      <w:lvlJc w:val="left"/>
      <w:pPr>
        <w:ind w:left="3731" w:hanging="360"/>
      </w:pPr>
      <w:rPr>
        <w:rFonts w:ascii="Symbol" w:hAnsi="Symbol" w:hint="default"/>
      </w:rPr>
    </w:lvl>
    <w:lvl w:ilvl="4" w:tplc="D7A67AC8" w:tentative="1">
      <w:start w:val="1"/>
      <w:numFmt w:val="bullet"/>
      <w:lvlText w:val="o"/>
      <w:lvlJc w:val="left"/>
      <w:pPr>
        <w:ind w:left="4451" w:hanging="360"/>
      </w:pPr>
      <w:rPr>
        <w:rFonts w:ascii="Courier New" w:hAnsi="Courier New" w:hint="default"/>
      </w:rPr>
    </w:lvl>
    <w:lvl w:ilvl="5" w:tplc="D610E1CE" w:tentative="1">
      <w:start w:val="1"/>
      <w:numFmt w:val="bullet"/>
      <w:lvlText w:val=""/>
      <w:lvlJc w:val="left"/>
      <w:pPr>
        <w:ind w:left="5171" w:hanging="360"/>
      </w:pPr>
      <w:rPr>
        <w:rFonts w:ascii="Wingdings" w:hAnsi="Wingdings" w:hint="default"/>
      </w:rPr>
    </w:lvl>
    <w:lvl w:ilvl="6" w:tplc="17FC6400" w:tentative="1">
      <w:start w:val="1"/>
      <w:numFmt w:val="bullet"/>
      <w:lvlText w:val=""/>
      <w:lvlJc w:val="left"/>
      <w:pPr>
        <w:ind w:left="5891" w:hanging="360"/>
      </w:pPr>
      <w:rPr>
        <w:rFonts w:ascii="Symbol" w:hAnsi="Symbol" w:hint="default"/>
      </w:rPr>
    </w:lvl>
    <w:lvl w:ilvl="7" w:tplc="D6541606" w:tentative="1">
      <w:start w:val="1"/>
      <w:numFmt w:val="bullet"/>
      <w:lvlText w:val="o"/>
      <w:lvlJc w:val="left"/>
      <w:pPr>
        <w:ind w:left="6611" w:hanging="360"/>
      </w:pPr>
      <w:rPr>
        <w:rFonts w:ascii="Courier New" w:hAnsi="Courier New" w:hint="default"/>
      </w:rPr>
    </w:lvl>
    <w:lvl w:ilvl="8" w:tplc="6C047432" w:tentative="1">
      <w:start w:val="1"/>
      <w:numFmt w:val="bullet"/>
      <w:lvlText w:val=""/>
      <w:lvlJc w:val="left"/>
      <w:pPr>
        <w:ind w:left="7331" w:hanging="360"/>
      </w:pPr>
      <w:rPr>
        <w:rFonts w:ascii="Wingdings" w:hAnsi="Wingdings" w:hint="default"/>
      </w:rPr>
    </w:lvl>
  </w:abstractNum>
  <w:abstractNum w:abstractNumId="23" w15:restartNumberingAfterBreak="0">
    <w:nsid w:val="69B936A6"/>
    <w:multiLevelType w:val="hybridMultilevel"/>
    <w:tmpl w:val="AC803EA0"/>
    <w:lvl w:ilvl="0" w:tplc="88B03EBA">
      <w:start w:val="1"/>
      <w:numFmt w:val="bullet"/>
      <w:pStyle w:val="Bullet"/>
      <w:lvlText w:val=""/>
      <w:lvlJc w:val="left"/>
      <w:pPr>
        <w:ind w:left="1571" w:hanging="360"/>
      </w:pPr>
      <w:rPr>
        <w:rFonts w:ascii="Wingdings" w:hAnsi="Wingdings" w:hint="default"/>
        <w:color w:val="4A545D"/>
      </w:rPr>
    </w:lvl>
    <w:lvl w:ilvl="1" w:tplc="F5C0914C">
      <w:numFmt w:val="bullet"/>
      <w:lvlText w:val="-"/>
      <w:lvlJc w:val="left"/>
      <w:pPr>
        <w:ind w:left="2291" w:hanging="360"/>
      </w:pPr>
      <w:rPr>
        <w:rFonts w:ascii="Arial" w:hAnsi="Arial" w:hint="default"/>
      </w:rPr>
    </w:lvl>
    <w:lvl w:ilvl="2" w:tplc="AA3E97EA" w:tentative="1">
      <w:start w:val="1"/>
      <w:numFmt w:val="bullet"/>
      <w:lvlText w:val=""/>
      <w:lvlJc w:val="left"/>
      <w:pPr>
        <w:ind w:left="3011" w:hanging="360"/>
      </w:pPr>
      <w:rPr>
        <w:rFonts w:ascii="Wingdings" w:hAnsi="Wingdings" w:hint="default"/>
      </w:rPr>
    </w:lvl>
    <w:lvl w:ilvl="3" w:tplc="6FE2CABA" w:tentative="1">
      <w:start w:val="1"/>
      <w:numFmt w:val="bullet"/>
      <w:lvlText w:val=""/>
      <w:lvlJc w:val="left"/>
      <w:pPr>
        <w:ind w:left="3731" w:hanging="360"/>
      </w:pPr>
      <w:rPr>
        <w:rFonts w:ascii="Symbol" w:hAnsi="Symbol" w:hint="default"/>
      </w:rPr>
    </w:lvl>
    <w:lvl w:ilvl="4" w:tplc="DE82DB48" w:tentative="1">
      <w:start w:val="1"/>
      <w:numFmt w:val="bullet"/>
      <w:lvlText w:val="o"/>
      <w:lvlJc w:val="left"/>
      <w:pPr>
        <w:ind w:left="4451" w:hanging="360"/>
      </w:pPr>
      <w:rPr>
        <w:rFonts w:ascii="Courier New" w:hAnsi="Courier New" w:hint="default"/>
      </w:rPr>
    </w:lvl>
    <w:lvl w:ilvl="5" w:tplc="F834A45C" w:tentative="1">
      <w:start w:val="1"/>
      <w:numFmt w:val="bullet"/>
      <w:lvlText w:val=""/>
      <w:lvlJc w:val="left"/>
      <w:pPr>
        <w:ind w:left="5171" w:hanging="360"/>
      </w:pPr>
      <w:rPr>
        <w:rFonts w:ascii="Wingdings" w:hAnsi="Wingdings" w:hint="default"/>
      </w:rPr>
    </w:lvl>
    <w:lvl w:ilvl="6" w:tplc="C7E8B11C" w:tentative="1">
      <w:start w:val="1"/>
      <w:numFmt w:val="bullet"/>
      <w:lvlText w:val=""/>
      <w:lvlJc w:val="left"/>
      <w:pPr>
        <w:ind w:left="5891" w:hanging="360"/>
      </w:pPr>
      <w:rPr>
        <w:rFonts w:ascii="Symbol" w:hAnsi="Symbol" w:hint="default"/>
      </w:rPr>
    </w:lvl>
    <w:lvl w:ilvl="7" w:tplc="F99C7B18" w:tentative="1">
      <w:start w:val="1"/>
      <w:numFmt w:val="bullet"/>
      <w:lvlText w:val="o"/>
      <w:lvlJc w:val="left"/>
      <w:pPr>
        <w:ind w:left="6611" w:hanging="360"/>
      </w:pPr>
      <w:rPr>
        <w:rFonts w:ascii="Courier New" w:hAnsi="Courier New" w:hint="default"/>
      </w:rPr>
    </w:lvl>
    <w:lvl w:ilvl="8" w:tplc="D07CA1CC" w:tentative="1">
      <w:start w:val="1"/>
      <w:numFmt w:val="bullet"/>
      <w:lvlText w:val=""/>
      <w:lvlJc w:val="left"/>
      <w:pPr>
        <w:ind w:left="7331" w:hanging="360"/>
      </w:pPr>
      <w:rPr>
        <w:rFonts w:ascii="Wingdings" w:hAnsi="Wingdings" w:hint="default"/>
      </w:rPr>
    </w:lvl>
  </w:abstractNum>
  <w:abstractNum w:abstractNumId="24" w15:restartNumberingAfterBreak="0">
    <w:nsid w:val="6DEE7FE9"/>
    <w:multiLevelType w:val="hybridMultilevel"/>
    <w:tmpl w:val="AFDAC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054926"/>
    <w:multiLevelType w:val="hybridMultilevel"/>
    <w:tmpl w:val="E3748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1FA6588"/>
    <w:multiLevelType w:val="multilevel"/>
    <w:tmpl w:val="5BFE7D96"/>
    <w:styleLink w:val="CurrentList1"/>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27" w15:restartNumberingAfterBreak="0">
    <w:nsid w:val="736F3174"/>
    <w:multiLevelType w:val="hybridMultilevel"/>
    <w:tmpl w:val="BB26373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8" w15:restartNumberingAfterBreak="0">
    <w:nsid w:val="795E5990"/>
    <w:multiLevelType w:val="multilevel"/>
    <w:tmpl w:val="E50E08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979745">
    <w:abstractNumId w:val="8"/>
  </w:num>
  <w:num w:numId="2" w16cid:durableId="1255093950">
    <w:abstractNumId w:val="8"/>
  </w:num>
  <w:num w:numId="3" w16cid:durableId="568075303">
    <w:abstractNumId w:val="23"/>
  </w:num>
  <w:num w:numId="4" w16cid:durableId="670643320">
    <w:abstractNumId w:val="22"/>
  </w:num>
  <w:num w:numId="5" w16cid:durableId="1222181254">
    <w:abstractNumId w:val="12"/>
  </w:num>
  <w:num w:numId="6" w16cid:durableId="1782335632">
    <w:abstractNumId w:val="26"/>
  </w:num>
  <w:num w:numId="7" w16cid:durableId="2082948786">
    <w:abstractNumId w:val="19"/>
  </w:num>
  <w:num w:numId="8" w16cid:durableId="809791246">
    <w:abstractNumId w:val="21"/>
  </w:num>
  <w:num w:numId="9" w16cid:durableId="2088108642">
    <w:abstractNumId w:val="7"/>
  </w:num>
  <w:num w:numId="10" w16cid:durableId="95907141">
    <w:abstractNumId w:val="14"/>
  </w:num>
  <w:num w:numId="11" w16cid:durableId="984550018">
    <w:abstractNumId w:val="8"/>
  </w:num>
  <w:num w:numId="12" w16cid:durableId="678850316">
    <w:abstractNumId w:val="27"/>
  </w:num>
  <w:num w:numId="13" w16cid:durableId="2127116595">
    <w:abstractNumId w:val="4"/>
  </w:num>
  <w:num w:numId="14" w16cid:durableId="1507666998">
    <w:abstractNumId w:val="17"/>
  </w:num>
  <w:num w:numId="15" w16cid:durableId="870875053">
    <w:abstractNumId w:val="20"/>
  </w:num>
  <w:num w:numId="16" w16cid:durableId="124081553">
    <w:abstractNumId w:val="15"/>
  </w:num>
  <w:num w:numId="17" w16cid:durableId="1950163718">
    <w:abstractNumId w:val="8"/>
  </w:num>
  <w:num w:numId="18" w16cid:durableId="430468024">
    <w:abstractNumId w:val="11"/>
  </w:num>
  <w:num w:numId="19" w16cid:durableId="912008922">
    <w:abstractNumId w:val="5"/>
  </w:num>
  <w:num w:numId="20" w16cid:durableId="1079402899">
    <w:abstractNumId w:val="1"/>
  </w:num>
  <w:num w:numId="21" w16cid:durableId="2015105372">
    <w:abstractNumId w:val="9"/>
  </w:num>
  <w:num w:numId="22" w16cid:durableId="585041916">
    <w:abstractNumId w:val="24"/>
  </w:num>
  <w:num w:numId="23" w16cid:durableId="1081563668">
    <w:abstractNumId w:val="2"/>
  </w:num>
  <w:num w:numId="24" w16cid:durableId="343362196">
    <w:abstractNumId w:val="18"/>
  </w:num>
  <w:num w:numId="25" w16cid:durableId="1050226536">
    <w:abstractNumId w:val="13"/>
  </w:num>
  <w:num w:numId="26" w16cid:durableId="300228556">
    <w:abstractNumId w:val="3"/>
  </w:num>
  <w:num w:numId="27" w16cid:durableId="381173272">
    <w:abstractNumId w:val="0"/>
  </w:num>
  <w:num w:numId="28" w16cid:durableId="868645081">
    <w:abstractNumId w:val="28"/>
  </w:num>
  <w:num w:numId="29" w16cid:durableId="985472871">
    <w:abstractNumId w:val="6"/>
  </w:num>
  <w:num w:numId="30" w16cid:durableId="1479108382">
    <w:abstractNumId w:val="16"/>
  </w:num>
  <w:num w:numId="31" w16cid:durableId="1786654653">
    <w:abstractNumId w:val="10"/>
  </w:num>
  <w:num w:numId="32" w16cid:durableId="436489767">
    <w:abstractNumId w:val="2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ligesh Nyamati (Capgemini)">
    <w15:presenceInfo w15:providerId="AD" w15:userId="S::huligesh.nyamati@tollgroup.com::31af832a-66d1-4b56-87f8-f77bf7100c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340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395"/>
    <w:rsid w:val="0000007E"/>
    <w:rsid w:val="00000582"/>
    <w:rsid w:val="000005BF"/>
    <w:rsid w:val="00000880"/>
    <w:rsid w:val="000009DD"/>
    <w:rsid w:val="00000A09"/>
    <w:rsid w:val="00000DA9"/>
    <w:rsid w:val="00000EF9"/>
    <w:rsid w:val="000011E6"/>
    <w:rsid w:val="00001431"/>
    <w:rsid w:val="00001506"/>
    <w:rsid w:val="000015F8"/>
    <w:rsid w:val="0000160F"/>
    <w:rsid w:val="000018D8"/>
    <w:rsid w:val="000019D6"/>
    <w:rsid w:val="00001AC0"/>
    <w:rsid w:val="00001AF5"/>
    <w:rsid w:val="00001B60"/>
    <w:rsid w:val="00001CDA"/>
    <w:rsid w:val="00001E6C"/>
    <w:rsid w:val="00002212"/>
    <w:rsid w:val="00002487"/>
    <w:rsid w:val="00002675"/>
    <w:rsid w:val="000029C9"/>
    <w:rsid w:val="00002B9C"/>
    <w:rsid w:val="00002BCA"/>
    <w:rsid w:val="00002FCC"/>
    <w:rsid w:val="00002FEC"/>
    <w:rsid w:val="00003057"/>
    <w:rsid w:val="0000313C"/>
    <w:rsid w:val="00003167"/>
    <w:rsid w:val="000034A6"/>
    <w:rsid w:val="00003771"/>
    <w:rsid w:val="00003918"/>
    <w:rsid w:val="00003DB2"/>
    <w:rsid w:val="000040BD"/>
    <w:rsid w:val="00004217"/>
    <w:rsid w:val="000043CC"/>
    <w:rsid w:val="000048D3"/>
    <w:rsid w:val="00004904"/>
    <w:rsid w:val="00004C6E"/>
    <w:rsid w:val="000050C4"/>
    <w:rsid w:val="00005153"/>
    <w:rsid w:val="00005184"/>
    <w:rsid w:val="00005351"/>
    <w:rsid w:val="000056F8"/>
    <w:rsid w:val="0000576A"/>
    <w:rsid w:val="00005917"/>
    <w:rsid w:val="00005A93"/>
    <w:rsid w:val="00005B75"/>
    <w:rsid w:val="00005D14"/>
    <w:rsid w:val="00005EC6"/>
    <w:rsid w:val="00005F92"/>
    <w:rsid w:val="00006288"/>
    <w:rsid w:val="00006559"/>
    <w:rsid w:val="00006771"/>
    <w:rsid w:val="000068AD"/>
    <w:rsid w:val="00006FAC"/>
    <w:rsid w:val="00006FD5"/>
    <w:rsid w:val="00007011"/>
    <w:rsid w:val="000070C9"/>
    <w:rsid w:val="000071CE"/>
    <w:rsid w:val="00007250"/>
    <w:rsid w:val="000073D2"/>
    <w:rsid w:val="0000756D"/>
    <w:rsid w:val="000075A0"/>
    <w:rsid w:val="000076AE"/>
    <w:rsid w:val="00007757"/>
    <w:rsid w:val="00007A56"/>
    <w:rsid w:val="00007B81"/>
    <w:rsid w:val="00007CFF"/>
    <w:rsid w:val="00007E41"/>
    <w:rsid w:val="00007E81"/>
    <w:rsid w:val="0001026E"/>
    <w:rsid w:val="000103CD"/>
    <w:rsid w:val="000103DB"/>
    <w:rsid w:val="00010477"/>
    <w:rsid w:val="00010A0D"/>
    <w:rsid w:val="00010A6D"/>
    <w:rsid w:val="00010A77"/>
    <w:rsid w:val="00010CC6"/>
    <w:rsid w:val="00011095"/>
    <w:rsid w:val="00011168"/>
    <w:rsid w:val="00011650"/>
    <w:rsid w:val="000116EB"/>
    <w:rsid w:val="00011749"/>
    <w:rsid w:val="00011A39"/>
    <w:rsid w:val="00011AD7"/>
    <w:rsid w:val="00011B21"/>
    <w:rsid w:val="00011B99"/>
    <w:rsid w:val="00011BF9"/>
    <w:rsid w:val="00011FB0"/>
    <w:rsid w:val="000120D8"/>
    <w:rsid w:val="00012149"/>
    <w:rsid w:val="00012682"/>
    <w:rsid w:val="00012B38"/>
    <w:rsid w:val="00012CF7"/>
    <w:rsid w:val="00012F78"/>
    <w:rsid w:val="00013037"/>
    <w:rsid w:val="000130F3"/>
    <w:rsid w:val="00013121"/>
    <w:rsid w:val="00013187"/>
    <w:rsid w:val="0001359B"/>
    <w:rsid w:val="000137B5"/>
    <w:rsid w:val="00013B69"/>
    <w:rsid w:val="00013EC9"/>
    <w:rsid w:val="000146CC"/>
    <w:rsid w:val="0001481E"/>
    <w:rsid w:val="00014DCC"/>
    <w:rsid w:val="00014E82"/>
    <w:rsid w:val="00014EC8"/>
    <w:rsid w:val="000151B5"/>
    <w:rsid w:val="00015200"/>
    <w:rsid w:val="00015341"/>
    <w:rsid w:val="000153F2"/>
    <w:rsid w:val="000154F3"/>
    <w:rsid w:val="000155BB"/>
    <w:rsid w:val="00015A14"/>
    <w:rsid w:val="00015B3A"/>
    <w:rsid w:val="00015DD3"/>
    <w:rsid w:val="0001602E"/>
    <w:rsid w:val="0001637E"/>
    <w:rsid w:val="0001637F"/>
    <w:rsid w:val="00016481"/>
    <w:rsid w:val="000164C5"/>
    <w:rsid w:val="000166DC"/>
    <w:rsid w:val="0001676B"/>
    <w:rsid w:val="00016816"/>
    <w:rsid w:val="00016B7B"/>
    <w:rsid w:val="00016B95"/>
    <w:rsid w:val="00016E1C"/>
    <w:rsid w:val="00017808"/>
    <w:rsid w:val="00017C92"/>
    <w:rsid w:val="00017F25"/>
    <w:rsid w:val="00020055"/>
    <w:rsid w:val="0002019C"/>
    <w:rsid w:val="000204E0"/>
    <w:rsid w:val="000205D8"/>
    <w:rsid w:val="00020851"/>
    <w:rsid w:val="00020BFC"/>
    <w:rsid w:val="00020D84"/>
    <w:rsid w:val="000213B2"/>
    <w:rsid w:val="0002170D"/>
    <w:rsid w:val="000218BC"/>
    <w:rsid w:val="00021A8B"/>
    <w:rsid w:val="00021BC3"/>
    <w:rsid w:val="00021C17"/>
    <w:rsid w:val="00021C61"/>
    <w:rsid w:val="000225C4"/>
    <w:rsid w:val="00022A76"/>
    <w:rsid w:val="00022DA6"/>
    <w:rsid w:val="00022DAF"/>
    <w:rsid w:val="00022EA6"/>
    <w:rsid w:val="00022EE3"/>
    <w:rsid w:val="00022F44"/>
    <w:rsid w:val="000233FD"/>
    <w:rsid w:val="0002347E"/>
    <w:rsid w:val="00023831"/>
    <w:rsid w:val="00023D66"/>
    <w:rsid w:val="000241CC"/>
    <w:rsid w:val="000242ED"/>
    <w:rsid w:val="000244B8"/>
    <w:rsid w:val="0002469D"/>
    <w:rsid w:val="00024718"/>
    <w:rsid w:val="000247F8"/>
    <w:rsid w:val="000248C6"/>
    <w:rsid w:val="000248F2"/>
    <w:rsid w:val="00024B69"/>
    <w:rsid w:val="00024DB8"/>
    <w:rsid w:val="00024DE1"/>
    <w:rsid w:val="0002501D"/>
    <w:rsid w:val="0002502E"/>
    <w:rsid w:val="00025366"/>
    <w:rsid w:val="00025792"/>
    <w:rsid w:val="0002593D"/>
    <w:rsid w:val="00025988"/>
    <w:rsid w:val="00025DBA"/>
    <w:rsid w:val="00025E58"/>
    <w:rsid w:val="00026026"/>
    <w:rsid w:val="0002604E"/>
    <w:rsid w:val="0002683F"/>
    <w:rsid w:val="000268BF"/>
    <w:rsid w:val="00026910"/>
    <w:rsid w:val="0002697D"/>
    <w:rsid w:val="00026EB0"/>
    <w:rsid w:val="00026EF1"/>
    <w:rsid w:val="00027392"/>
    <w:rsid w:val="000277CD"/>
    <w:rsid w:val="000279A9"/>
    <w:rsid w:val="00027B4B"/>
    <w:rsid w:val="00027FE9"/>
    <w:rsid w:val="00027FF8"/>
    <w:rsid w:val="00030167"/>
    <w:rsid w:val="00030651"/>
    <w:rsid w:val="0003082B"/>
    <w:rsid w:val="000308A4"/>
    <w:rsid w:val="0003099C"/>
    <w:rsid w:val="00030DE6"/>
    <w:rsid w:val="000313B7"/>
    <w:rsid w:val="000315B5"/>
    <w:rsid w:val="00031735"/>
    <w:rsid w:val="00031CEF"/>
    <w:rsid w:val="0003207B"/>
    <w:rsid w:val="000320F0"/>
    <w:rsid w:val="0003225D"/>
    <w:rsid w:val="0003271C"/>
    <w:rsid w:val="00032736"/>
    <w:rsid w:val="00032C5F"/>
    <w:rsid w:val="00032DDE"/>
    <w:rsid w:val="00033530"/>
    <w:rsid w:val="00033958"/>
    <w:rsid w:val="00033BE1"/>
    <w:rsid w:val="00033E46"/>
    <w:rsid w:val="0003413D"/>
    <w:rsid w:val="0003424B"/>
    <w:rsid w:val="00034718"/>
    <w:rsid w:val="000347D4"/>
    <w:rsid w:val="00034CAB"/>
    <w:rsid w:val="0003502E"/>
    <w:rsid w:val="0003524C"/>
    <w:rsid w:val="000359E3"/>
    <w:rsid w:val="00035AA5"/>
    <w:rsid w:val="00035DA7"/>
    <w:rsid w:val="00035DC0"/>
    <w:rsid w:val="00035E95"/>
    <w:rsid w:val="0003643B"/>
    <w:rsid w:val="00036509"/>
    <w:rsid w:val="00036646"/>
    <w:rsid w:val="000366FC"/>
    <w:rsid w:val="00036C35"/>
    <w:rsid w:val="00036F42"/>
    <w:rsid w:val="00036F84"/>
    <w:rsid w:val="000372C3"/>
    <w:rsid w:val="0003747C"/>
    <w:rsid w:val="00037683"/>
    <w:rsid w:val="000376F2"/>
    <w:rsid w:val="00037714"/>
    <w:rsid w:val="00037859"/>
    <w:rsid w:val="00037890"/>
    <w:rsid w:val="00037D45"/>
    <w:rsid w:val="000403F6"/>
    <w:rsid w:val="000405BB"/>
    <w:rsid w:val="00040612"/>
    <w:rsid w:val="00040792"/>
    <w:rsid w:val="000409FF"/>
    <w:rsid w:val="00040B1A"/>
    <w:rsid w:val="00040E81"/>
    <w:rsid w:val="00041204"/>
    <w:rsid w:val="00041208"/>
    <w:rsid w:val="0004121A"/>
    <w:rsid w:val="00041A2F"/>
    <w:rsid w:val="00041B80"/>
    <w:rsid w:val="00041C5D"/>
    <w:rsid w:val="00041F47"/>
    <w:rsid w:val="000421FD"/>
    <w:rsid w:val="00042593"/>
    <w:rsid w:val="00042687"/>
    <w:rsid w:val="000426E4"/>
    <w:rsid w:val="00042842"/>
    <w:rsid w:val="00042C6D"/>
    <w:rsid w:val="000435BC"/>
    <w:rsid w:val="0004363A"/>
    <w:rsid w:val="00043CFA"/>
    <w:rsid w:val="00043D54"/>
    <w:rsid w:val="00044422"/>
    <w:rsid w:val="00044723"/>
    <w:rsid w:val="000447E1"/>
    <w:rsid w:val="00044B10"/>
    <w:rsid w:val="00044F55"/>
    <w:rsid w:val="000459DE"/>
    <w:rsid w:val="00045B7B"/>
    <w:rsid w:val="000460A5"/>
    <w:rsid w:val="000460E1"/>
    <w:rsid w:val="00046681"/>
    <w:rsid w:val="000467D5"/>
    <w:rsid w:val="0004688C"/>
    <w:rsid w:val="00046B77"/>
    <w:rsid w:val="00046BFA"/>
    <w:rsid w:val="00046C5B"/>
    <w:rsid w:val="00046D68"/>
    <w:rsid w:val="000474B8"/>
    <w:rsid w:val="000477AB"/>
    <w:rsid w:val="000477B5"/>
    <w:rsid w:val="0004788E"/>
    <w:rsid w:val="000479C7"/>
    <w:rsid w:val="00047B44"/>
    <w:rsid w:val="0005035E"/>
    <w:rsid w:val="000503DB"/>
    <w:rsid w:val="00050745"/>
    <w:rsid w:val="00050758"/>
    <w:rsid w:val="00050784"/>
    <w:rsid w:val="00050797"/>
    <w:rsid w:val="00050AA8"/>
    <w:rsid w:val="00050B20"/>
    <w:rsid w:val="00050B70"/>
    <w:rsid w:val="00050DCB"/>
    <w:rsid w:val="00050E30"/>
    <w:rsid w:val="000510F2"/>
    <w:rsid w:val="0005112A"/>
    <w:rsid w:val="000519F4"/>
    <w:rsid w:val="000521F9"/>
    <w:rsid w:val="000525D1"/>
    <w:rsid w:val="00052737"/>
    <w:rsid w:val="00052A91"/>
    <w:rsid w:val="00052AEA"/>
    <w:rsid w:val="0005326D"/>
    <w:rsid w:val="000532CB"/>
    <w:rsid w:val="00053359"/>
    <w:rsid w:val="000536E5"/>
    <w:rsid w:val="00053805"/>
    <w:rsid w:val="00053B3A"/>
    <w:rsid w:val="00053B6A"/>
    <w:rsid w:val="00053D73"/>
    <w:rsid w:val="00053ECD"/>
    <w:rsid w:val="00053F6A"/>
    <w:rsid w:val="000541AA"/>
    <w:rsid w:val="00054529"/>
    <w:rsid w:val="0005452A"/>
    <w:rsid w:val="00054639"/>
    <w:rsid w:val="000547DA"/>
    <w:rsid w:val="00054903"/>
    <w:rsid w:val="00054A5F"/>
    <w:rsid w:val="00054B16"/>
    <w:rsid w:val="00054D1F"/>
    <w:rsid w:val="00054EA5"/>
    <w:rsid w:val="00055177"/>
    <w:rsid w:val="00055342"/>
    <w:rsid w:val="00055AE8"/>
    <w:rsid w:val="00055B05"/>
    <w:rsid w:val="00055BD4"/>
    <w:rsid w:val="00055FC1"/>
    <w:rsid w:val="000562EE"/>
    <w:rsid w:val="000564F3"/>
    <w:rsid w:val="00056B10"/>
    <w:rsid w:val="00056B3D"/>
    <w:rsid w:val="00056D9E"/>
    <w:rsid w:val="00057915"/>
    <w:rsid w:val="00057963"/>
    <w:rsid w:val="00057AE0"/>
    <w:rsid w:val="00057AF3"/>
    <w:rsid w:val="00057B0F"/>
    <w:rsid w:val="00057D3B"/>
    <w:rsid w:val="00060022"/>
    <w:rsid w:val="00060274"/>
    <w:rsid w:val="000606A4"/>
    <w:rsid w:val="000606F4"/>
    <w:rsid w:val="0006076C"/>
    <w:rsid w:val="00061658"/>
    <w:rsid w:val="000617E5"/>
    <w:rsid w:val="00061E4D"/>
    <w:rsid w:val="00062322"/>
    <w:rsid w:val="00062615"/>
    <w:rsid w:val="000626D4"/>
    <w:rsid w:val="00062FAE"/>
    <w:rsid w:val="00063242"/>
    <w:rsid w:val="000635D0"/>
    <w:rsid w:val="0006377F"/>
    <w:rsid w:val="00063868"/>
    <w:rsid w:val="00063BBB"/>
    <w:rsid w:val="00063DAE"/>
    <w:rsid w:val="00063F34"/>
    <w:rsid w:val="000643B5"/>
    <w:rsid w:val="0006452E"/>
    <w:rsid w:val="000649BF"/>
    <w:rsid w:val="00064B42"/>
    <w:rsid w:val="0006532C"/>
    <w:rsid w:val="0006583F"/>
    <w:rsid w:val="0006588E"/>
    <w:rsid w:val="00065B15"/>
    <w:rsid w:val="00065C7A"/>
    <w:rsid w:val="00065F89"/>
    <w:rsid w:val="0006603E"/>
    <w:rsid w:val="00066155"/>
    <w:rsid w:val="000661E4"/>
    <w:rsid w:val="0006653F"/>
    <w:rsid w:val="0006682D"/>
    <w:rsid w:val="00066E77"/>
    <w:rsid w:val="00066F54"/>
    <w:rsid w:val="0006771F"/>
    <w:rsid w:val="000677FA"/>
    <w:rsid w:val="00067FEA"/>
    <w:rsid w:val="00070113"/>
    <w:rsid w:val="00070134"/>
    <w:rsid w:val="00070289"/>
    <w:rsid w:val="00070422"/>
    <w:rsid w:val="000706A2"/>
    <w:rsid w:val="00070795"/>
    <w:rsid w:val="00070799"/>
    <w:rsid w:val="000708E2"/>
    <w:rsid w:val="00070B6A"/>
    <w:rsid w:val="00070D4C"/>
    <w:rsid w:val="00070E56"/>
    <w:rsid w:val="00070E98"/>
    <w:rsid w:val="0007124F"/>
    <w:rsid w:val="000712BB"/>
    <w:rsid w:val="0007156D"/>
    <w:rsid w:val="00071C8B"/>
    <w:rsid w:val="00072366"/>
    <w:rsid w:val="00072488"/>
    <w:rsid w:val="00072661"/>
    <w:rsid w:val="000726E1"/>
    <w:rsid w:val="00072DD7"/>
    <w:rsid w:val="00073026"/>
    <w:rsid w:val="0007346C"/>
    <w:rsid w:val="000736A4"/>
    <w:rsid w:val="00073959"/>
    <w:rsid w:val="00073DB1"/>
    <w:rsid w:val="000744BF"/>
    <w:rsid w:val="00074581"/>
    <w:rsid w:val="000747E6"/>
    <w:rsid w:val="00074864"/>
    <w:rsid w:val="00074A6E"/>
    <w:rsid w:val="00074B97"/>
    <w:rsid w:val="00074BB9"/>
    <w:rsid w:val="00074E75"/>
    <w:rsid w:val="0007503C"/>
    <w:rsid w:val="000750BB"/>
    <w:rsid w:val="0007533E"/>
    <w:rsid w:val="0007546C"/>
    <w:rsid w:val="000754FC"/>
    <w:rsid w:val="00075773"/>
    <w:rsid w:val="00075AB4"/>
    <w:rsid w:val="00075BBE"/>
    <w:rsid w:val="000771C1"/>
    <w:rsid w:val="00077322"/>
    <w:rsid w:val="00077344"/>
    <w:rsid w:val="00077599"/>
    <w:rsid w:val="00077AD6"/>
    <w:rsid w:val="000800F7"/>
    <w:rsid w:val="0008022C"/>
    <w:rsid w:val="000809EF"/>
    <w:rsid w:val="00080A67"/>
    <w:rsid w:val="000811F8"/>
    <w:rsid w:val="00081211"/>
    <w:rsid w:val="00081215"/>
    <w:rsid w:val="0008123B"/>
    <w:rsid w:val="000812EA"/>
    <w:rsid w:val="000816B5"/>
    <w:rsid w:val="00081737"/>
    <w:rsid w:val="000819EA"/>
    <w:rsid w:val="00081D53"/>
    <w:rsid w:val="00081E5F"/>
    <w:rsid w:val="00082040"/>
    <w:rsid w:val="00082104"/>
    <w:rsid w:val="00082182"/>
    <w:rsid w:val="000821F3"/>
    <w:rsid w:val="000823CB"/>
    <w:rsid w:val="000823EF"/>
    <w:rsid w:val="00082428"/>
    <w:rsid w:val="000827E0"/>
    <w:rsid w:val="0008345F"/>
    <w:rsid w:val="0008360E"/>
    <w:rsid w:val="000839A4"/>
    <w:rsid w:val="00083B06"/>
    <w:rsid w:val="00083DEF"/>
    <w:rsid w:val="00083F5D"/>
    <w:rsid w:val="000841B0"/>
    <w:rsid w:val="000843AC"/>
    <w:rsid w:val="000845F9"/>
    <w:rsid w:val="0008469C"/>
    <w:rsid w:val="00084B63"/>
    <w:rsid w:val="0008503B"/>
    <w:rsid w:val="00085143"/>
    <w:rsid w:val="00085238"/>
    <w:rsid w:val="000853D2"/>
    <w:rsid w:val="00085892"/>
    <w:rsid w:val="000859ED"/>
    <w:rsid w:val="00085D4A"/>
    <w:rsid w:val="00086454"/>
    <w:rsid w:val="000864AD"/>
    <w:rsid w:val="000868AC"/>
    <w:rsid w:val="0008694F"/>
    <w:rsid w:val="000869E0"/>
    <w:rsid w:val="00086AA8"/>
    <w:rsid w:val="000873EC"/>
    <w:rsid w:val="00087646"/>
    <w:rsid w:val="00087D09"/>
    <w:rsid w:val="00087D1E"/>
    <w:rsid w:val="00087DEE"/>
    <w:rsid w:val="00090297"/>
    <w:rsid w:val="000905B8"/>
    <w:rsid w:val="00090D3A"/>
    <w:rsid w:val="00090EA5"/>
    <w:rsid w:val="00090F21"/>
    <w:rsid w:val="00090F7A"/>
    <w:rsid w:val="0009139D"/>
    <w:rsid w:val="000913B9"/>
    <w:rsid w:val="0009166E"/>
    <w:rsid w:val="000918D0"/>
    <w:rsid w:val="00091DFA"/>
    <w:rsid w:val="00092134"/>
    <w:rsid w:val="0009214B"/>
    <w:rsid w:val="000925B1"/>
    <w:rsid w:val="000926C1"/>
    <w:rsid w:val="000928DF"/>
    <w:rsid w:val="00092ACD"/>
    <w:rsid w:val="00092BFD"/>
    <w:rsid w:val="00092E25"/>
    <w:rsid w:val="00093387"/>
    <w:rsid w:val="00093647"/>
    <w:rsid w:val="00093792"/>
    <w:rsid w:val="000937FB"/>
    <w:rsid w:val="0009382E"/>
    <w:rsid w:val="00093835"/>
    <w:rsid w:val="000939C3"/>
    <w:rsid w:val="000941E2"/>
    <w:rsid w:val="00094933"/>
    <w:rsid w:val="0009499F"/>
    <w:rsid w:val="00094A58"/>
    <w:rsid w:val="00094B67"/>
    <w:rsid w:val="00094F7D"/>
    <w:rsid w:val="000950A6"/>
    <w:rsid w:val="000952BF"/>
    <w:rsid w:val="000955F3"/>
    <w:rsid w:val="00095AB1"/>
    <w:rsid w:val="00095B12"/>
    <w:rsid w:val="00095B3A"/>
    <w:rsid w:val="00095D64"/>
    <w:rsid w:val="00096260"/>
    <w:rsid w:val="0009634D"/>
    <w:rsid w:val="000963D5"/>
    <w:rsid w:val="000963FA"/>
    <w:rsid w:val="0009663E"/>
    <w:rsid w:val="0009699E"/>
    <w:rsid w:val="00096A74"/>
    <w:rsid w:val="00096B49"/>
    <w:rsid w:val="00097267"/>
    <w:rsid w:val="00097281"/>
    <w:rsid w:val="00097332"/>
    <w:rsid w:val="000974A1"/>
    <w:rsid w:val="00097992"/>
    <w:rsid w:val="00097BEE"/>
    <w:rsid w:val="000A0946"/>
    <w:rsid w:val="000A0A83"/>
    <w:rsid w:val="000A0E0E"/>
    <w:rsid w:val="000A1069"/>
    <w:rsid w:val="000A11F4"/>
    <w:rsid w:val="000A1232"/>
    <w:rsid w:val="000A1362"/>
    <w:rsid w:val="000A140B"/>
    <w:rsid w:val="000A17CC"/>
    <w:rsid w:val="000A1820"/>
    <w:rsid w:val="000A1824"/>
    <w:rsid w:val="000A1A19"/>
    <w:rsid w:val="000A1CA7"/>
    <w:rsid w:val="000A1E33"/>
    <w:rsid w:val="000A27F9"/>
    <w:rsid w:val="000A2A06"/>
    <w:rsid w:val="000A2A5A"/>
    <w:rsid w:val="000A2C98"/>
    <w:rsid w:val="000A3413"/>
    <w:rsid w:val="000A342B"/>
    <w:rsid w:val="000A3773"/>
    <w:rsid w:val="000A38EA"/>
    <w:rsid w:val="000A3B4D"/>
    <w:rsid w:val="000A3B8F"/>
    <w:rsid w:val="000A3D20"/>
    <w:rsid w:val="000A456A"/>
    <w:rsid w:val="000A4663"/>
    <w:rsid w:val="000A4E1A"/>
    <w:rsid w:val="000A55A9"/>
    <w:rsid w:val="000A5674"/>
    <w:rsid w:val="000A59AD"/>
    <w:rsid w:val="000A5AFE"/>
    <w:rsid w:val="000A5DBE"/>
    <w:rsid w:val="000A5F16"/>
    <w:rsid w:val="000A5FF3"/>
    <w:rsid w:val="000A6120"/>
    <w:rsid w:val="000A61A9"/>
    <w:rsid w:val="000A698F"/>
    <w:rsid w:val="000A6A0B"/>
    <w:rsid w:val="000A6A7D"/>
    <w:rsid w:val="000A6CFA"/>
    <w:rsid w:val="000A6D5F"/>
    <w:rsid w:val="000A6DA4"/>
    <w:rsid w:val="000A70A6"/>
    <w:rsid w:val="000A713C"/>
    <w:rsid w:val="000A74FB"/>
    <w:rsid w:val="000A75E6"/>
    <w:rsid w:val="000A7AE5"/>
    <w:rsid w:val="000A7CF3"/>
    <w:rsid w:val="000A7D67"/>
    <w:rsid w:val="000B031B"/>
    <w:rsid w:val="000B0542"/>
    <w:rsid w:val="000B05C7"/>
    <w:rsid w:val="000B06A7"/>
    <w:rsid w:val="000B07DA"/>
    <w:rsid w:val="000B0C30"/>
    <w:rsid w:val="000B0D6C"/>
    <w:rsid w:val="000B0EC7"/>
    <w:rsid w:val="000B0F2B"/>
    <w:rsid w:val="000B0FE3"/>
    <w:rsid w:val="000B1175"/>
    <w:rsid w:val="000B118C"/>
    <w:rsid w:val="000B13A6"/>
    <w:rsid w:val="000B14C4"/>
    <w:rsid w:val="000B16A2"/>
    <w:rsid w:val="000B16C7"/>
    <w:rsid w:val="000B1CB4"/>
    <w:rsid w:val="000B20A8"/>
    <w:rsid w:val="000B221F"/>
    <w:rsid w:val="000B27C9"/>
    <w:rsid w:val="000B29E6"/>
    <w:rsid w:val="000B2CC8"/>
    <w:rsid w:val="000B2D5E"/>
    <w:rsid w:val="000B30AD"/>
    <w:rsid w:val="000B36BB"/>
    <w:rsid w:val="000B3701"/>
    <w:rsid w:val="000B3933"/>
    <w:rsid w:val="000B3A87"/>
    <w:rsid w:val="000B3C7B"/>
    <w:rsid w:val="000B46D9"/>
    <w:rsid w:val="000B490D"/>
    <w:rsid w:val="000B4913"/>
    <w:rsid w:val="000B513A"/>
    <w:rsid w:val="000B5193"/>
    <w:rsid w:val="000B5692"/>
    <w:rsid w:val="000B5CC7"/>
    <w:rsid w:val="000B5CE3"/>
    <w:rsid w:val="000B5D08"/>
    <w:rsid w:val="000B5E4A"/>
    <w:rsid w:val="000B6020"/>
    <w:rsid w:val="000B61E2"/>
    <w:rsid w:val="000B6473"/>
    <w:rsid w:val="000B6832"/>
    <w:rsid w:val="000B6B18"/>
    <w:rsid w:val="000B6CF5"/>
    <w:rsid w:val="000B6E0E"/>
    <w:rsid w:val="000B721B"/>
    <w:rsid w:val="000B7235"/>
    <w:rsid w:val="000B73D1"/>
    <w:rsid w:val="000B7BCD"/>
    <w:rsid w:val="000B7D79"/>
    <w:rsid w:val="000B7DC8"/>
    <w:rsid w:val="000C00FB"/>
    <w:rsid w:val="000C06FF"/>
    <w:rsid w:val="000C106B"/>
    <w:rsid w:val="000C14B0"/>
    <w:rsid w:val="000C1947"/>
    <w:rsid w:val="000C1BA9"/>
    <w:rsid w:val="000C1CF8"/>
    <w:rsid w:val="000C1D1C"/>
    <w:rsid w:val="000C219C"/>
    <w:rsid w:val="000C230C"/>
    <w:rsid w:val="000C2B88"/>
    <w:rsid w:val="000C2D6C"/>
    <w:rsid w:val="000C2F2C"/>
    <w:rsid w:val="000C330E"/>
    <w:rsid w:val="000C35E3"/>
    <w:rsid w:val="000C37D7"/>
    <w:rsid w:val="000C3A6D"/>
    <w:rsid w:val="000C3CBA"/>
    <w:rsid w:val="000C4281"/>
    <w:rsid w:val="000C4341"/>
    <w:rsid w:val="000C4570"/>
    <w:rsid w:val="000C472E"/>
    <w:rsid w:val="000C4878"/>
    <w:rsid w:val="000C4B3F"/>
    <w:rsid w:val="000C4C5D"/>
    <w:rsid w:val="000C5254"/>
    <w:rsid w:val="000C5707"/>
    <w:rsid w:val="000C5D03"/>
    <w:rsid w:val="000C6318"/>
    <w:rsid w:val="000C6381"/>
    <w:rsid w:val="000C6628"/>
    <w:rsid w:val="000C68EC"/>
    <w:rsid w:val="000C6CFA"/>
    <w:rsid w:val="000C6D0F"/>
    <w:rsid w:val="000C73F3"/>
    <w:rsid w:val="000C7844"/>
    <w:rsid w:val="000C7BA5"/>
    <w:rsid w:val="000C7C51"/>
    <w:rsid w:val="000C7F48"/>
    <w:rsid w:val="000D0637"/>
    <w:rsid w:val="000D065B"/>
    <w:rsid w:val="000D0761"/>
    <w:rsid w:val="000D0822"/>
    <w:rsid w:val="000D0AE4"/>
    <w:rsid w:val="000D0E51"/>
    <w:rsid w:val="000D17DE"/>
    <w:rsid w:val="000D18CB"/>
    <w:rsid w:val="000D1C45"/>
    <w:rsid w:val="000D1CCF"/>
    <w:rsid w:val="000D2118"/>
    <w:rsid w:val="000D28F2"/>
    <w:rsid w:val="000D29A7"/>
    <w:rsid w:val="000D2BAB"/>
    <w:rsid w:val="000D2C55"/>
    <w:rsid w:val="000D30B3"/>
    <w:rsid w:val="000D3599"/>
    <w:rsid w:val="000D359B"/>
    <w:rsid w:val="000D36FF"/>
    <w:rsid w:val="000D37BA"/>
    <w:rsid w:val="000D3844"/>
    <w:rsid w:val="000D3B8F"/>
    <w:rsid w:val="000D3F87"/>
    <w:rsid w:val="000D430A"/>
    <w:rsid w:val="000D4447"/>
    <w:rsid w:val="000D4548"/>
    <w:rsid w:val="000D4574"/>
    <w:rsid w:val="000D48CD"/>
    <w:rsid w:val="000D49BB"/>
    <w:rsid w:val="000D4B7F"/>
    <w:rsid w:val="000D4E1B"/>
    <w:rsid w:val="000D5015"/>
    <w:rsid w:val="000D50E4"/>
    <w:rsid w:val="000D50EE"/>
    <w:rsid w:val="000D51F9"/>
    <w:rsid w:val="000D53C8"/>
    <w:rsid w:val="000D56A2"/>
    <w:rsid w:val="000D5C9D"/>
    <w:rsid w:val="000D5EBD"/>
    <w:rsid w:val="000D60BF"/>
    <w:rsid w:val="000D610E"/>
    <w:rsid w:val="000D616D"/>
    <w:rsid w:val="000D62CD"/>
    <w:rsid w:val="000D6595"/>
    <w:rsid w:val="000D6730"/>
    <w:rsid w:val="000D6B7F"/>
    <w:rsid w:val="000D6B8C"/>
    <w:rsid w:val="000D6F47"/>
    <w:rsid w:val="000D7015"/>
    <w:rsid w:val="000D7502"/>
    <w:rsid w:val="000D78C7"/>
    <w:rsid w:val="000D7A33"/>
    <w:rsid w:val="000D7C6A"/>
    <w:rsid w:val="000D7F10"/>
    <w:rsid w:val="000E0D95"/>
    <w:rsid w:val="000E0E06"/>
    <w:rsid w:val="000E0E4E"/>
    <w:rsid w:val="000E1535"/>
    <w:rsid w:val="000E1D67"/>
    <w:rsid w:val="000E28AB"/>
    <w:rsid w:val="000E2B9B"/>
    <w:rsid w:val="000E2BC8"/>
    <w:rsid w:val="000E2BD2"/>
    <w:rsid w:val="000E2C6D"/>
    <w:rsid w:val="000E2D62"/>
    <w:rsid w:val="000E2FE1"/>
    <w:rsid w:val="000E37C5"/>
    <w:rsid w:val="000E3952"/>
    <w:rsid w:val="000E3B1E"/>
    <w:rsid w:val="000E3B3A"/>
    <w:rsid w:val="000E3CBA"/>
    <w:rsid w:val="000E3CC7"/>
    <w:rsid w:val="000E3FA0"/>
    <w:rsid w:val="000E42EA"/>
    <w:rsid w:val="000E45C9"/>
    <w:rsid w:val="000E4C85"/>
    <w:rsid w:val="000E4E1E"/>
    <w:rsid w:val="000E501B"/>
    <w:rsid w:val="000E5264"/>
    <w:rsid w:val="000E5273"/>
    <w:rsid w:val="000E5536"/>
    <w:rsid w:val="000E5C75"/>
    <w:rsid w:val="000E5DD0"/>
    <w:rsid w:val="000E5F99"/>
    <w:rsid w:val="000E6028"/>
    <w:rsid w:val="000E618D"/>
    <w:rsid w:val="000E6397"/>
    <w:rsid w:val="000E6D0C"/>
    <w:rsid w:val="000E6DDB"/>
    <w:rsid w:val="000E6E19"/>
    <w:rsid w:val="000E7063"/>
    <w:rsid w:val="000E7308"/>
    <w:rsid w:val="000E7841"/>
    <w:rsid w:val="000E7A51"/>
    <w:rsid w:val="000E7BAD"/>
    <w:rsid w:val="000E7F84"/>
    <w:rsid w:val="000E7F9A"/>
    <w:rsid w:val="000F0531"/>
    <w:rsid w:val="000F06B2"/>
    <w:rsid w:val="000F0741"/>
    <w:rsid w:val="000F0AD3"/>
    <w:rsid w:val="000F0CE7"/>
    <w:rsid w:val="000F11DE"/>
    <w:rsid w:val="000F1271"/>
    <w:rsid w:val="000F128A"/>
    <w:rsid w:val="000F1409"/>
    <w:rsid w:val="000F161E"/>
    <w:rsid w:val="000F1B79"/>
    <w:rsid w:val="000F2352"/>
    <w:rsid w:val="000F24CE"/>
    <w:rsid w:val="000F255B"/>
    <w:rsid w:val="000F2806"/>
    <w:rsid w:val="000F283D"/>
    <w:rsid w:val="000F29AA"/>
    <w:rsid w:val="000F2AF1"/>
    <w:rsid w:val="000F2C84"/>
    <w:rsid w:val="000F2DA9"/>
    <w:rsid w:val="000F2E0C"/>
    <w:rsid w:val="000F2E4F"/>
    <w:rsid w:val="000F2EBE"/>
    <w:rsid w:val="000F309E"/>
    <w:rsid w:val="000F330C"/>
    <w:rsid w:val="000F3536"/>
    <w:rsid w:val="000F3725"/>
    <w:rsid w:val="000F373C"/>
    <w:rsid w:val="000F3A4E"/>
    <w:rsid w:val="000F3E5F"/>
    <w:rsid w:val="000F3EAD"/>
    <w:rsid w:val="000F41F8"/>
    <w:rsid w:val="000F44DE"/>
    <w:rsid w:val="000F45D4"/>
    <w:rsid w:val="000F4603"/>
    <w:rsid w:val="000F4667"/>
    <w:rsid w:val="000F47A1"/>
    <w:rsid w:val="000F4B8A"/>
    <w:rsid w:val="000F4E0A"/>
    <w:rsid w:val="000F4F2A"/>
    <w:rsid w:val="000F4FBB"/>
    <w:rsid w:val="000F4FFF"/>
    <w:rsid w:val="000F51D5"/>
    <w:rsid w:val="000F52ED"/>
    <w:rsid w:val="000F5B0D"/>
    <w:rsid w:val="000F60AE"/>
    <w:rsid w:val="000F617E"/>
    <w:rsid w:val="000F6300"/>
    <w:rsid w:val="000F6739"/>
    <w:rsid w:val="000F6A48"/>
    <w:rsid w:val="000F6D53"/>
    <w:rsid w:val="000F6D7E"/>
    <w:rsid w:val="000F7557"/>
    <w:rsid w:val="000F78D9"/>
    <w:rsid w:val="000F7A2D"/>
    <w:rsid w:val="000F7D33"/>
    <w:rsid w:val="00100367"/>
    <w:rsid w:val="0010042A"/>
    <w:rsid w:val="001004D9"/>
    <w:rsid w:val="001006AA"/>
    <w:rsid w:val="00100ACE"/>
    <w:rsid w:val="00100D7D"/>
    <w:rsid w:val="0010109F"/>
    <w:rsid w:val="00101158"/>
    <w:rsid w:val="0010119C"/>
    <w:rsid w:val="001015E2"/>
    <w:rsid w:val="0010161A"/>
    <w:rsid w:val="0010164E"/>
    <w:rsid w:val="001016CA"/>
    <w:rsid w:val="00101A2F"/>
    <w:rsid w:val="00102084"/>
    <w:rsid w:val="0010213B"/>
    <w:rsid w:val="00102243"/>
    <w:rsid w:val="001022A3"/>
    <w:rsid w:val="001022FA"/>
    <w:rsid w:val="001024B2"/>
    <w:rsid w:val="00102B25"/>
    <w:rsid w:val="00102C53"/>
    <w:rsid w:val="00102E55"/>
    <w:rsid w:val="00102F1B"/>
    <w:rsid w:val="00102FF3"/>
    <w:rsid w:val="0010311E"/>
    <w:rsid w:val="00103151"/>
    <w:rsid w:val="00103204"/>
    <w:rsid w:val="00103345"/>
    <w:rsid w:val="00103400"/>
    <w:rsid w:val="0010347A"/>
    <w:rsid w:val="0010349D"/>
    <w:rsid w:val="00103959"/>
    <w:rsid w:val="00103996"/>
    <w:rsid w:val="00103B00"/>
    <w:rsid w:val="00103FF5"/>
    <w:rsid w:val="00104040"/>
    <w:rsid w:val="0010410E"/>
    <w:rsid w:val="0010432E"/>
    <w:rsid w:val="001043C2"/>
    <w:rsid w:val="00104541"/>
    <w:rsid w:val="0010484D"/>
    <w:rsid w:val="00104D2C"/>
    <w:rsid w:val="00104DB1"/>
    <w:rsid w:val="00104EAB"/>
    <w:rsid w:val="00105568"/>
    <w:rsid w:val="001055B8"/>
    <w:rsid w:val="00105805"/>
    <w:rsid w:val="00105D62"/>
    <w:rsid w:val="00105D88"/>
    <w:rsid w:val="00105D92"/>
    <w:rsid w:val="00106205"/>
    <w:rsid w:val="00106542"/>
    <w:rsid w:val="0010685C"/>
    <w:rsid w:val="001068A9"/>
    <w:rsid w:val="00106901"/>
    <w:rsid w:val="00106B6F"/>
    <w:rsid w:val="00106BE9"/>
    <w:rsid w:val="00106C04"/>
    <w:rsid w:val="00106ED2"/>
    <w:rsid w:val="001070D0"/>
    <w:rsid w:val="0010732B"/>
    <w:rsid w:val="001073DC"/>
    <w:rsid w:val="001075DD"/>
    <w:rsid w:val="0010766F"/>
    <w:rsid w:val="00107800"/>
    <w:rsid w:val="0010795D"/>
    <w:rsid w:val="00107C6E"/>
    <w:rsid w:val="00107F85"/>
    <w:rsid w:val="00110015"/>
    <w:rsid w:val="001103B4"/>
    <w:rsid w:val="001103B9"/>
    <w:rsid w:val="001105A7"/>
    <w:rsid w:val="00110658"/>
    <w:rsid w:val="001108CC"/>
    <w:rsid w:val="00110C7B"/>
    <w:rsid w:val="00110D35"/>
    <w:rsid w:val="00110D95"/>
    <w:rsid w:val="00111142"/>
    <w:rsid w:val="001115C2"/>
    <w:rsid w:val="00111D47"/>
    <w:rsid w:val="00111FB2"/>
    <w:rsid w:val="0011208B"/>
    <w:rsid w:val="00112297"/>
    <w:rsid w:val="00112776"/>
    <w:rsid w:val="001128A3"/>
    <w:rsid w:val="001128C6"/>
    <w:rsid w:val="00112E0F"/>
    <w:rsid w:val="00112E84"/>
    <w:rsid w:val="00112FF8"/>
    <w:rsid w:val="001132F6"/>
    <w:rsid w:val="00113891"/>
    <w:rsid w:val="001139D9"/>
    <w:rsid w:val="00113D20"/>
    <w:rsid w:val="00114082"/>
    <w:rsid w:val="001140EA"/>
    <w:rsid w:val="0011411E"/>
    <w:rsid w:val="0011429B"/>
    <w:rsid w:val="00114436"/>
    <w:rsid w:val="00114462"/>
    <w:rsid w:val="00114B4C"/>
    <w:rsid w:val="00114B77"/>
    <w:rsid w:val="001152D9"/>
    <w:rsid w:val="001157E2"/>
    <w:rsid w:val="00115841"/>
    <w:rsid w:val="0011588E"/>
    <w:rsid w:val="00115B3B"/>
    <w:rsid w:val="00115E0F"/>
    <w:rsid w:val="00115EB5"/>
    <w:rsid w:val="0011608E"/>
    <w:rsid w:val="00116294"/>
    <w:rsid w:val="00116317"/>
    <w:rsid w:val="001167F7"/>
    <w:rsid w:val="001168D6"/>
    <w:rsid w:val="001168F2"/>
    <w:rsid w:val="00116D4D"/>
    <w:rsid w:val="00116D80"/>
    <w:rsid w:val="00117072"/>
    <w:rsid w:val="0011727A"/>
    <w:rsid w:val="0011760E"/>
    <w:rsid w:val="0011786F"/>
    <w:rsid w:val="00117920"/>
    <w:rsid w:val="001179A5"/>
    <w:rsid w:val="00117CF5"/>
    <w:rsid w:val="00117E90"/>
    <w:rsid w:val="00117FE9"/>
    <w:rsid w:val="00120028"/>
    <w:rsid w:val="001200C9"/>
    <w:rsid w:val="00120136"/>
    <w:rsid w:val="001202CE"/>
    <w:rsid w:val="00120A94"/>
    <w:rsid w:val="00120D63"/>
    <w:rsid w:val="00120F42"/>
    <w:rsid w:val="001212A8"/>
    <w:rsid w:val="0012138B"/>
    <w:rsid w:val="001220F1"/>
    <w:rsid w:val="001222B9"/>
    <w:rsid w:val="0012231B"/>
    <w:rsid w:val="0012251B"/>
    <w:rsid w:val="001225E3"/>
    <w:rsid w:val="0012287C"/>
    <w:rsid w:val="00122914"/>
    <w:rsid w:val="00122945"/>
    <w:rsid w:val="00122975"/>
    <w:rsid w:val="00122BCD"/>
    <w:rsid w:val="00122EB4"/>
    <w:rsid w:val="00122F6A"/>
    <w:rsid w:val="00123434"/>
    <w:rsid w:val="00123739"/>
    <w:rsid w:val="0012379D"/>
    <w:rsid w:val="0012387B"/>
    <w:rsid w:val="00123A35"/>
    <w:rsid w:val="00123ACD"/>
    <w:rsid w:val="00123F8F"/>
    <w:rsid w:val="0012400D"/>
    <w:rsid w:val="0012435F"/>
    <w:rsid w:val="001247B3"/>
    <w:rsid w:val="00124DD3"/>
    <w:rsid w:val="00124F1C"/>
    <w:rsid w:val="00124FFE"/>
    <w:rsid w:val="00125057"/>
    <w:rsid w:val="001252E9"/>
    <w:rsid w:val="0012537A"/>
    <w:rsid w:val="001257AD"/>
    <w:rsid w:val="0012591D"/>
    <w:rsid w:val="00125923"/>
    <w:rsid w:val="00125941"/>
    <w:rsid w:val="0012594E"/>
    <w:rsid w:val="001259D0"/>
    <w:rsid w:val="001259EA"/>
    <w:rsid w:val="00125A23"/>
    <w:rsid w:val="00125B75"/>
    <w:rsid w:val="00125CE4"/>
    <w:rsid w:val="00125E40"/>
    <w:rsid w:val="0012608C"/>
    <w:rsid w:val="001260BA"/>
    <w:rsid w:val="00126395"/>
    <w:rsid w:val="001267F8"/>
    <w:rsid w:val="00126829"/>
    <w:rsid w:val="00126A85"/>
    <w:rsid w:val="00126E63"/>
    <w:rsid w:val="00127396"/>
    <w:rsid w:val="001274C6"/>
    <w:rsid w:val="00127501"/>
    <w:rsid w:val="00127556"/>
    <w:rsid w:val="00127594"/>
    <w:rsid w:val="00127B5C"/>
    <w:rsid w:val="00127B69"/>
    <w:rsid w:val="00127C43"/>
    <w:rsid w:val="00127D19"/>
    <w:rsid w:val="00127D26"/>
    <w:rsid w:val="001304A5"/>
    <w:rsid w:val="001304A8"/>
    <w:rsid w:val="001305AF"/>
    <w:rsid w:val="001306F4"/>
    <w:rsid w:val="001308A5"/>
    <w:rsid w:val="0013098B"/>
    <w:rsid w:val="00130B4B"/>
    <w:rsid w:val="00130BD9"/>
    <w:rsid w:val="00130E37"/>
    <w:rsid w:val="00130FA6"/>
    <w:rsid w:val="00131098"/>
    <w:rsid w:val="001313B6"/>
    <w:rsid w:val="00131622"/>
    <w:rsid w:val="001316B7"/>
    <w:rsid w:val="00132159"/>
    <w:rsid w:val="00132241"/>
    <w:rsid w:val="00132474"/>
    <w:rsid w:val="001325C0"/>
    <w:rsid w:val="0013269C"/>
    <w:rsid w:val="001327E4"/>
    <w:rsid w:val="00132AC1"/>
    <w:rsid w:val="00132BE5"/>
    <w:rsid w:val="00132F0B"/>
    <w:rsid w:val="0013304E"/>
    <w:rsid w:val="001335E2"/>
    <w:rsid w:val="00133675"/>
    <w:rsid w:val="001337DF"/>
    <w:rsid w:val="00133977"/>
    <w:rsid w:val="0013409D"/>
    <w:rsid w:val="00134117"/>
    <w:rsid w:val="001343E2"/>
    <w:rsid w:val="00134417"/>
    <w:rsid w:val="001345AA"/>
    <w:rsid w:val="001346F4"/>
    <w:rsid w:val="0013475B"/>
    <w:rsid w:val="0013489A"/>
    <w:rsid w:val="001349C2"/>
    <w:rsid w:val="00135300"/>
    <w:rsid w:val="0013535D"/>
    <w:rsid w:val="0013556A"/>
    <w:rsid w:val="001359EB"/>
    <w:rsid w:val="00135E6F"/>
    <w:rsid w:val="00136013"/>
    <w:rsid w:val="0013619A"/>
    <w:rsid w:val="0013620A"/>
    <w:rsid w:val="00136309"/>
    <w:rsid w:val="0013689F"/>
    <w:rsid w:val="00136968"/>
    <w:rsid w:val="00136B74"/>
    <w:rsid w:val="00136CE0"/>
    <w:rsid w:val="00140780"/>
    <w:rsid w:val="001407EF"/>
    <w:rsid w:val="00141226"/>
    <w:rsid w:val="001416A6"/>
    <w:rsid w:val="001416F2"/>
    <w:rsid w:val="001417CC"/>
    <w:rsid w:val="00141BF8"/>
    <w:rsid w:val="00141DF7"/>
    <w:rsid w:val="00142265"/>
    <w:rsid w:val="0014231A"/>
    <w:rsid w:val="00142538"/>
    <w:rsid w:val="00142907"/>
    <w:rsid w:val="00142AF7"/>
    <w:rsid w:val="0014301F"/>
    <w:rsid w:val="0014335D"/>
    <w:rsid w:val="0014342D"/>
    <w:rsid w:val="00143864"/>
    <w:rsid w:val="00143CE4"/>
    <w:rsid w:val="00144160"/>
    <w:rsid w:val="00144506"/>
    <w:rsid w:val="00144D17"/>
    <w:rsid w:val="0014513E"/>
    <w:rsid w:val="0014543C"/>
    <w:rsid w:val="001456A5"/>
    <w:rsid w:val="00145810"/>
    <w:rsid w:val="00146037"/>
    <w:rsid w:val="00146070"/>
    <w:rsid w:val="00146145"/>
    <w:rsid w:val="00146220"/>
    <w:rsid w:val="001462AF"/>
    <w:rsid w:val="0014650F"/>
    <w:rsid w:val="00146788"/>
    <w:rsid w:val="00146BCD"/>
    <w:rsid w:val="00146E8D"/>
    <w:rsid w:val="00147400"/>
    <w:rsid w:val="00147534"/>
    <w:rsid w:val="00147C40"/>
    <w:rsid w:val="00147C8B"/>
    <w:rsid w:val="00147E0A"/>
    <w:rsid w:val="00147FD6"/>
    <w:rsid w:val="00147FEC"/>
    <w:rsid w:val="00150000"/>
    <w:rsid w:val="0015012B"/>
    <w:rsid w:val="00150237"/>
    <w:rsid w:val="0015047B"/>
    <w:rsid w:val="001505D5"/>
    <w:rsid w:val="001505E5"/>
    <w:rsid w:val="00150B2B"/>
    <w:rsid w:val="00150C4A"/>
    <w:rsid w:val="00150C51"/>
    <w:rsid w:val="00150D54"/>
    <w:rsid w:val="00150D7F"/>
    <w:rsid w:val="001511F4"/>
    <w:rsid w:val="00151415"/>
    <w:rsid w:val="00151427"/>
    <w:rsid w:val="0015173C"/>
    <w:rsid w:val="0015177B"/>
    <w:rsid w:val="00151AA0"/>
    <w:rsid w:val="00151CFC"/>
    <w:rsid w:val="00151DE4"/>
    <w:rsid w:val="00152200"/>
    <w:rsid w:val="001522AF"/>
    <w:rsid w:val="001528FD"/>
    <w:rsid w:val="00152ED7"/>
    <w:rsid w:val="0015314C"/>
    <w:rsid w:val="0015325E"/>
    <w:rsid w:val="0015360A"/>
    <w:rsid w:val="00153777"/>
    <w:rsid w:val="001537ED"/>
    <w:rsid w:val="001538FF"/>
    <w:rsid w:val="0015399C"/>
    <w:rsid w:val="0015413E"/>
    <w:rsid w:val="001541D7"/>
    <w:rsid w:val="0015428E"/>
    <w:rsid w:val="001543FE"/>
    <w:rsid w:val="00154B53"/>
    <w:rsid w:val="00154C0C"/>
    <w:rsid w:val="0015502B"/>
    <w:rsid w:val="001550F1"/>
    <w:rsid w:val="001551FC"/>
    <w:rsid w:val="0015549B"/>
    <w:rsid w:val="00155798"/>
    <w:rsid w:val="00155824"/>
    <w:rsid w:val="00155901"/>
    <w:rsid w:val="00155B05"/>
    <w:rsid w:val="00155B75"/>
    <w:rsid w:val="00156005"/>
    <w:rsid w:val="00156287"/>
    <w:rsid w:val="001563D1"/>
    <w:rsid w:val="0015668E"/>
    <w:rsid w:val="0015675E"/>
    <w:rsid w:val="00156831"/>
    <w:rsid w:val="00156B61"/>
    <w:rsid w:val="00156E91"/>
    <w:rsid w:val="00157015"/>
    <w:rsid w:val="001570CE"/>
    <w:rsid w:val="001572A4"/>
    <w:rsid w:val="0015796E"/>
    <w:rsid w:val="00157D15"/>
    <w:rsid w:val="00157F6D"/>
    <w:rsid w:val="0016017D"/>
    <w:rsid w:val="0016069D"/>
    <w:rsid w:val="00160CA5"/>
    <w:rsid w:val="00160DD9"/>
    <w:rsid w:val="001611EC"/>
    <w:rsid w:val="00161238"/>
    <w:rsid w:val="001618BE"/>
    <w:rsid w:val="00161963"/>
    <w:rsid w:val="00161A78"/>
    <w:rsid w:val="00161A8A"/>
    <w:rsid w:val="00161C8A"/>
    <w:rsid w:val="00162612"/>
    <w:rsid w:val="001627E9"/>
    <w:rsid w:val="001629BF"/>
    <w:rsid w:val="00162F2F"/>
    <w:rsid w:val="00162FEC"/>
    <w:rsid w:val="001631D1"/>
    <w:rsid w:val="0016378D"/>
    <w:rsid w:val="00163935"/>
    <w:rsid w:val="00163D65"/>
    <w:rsid w:val="00163E17"/>
    <w:rsid w:val="00164133"/>
    <w:rsid w:val="001643B7"/>
    <w:rsid w:val="00164577"/>
    <w:rsid w:val="00164852"/>
    <w:rsid w:val="00164927"/>
    <w:rsid w:val="00164A1A"/>
    <w:rsid w:val="00164A69"/>
    <w:rsid w:val="00164BD2"/>
    <w:rsid w:val="00164F2B"/>
    <w:rsid w:val="00165037"/>
    <w:rsid w:val="001652E4"/>
    <w:rsid w:val="001653AF"/>
    <w:rsid w:val="001657E0"/>
    <w:rsid w:val="001658D0"/>
    <w:rsid w:val="00165A6A"/>
    <w:rsid w:val="00165DD2"/>
    <w:rsid w:val="00165E91"/>
    <w:rsid w:val="00166265"/>
    <w:rsid w:val="00166343"/>
    <w:rsid w:val="0016637D"/>
    <w:rsid w:val="001663E9"/>
    <w:rsid w:val="0016654F"/>
    <w:rsid w:val="00166761"/>
    <w:rsid w:val="00166C83"/>
    <w:rsid w:val="00166D1C"/>
    <w:rsid w:val="00166D3F"/>
    <w:rsid w:val="00166EF2"/>
    <w:rsid w:val="00166F73"/>
    <w:rsid w:val="00167CF0"/>
    <w:rsid w:val="00167E47"/>
    <w:rsid w:val="00167FBE"/>
    <w:rsid w:val="00170461"/>
    <w:rsid w:val="0017087C"/>
    <w:rsid w:val="0017089D"/>
    <w:rsid w:val="00170917"/>
    <w:rsid w:val="00170EC5"/>
    <w:rsid w:val="00171ED4"/>
    <w:rsid w:val="00171FF8"/>
    <w:rsid w:val="001726F1"/>
    <w:rsid w:val="001729CF"/>
    <w:rsid w:val="00172A42"/>
    <w:rsid w:val="00172A64"/>
    <w:rsid w:val="00172CB3"/>
    <w:rsid w:val="00172DF3"/>
    <w:rsid w:val="00172FAF"/>
    <w:rsid w:val="001731F9"/>
    <w:rsid w:val="00173335"/>
    <w:rsid w:val="00173503"/>
    <w:rsid w:val="0017360E"/>
    <w:rsid w:val="0017384F"/>
    <w:rsid w:val="00173C86"/>
    <w:rsid w:val="00173CF8"/>
    <w:rsid w:val="00173D40"/>
    <w:rsid w:val="001740A0"/>
    <w:rsid w:val="001740DF"/>
    <w:rsid w:val="00174273"/>
    <w:rsid w:val="001744EB"/>
    <w:rsid w:val="00174CAE"/>
    <w:rsid w:val="00175602"/>
    <w:rsid w:val="00175641"/>
    <w:rsid w:val="001758EB"/>
    <w:rsid w:val="00175D6D"/>
    <w:rsid w:val="00175E52"/>
    <w:rsid w:val="00175EE3"/>
    <w:rsid w:val="00176408"/>
    <w:rsid w:val="00176731"/>
    <w:rsid w:val="00176849"/>
    <w:rsid w:val="00176A05"/>
    <w:rsid w:val="00176B04"/>
    <w:rsid w:val="00176C6F"/>
    <w:rsid w:val="001770D3"/>
    <w:rsid w:val="0017732C"/>
    <w:rsid w:val="001776D5"/>
    <w:rsid w:val="001778EA"/>
    <w:rsid w:val="00177C58"/>
    <w:rsid w:val="00177D2F"/>
    <w:rsid w:val="00177FED"/>
    <w:rsid w:val="0018022F"/>
    <w:rsid w:val="00180456"/>
    <w:rsid w:val="001805A7"/>
    <w:rsid w:val="001805E2"/>
    <w:rsid w:val="00180767"/>
    <w:rsid w:val="00180974"/>
    <w:rsid w:val="00180AF3"/>
    <w:rsid w:val="00180CF0"/>
    <w:rsid w:val="001814F6"/>
    <w:rsid w:val="00181F2B"/>
    <w:rsid w:val="00181F4C"/>
    <w:rsid w:val="00181F86"/>
    <w:rsid w:val="00182033"/>
    <w:rsid w:val="00182316"/>
    <w:rsid w:val="00182330"/>
    <w:rsid w:val="00182446"/>
    <w:rsid w:val="00182630"/>
    <w:rsid w:val="001826D7"/>
    <w:rsid w:val="0018273C"/>
    <w:rsid w:val="00182875"/>
    <w:rsid w:val="001829D2"/>
    <w:rsid w:val="00182C71"/>
    <w:rsid w:val="00182DFB"/>
    <w:rsid w:val="00182E03"/>
    <w:rsid w:val="00183484"/>
    <w:rsid w:val="001835F2"/>
    <w:rsid w:val="0018367D"/>
    <w:rsid w:val="00183FC6"/>
    <w:rsid w:val="001842A2"/>
    <w:rsid w:val="0018447F"/>
    <w:rsid w:val="0018497C"/>
    <w:rsid w:val="00184B1C"/>
    <w:rsid w:val="00184D5B"/>
    <w:rsid w:val="001859D2"/>
    <w:rsid w:val="00185B80"/>
    <w:rsid w:val="001862AE"/>
    <w:rsid w:val="001862EB"/>
    <w:rsid w:val="001868CC"/>
    <w:rsid w:val="00186A5A"/>
    <w:rsid w:val="00187574"/>
    <w:rsid w:val="00187B09"/>
    <w:rsid w:val="00187C30"/>
    <w:rsid w:val="00187F16"/>
    <w:rsid w:val="00187F4A"/>
    <w:rsid w:val="00190017"/>
    <w:rsid w:val="00190088"/>
    <w:rsid w:val="00190388"/>
    <w:rsid w:val="00190417"/>
    <w:rsid w:val="0019060F"/>
    <w:rsid w:val="00190753"/>
    <w:rsid w:val="00190C3A"/>
    <w:rsid w:val="00190E76"/>
    <w:rsid w:val="00191FAA"/>
    <w:rsid w:val="00192368"/>
    <w:rsid w:val="001923FA"/>
    <w:rsid w:val="001924BF"/>
    <w:rsid w:val="00192A3E"/>
    <w:rsid w:val="00192F3B"/>
    <w:rsid w:val="0019322E"/>
    <w:rsid w:val="00193381"/>
    <w:rsid w:val="001933C1"/>
    <w:rsid w:val="0019348D"/>
    <w:rsid w:val="001935B7"/>
    <w:rsid w:val="001936B3"/>
    <w:rsid w:val="0019401E"/>
    <w:rsid w:val="0019413E"/>
    <w:rsid w:val="001945F9"/>
    <w:rsid w:val="0019462E"/>
    <w:rsid w:val="0019481B"/>
    <w:rsid w:val="00194850"/>
    <w:rsid w:val="001948AC"/>
    <w:rsid w:val="00194900"/>
    <w:rsid w:val="00194BA3"/>
    <w:rsid w:val="00195208"/>
    <w:rsid w:val="001952B6"/>
    <w:rsid w:val="001954F1"/>
    <w:rsid w:val="001955A7"/>
    <w:rsid w:val="00195C59"/>
    <w:rsid w:val="00195CD3"/>
    <w:rsid w:val="0019614B"/>
    <w:rsid w:val="00196226"/>
    <w:rsid w:val="00196562"/>
    <w:rsid w:val="001965E6"/>
    <w:rsid w:val="001966C1"/>
    <w:rsid w:val="001966E2"/>
    <w:rsid w:val="00196B6C"/>
    <w:rsid w:val="00196DE2"/>
    <w:rsid w:val="001974BC"/>
    <w:rsid w:val="00197532"/>
    <w:rsid w:val="001975C4"/>
    <w:rsid w:val="00197A51"/>
    <w:rsid w:val="00197CA0"/>
    <w:rsid w:val="00197D65"/>
    <w:rsid w:val="001A06C1"/>
    <w:rsid w:val="001A0A0E"/>
    <w:rsid w:val="001A0A46"/>
    <w:rsid w:val="001A0BE0"/>
    <w:rsid w:val="001A0D4D"/>
    <w:rsid w:val="001A12A8"/>
    <w:rsid w:val="001A15F2"/>
    <w:rsid w:val="001A1CB3"/>
    <w:rsid w:val="001A1E06"/>
    <w:rsid w:val="001A22BF"/>
    <w:rsid w:val="001A22FD"/>
    <w:rsid w:val="001A23A7"/>
    <w:rsid w:val="001A27AE"/>
    <w:rsid w:val="001A2D98"/>
    <w:rsid w:val="001A3102"/>
    <w:rsid w:val="001A311F"/>
    <w:rsid w:val="001A33B3"/>
    <w:rsid w:val="001A3950"/>
    <w:rsid w:val="001A3CB2"/>
    <w:rsid w:val="001A3DEF"/>
    <w:rsid w:val="001A3E3D"/>
    <w:rsid w:val="001A3E81"/>
    <w:rsid w:val="001A3EBD"/>
    <w:rsid w:val="001A40A3"/>
    <w:rsid w:val="001A4437"/>
    <w:rsid w:val="001A4454"/>
    <w:rsid w:val="001A4552"/>
    <w:rsid w:val="001A4747"/>
    <w:rsid w:val="001A4856"/>
    <w:rsid w:val="001A49FC"/>
    <w:rsid w:val="001A4E0D"/>
    <w:rsid w:val="001A522F"/>
    <w:rsid w:val="001A5343"/>
    <w:rsid w:val="001A5505"/>
    <w:rsid w:val="001A576E"/>
    <w:rsid w:val="001A57DE"/>
    <w:rsid w:val="001A585A"/>
    <w:rsid w:val="001A5A23"/>
    <w:rsid w:val="001A5BBF"/>
    <w:rsid w:val="001A5D94"/>
    <w:rsid w:val="001A5E60"/>
    <w:rsid w:val="001A5F02"/>
    <w:rsid w:val="001A60D9"/>
    <w:rsid w:val="001A6104"/>
    <w:rsid w:val="001A6112"/>
    <w:rsid w:val="001A6198"/>
    <w:rsid w:val="001A643A"/>
    <w:rsid w:val="001A67E4"/>
    <w:rsid w:val="001A6897"/>
    <w:rsid w:val="001A6AAD"/>
    <w:rsid w:val="001A6B0A"/>
    <w:rsid w:val="001A70D7"/>
    <w:rsid w:val="001A72C6"/>
    <w:rsid w:val="001A78A9"/>
    <w:rsid w:val="001A7AED"/>
    <w:rsid w:val="001A7C59"/>
    <w:rsid w:val="001A7E74"/>
    <w:rsid w:val="001B0061"/>
    <w:rsid w:val="001B0189"/>
    <w:rsid w:val="001B02AF"/>
    <w:rsid w:val="001B0BE3"/>
    <w:rsid w:val="001B0C9E"/>
    <w:rsid w:val="001B0D28"/>
    <w:rsid w:val="001B0FEA"/>
    <w:rsid w:val="001B1183"/>
    <w:rsid w:val="001B1305"/>
    <w:rsid w:val="001B1308"/>
    <w:rsid w:val="001B1409"/>
    <w:rsid w:val="001B1442"/>
    <w:rsid w:val="001B15B0"/>
    <w:rsid w:val="001B19BF"/>
    <w:rsid w:val="001B1DFD"/>
    <w:rsid w:val="001B1E83"/>
    <w:rsid w:val="001B21C5"/>
    <w:rsid w:val="001B22DB"/>
    <w:rsid w:val="001B2726"/>
    <w:rsid w:val="001B2769"/>
    <w:rsid w:val="001B2F6F"/>
    <w:rsid w:val="001B31D3"/>
    <w:rsid w:val="001B3249"/>
    <w:rsid w:val="001B337F"/>
    <w:rsid w:val="001B3B43"/>
    <w:rsid w:val="001B3CD5"/>
    <w:rsid w:val="001B3E52"/>
    <w:rsid w:val="001B3F79"/>
    <w:rsid w:val="001B3FFD"/>
    <w:rsid w:val="001B429E"/>
    <w:rsid w:val="001B4361"/>
    <w:rsid w:val="001B4442"/>
    <w:rsid w:val="001B44D6"/>
    <w:rsid w:val="001B478D"/>
    <w:rsid w:val="001B4B6E"/>
    <w:rsid w:val="001B4B98"/>
    <w:rsid w:val="001B4BA9"/>
    <w:rsid w:val="001B4C36"/>
    <w:rsid w:val="001B4EF3"/>
    <w:rsid w:val="001B50DC"/>
    <w:rsid w:val="001B50DD"/>
    <w:rsid w:val="001B50DE"/>
    <w:rsid w:val="001B55A4"/>
    <w:rsid w:val="001B56F7"/>
    <w:rsid w:val="001B5864"/>
    <w:rsid w:val="001B5A3F"/>
    <w:rsid w:val="001B5DF5"/>
    <w:rsid w:val="001B5F78"/>
    <w:rsid w:val="001B667A"/>
    <w:rsid w:val="001B6808"/>
    <w:rsid w:val="001B6891"/>
    <w:rsid w:val="001B6927"/>
    <w:rsid w:val="001B6A28"/>
    <w:rsid w:val="001B6B87"/>
    <w:rsid w:val="001B6E19"/>
    <w:rsid w:val="001B7173"/>
    <w:rsid w:val="001B72EB"/>
    <w:rsid w:val="001B77C4"/>
    <w:rsid w:val="001B79F3"/>
    <w:rsid w:val="001B7BB8"/>
    <w:rsid w:val="001B7C27"/>
    <w:rsid w:val="001B7FB7"/>
    <w:rsid w:val="001C0466"/>
    <w:rsid w:val="001C05FB"/>
    <w:rsid w:val="001C0782"/>
    <w:rsid w:val="001C0997"/>
    <w:rsid w:val="001C0B7E"/>
    <w:rsid w:val="001C0F3E"/>
    <w:rsid w:val="001C1063"/>
    <w:rsid w:val="001C137D"/>
    <w:rsid w:val="001C13B8"/>
    <w:rsid w:val="001C150F"/>
    <w:rsid w:val="001C1530"/>
    <w:rsid w:val="001C1DF0"/>
    <w:rsid w:val="001C236D"/>
    <w:rsid w:val="001C2664"/>
    <w:rsid w:val="001C304F"/>
    <w:rsid w:val="001C313D"/>
    <w:rsid w:val="001C342B"/>
    <w:rsid w:val="001C37CF"/>
    <w:rsid w:val="001C3922"/>
    <w:rsid w:val="001C3A34"/>
    <w:rsid w:val="001C3A46"/>
    <w:rsid w:val="001C3AEF"/>
    <w:rsid w:val="001C3F83"/>
    <w:rsid w:val="001C430C"/>
    <w:rsid w:val="001C46BD"/>
    <w:rsid w:val="001C487F"/>
    <w:rsid w:val="001C4C00"/>
    <w:rsid w:val="001C4DDE"/>
    <w:rsid w:val="001C540E"/>
    <w:rsid w:val="001C5433"/>
    <w:rsid w:val="001C54B5"/>
    <w:rsid w:val="001C5805"/>
    <w:rsid w:val="001C5829"/>
    <w:rsid w:val="001C5DB7"/>
    <w:rsid w:val="001C5F8C"/>
    <w:rsid w:val="001C6991"/>
    <w:rsid w:val="001C6AB3"/>
    <w:rsid w:val="001C6AF1"/>
    <w:rsid w:val="001C6CF4"/>
    <w:rsid w:val="001C7745"/>
    <w:rsid w:val="001C78C2"/>
    <w:rsid w:val="001C7B65"/>
    <w:rsid w:val="001C7D24"/>
    <w:rsid w:val="001D0061"/>
    <w:rsid w:val="001D02BC"/>
    <w:rsid w:val="001D0546"/>
    <w:rsid w:val="001D0557"/>
    <w:rsid w:val="001D068A"/>
    <w:rsid w:val="001D06B8"/>
    <w:rsid w:val="001D06EE"/>
    <w:rsid w:val="001D0983"/>
    <w:rsid w:val="001D0B96"/>
    <w:rsid w:val="001D0D1E"/>
    <w:rsid w:val="001D11DB"/>
    <w:rsid w:val="001D18C4"/>
    <w:rsid w:val="001D1F5B"/>
    <w:rsid w:val="001D200A"/>
    <w:rsid w:val="001D22AA"/>
    <w:rsid w:val="001D25D3"/>
    <w:rsid w:val="001D2657"/>
    <w:rsid w:val="001D2842"/>
    <w:rsid w:val="001D2868"/>
    <w:rsid w:val="001D2A27"/>
    <w:rsid w:val="001D2AC2"/>
    <w:rsid w:val="001D3084"/>
    <w:rsid w:val="001D3EEE"/>
    <w:rsid w:val="001D40A4"/>
    <w:rsid w:val="001D4275"/>
    <w:rsid w:val="001D430D"/>
    <w:rsid w:val="001D4376"/>
    <w:rsid w:val="001D44BE"/>
    <w:rsid w:val="001D4576"/>
    <w:rsid w:val="001D4635"/>
    <w:rsid w:val="001D4690"/>
    <w:rsid w:val="001D4C3C"/>
    <w:rsid w:val="001D4E26"/>
    <w:rsid w:val="001D518B"/>
    <w:rsid w:val="001D523D"/>
    <w:rsid w:val="001D5278"/>
    <w:rsid w:val="001D54DD"/>
    <w:rsid w:val="001D55C6"/>
    <w:rsid w:val="001D57D6"/>
    <w:rsid w:val="001D586B"/>
    <w:rsid w:val="001D58CB"/>
    <w:rsid w:val="001D58D5"/>
    <w:rsid w:val="001D5C0C"/>
    <w:rsid w:val="001D5C76"/>
    <w:rsid w:val="001D5CAD"/>
    <w:rsid w:val="001D5D2F"/>
    <w:rsid w:val="001D647B"/>
    <w:rsid w:val="001D6803"/>
    <w:rsid w:val="001D68B2"/>
    <w:rsid w:val="001D69AD"/>
    <w:rsid w:val="001D7105"/>
    <w:rsid w:val="001D7197"/>
    <w:rsid w:val="001D72FD"/>
    <w:rsid w:val="001D7447"/>
    <w:rsid w:val="001D7A02"/>
    <w:rsid w:val="001D7B3A"/>
    <w:rsid w:val="001D7B9D"/>
    <w:rsid w:val="001D7E98"/>
    <w:rsid w:val="001D7FC2"/>
    <w:rsid w:val="001E0126"/>
    <w:rsid w:val="001E02AC"/>
    <w:rsid w:val="001E0B61"/>
    <w:rsid w:val="001E0BD9"/>
    <w:rsid w:val="001E0BF6"/>
    <w:rsid w:val="001E0C21"/>
    <w:rsid w:val="001E0C57"/>
    <w:rsid w:val="001E1282"/>
    <w:rsid w:val="001E133D"/>
    <w:rsid w:val="001E1682"/>
    <w:rsid w:val="001E17A7"/>
    <w:rsid w:val="001E19CE"/>
    <w:rsid w:val="001E1B08"/>
    <w:rsid w:val="001E1EB7"/>
    <w:rsid w:val="001E22B8"/>
    <w:rsid w:val="001E2604"/>
    <w:rsid w:val="001E29D3"/>
    <w:rsid w:val="001E2F52"/>
    <w:rsid w:val="001E2F91"/>
    <w:rsid w:val="001E303A"/>
    <w:rsid w:val="001E3512"/>
    <w:rsid w:val="001E3673"/>
    <w:rsid w:val="001E3DD0"/>
    <w:rsid w:val="001E3E7D"/>
    <w:rsid w:val="001E419E"/>
    <w:rsid w:val="001E420C"/>
    <w:rsid w:val="001E4740"/>
    <w:rsid w:val="001E47ED"/>
    <w:rsid w:val="001E4907"/>
    <w:rsid w:val="001E49B0"/>
    <w:rsid w:val="001E4A06"/>
    <w:rsid w:val="001E4EAF"/>
    <w:rsid w:val="001E4F62"/>
    <w:rsid w:val="001E51A8"/>
    <w:rsid w:val="001E5433"/>
    <w:rsid w:val="001E564D"/>
    <w:rsid w:val="001E567F"/>
    <w:rsid w:val="001E5827"/>
    <w:rsid w:val="001E5C5D"/>
    <w:rsid w:val="001E5EE0"/>
    <w:rsid w:val="001E6263"/>
    <w:rsid w:val="001E626D"/>
    <w:rsid w:val="001E6551"/>
    <w:rsid w:val="001E6638"/>
    <w:rsid w:val="001E672A"/>
    <w:rsid w:val="001E673A"/>
    <w:rsid w:val="001E6988"/>
    <w:rsid w:val="001E69CF"/>
    <w:rsid w:val="001E6AA7"/>
    <w:rsid w:val="001E6F60"/>
    <w:rsid w:val="001E7279"/>
    <w:rsid w:val="001E752F"/>
    <w:rsid w:val="001E7AC0"/>
    <w:rsid w:val="001E7ED4"/>
    <w:rsid w:val="001F004C"/>
    <w:rsid w:val="001F04A6"/>
    <w:rsid w:val="001F04AA"/>
    <w:rsid w:val="001F0843"/>
    <w:rsid w:val="001F0950"/>
    <w:rsid w:val="001F0A5E"/>
    <w:rsid w:val="001F0FAA"/>
    <w:rsid w:val="001F1147"/>
    <w:rsid w:val="001F1246"/>
    <w:rsid w:val="001F1289"/>
    <w:rsid w:val="001F1731"/>
    <w:rsid w:val="001F198D"/>
    <w:rsid w:val="001F1AB5"/>
    <w:rsid w:val="001F1B80"/>
    <w:rsid w:val="001F2191"/>
    <w:rsid w:val="001F2399"/>
    <w:rsid w:val="001F242E"/>
    <w:rsid w:val="001F2678"/>
    <w:rsid w:val="001F293F"/>
    <w:rsid w:val="001F2A50"/>
    <w:rsid w:val="001F2CF2"/>
    <w:rsid w:val="001F2D42"/>
    <w:rsid w:val="001F2FAD"/>
    <w:rsid w:val="001F30C9"/>
    <w:rsid w:val="001F3152"/>
    <w:rsid w:val="001F34A5"/>
    <w:rsid w:val="001F35A1"/>
    <w:rsid w:val="001F3923"/>
    <w:rsid w:val="001F3AC1"/>
    <w:rsid w:val="001F3AF7"/>
    <w:rsid w:val="001F3DC9"/>
    <w:rsid w:val="001F3E4C"/>
    <w:rsid w:val="001F3EB9"/>
    <w:rsid w:val="001F3F52"/>
    <w:rsid w:val="001F40FC"/>
    <w:rsid w:val="001F4802"/>
    <w:rsid w:val="001F502F"/>
    <w:rsid w:val="001F5281"/>
    <w:rsid w:val="001F56BD"/>
    <w:rsid w:val="001F56EB"/>
    <w:rsid w:val="001F58FB"/>
    <w:rsid w:val="001F59CC"/>
    <w:rsid w:val="001F5F43"/>
    <w:rsid w:val="001F5F5B"/>
    <w:rsid w:val="001F5F5C"/>
    <w:rsid w:val="001F5F71"/>
    <w:rsid w:val="001F6647"/>
    <w:rsid w:val="001F6F18"/>
    <w:rsid w:val="001F73DB"/>
    <w:rsid w:val="001F7714"/>
    <w:rsid w:val="001F7722"/>
    <w:rsid w:val="001F7863"/>
    <w:rsid w:val="001F7C46"/>
    <w:rsid w:val="002003AD"/>
    <w:rsid w:val="0020061B"/>
    <w:rsid w:val="002007EA"/>
    <w:rsid w:val="0020085B"/>
    <w:rsid w:val="00200EAE"/>
    <w:rsid w:val="00201343"/>
    <w:rsid w:val="0020145C"/>
    <w:rsid w:val="0020148F"/>
    <w:rsid w:val="0020188B"/>
    <w:rsid w:val="0020190A"/>
    <w:rsid w:val="00201A82"/>
    <w:rsid w:val="00201ABE"/>
    <w:rsid w:val="00201B14"/>
    <w:rsid w:val="002020E7"/>
    <w:rsid w:val="002023D2"/>
    <w:rsid w:val="002026C5"/>
    <w:rsid w:val="00202FB1"/>
    <w:rsid w:val="0020301E"/>
    <w:rsid w:val="00203410"/>
    <w:rsid w:val="00203735"/>
    <w:rsid w:val="00203AFE"/>
    <w:rsid w:val="00203CD2"/>
    <w:rsid w:val="0020466F"/>
    <w:rsid w:val="00204696"/>
    <w:rsid w:val="002046E3"/>
    <w:rsid w:val="0020477B"/>
    <w:rsid w:val="00204A83"/>
    <w:rsid w:val="00204B33"/>
    <w:rsid w:val="002050C4"/>
    <w:rsid w:val="00205273"/>
    <w:rsid w:val="00205791"/>
    <w:rsid w:val="002058C4"/>
    <w:rsid w:val="00205AA0"/>
    <w:rsid w:val="00205EC5"/>
    <w:rsid w:val="00206005"/>
    <w:rsid w:val="00206090"/>
    <w:rsid w:val="002063BC"/>
    <w:rsid w:val="00206B30"/>
    <w:rsid w:val="00206F02"/>
    <w:rsid w:val="00207278"/>
    <w:rsid w:val="002074B7"/>
    <w:rsid w:val="002079B8"/>
    <w:rsid w:val="00207B96"/>
    <w:rsid w:val="00207C5A"/>
    <w:rsid w:val="00207C62"/>
    <w:rsid w:val="00207E1C"/>
    <w:rsid w:val="002103B2"/>
    <w:rsid w:val="00210891"/>
    <w:rsid w:val="002108EE"/>
    <w:rsid w:val="00210A39"/>
    <w:rsid w:val="00210AC4"/>
    <w:rsid w:val="0021193D"/>
    <w:rsid w:val="00211CCA"/>
    <w:rsid w:val="00211D28"/>
    <w:rsid w:val="0021211D"/>
    <w:rsid w:val="002121BD"/>
    <w:rsid w:val="00212284"/>
    <w:rsid w:val="002124B2"/>
    <w:rsid w:val="00212657"/>
    <w:rsid w:val="00212A05"/>
    <w:rsid w:val="00212B68"/>
    <w:rsid w:val="00212E3B"/>
    <w:rsid w:val="002135C3"/>
    <w:rsid w:val="0021399A"/>
    <w:rsid w:val="00213B73"/>
    <w:rsid w:val="00213B74"/>
    <w:rsid w:val="00213E52"/>
    <w:rsid w:val="00213EB3"/>
    <w:rsid w:val="00214018"/>
    <w:rsid w:val="00214031"/>
    <w:rsid w:val="002143F0"/>
    <w:rsid w:val="002144F8"/>
    <w:rsid w:val="0021484D"/>
    <w:rsid w:val="002150F9"/>
    <w:rsid w:val="00215207"/>
    <w:rsid w:val="002156A9"/>
    <w:rsid w:val="002159E8"/>
    <w:rsid w:val="00215DDF"/>
    <w:rsid w:val="00215E38"/>
    <w:rsid w:val="00215E70"/>
    <w:rsid w:val="00215F79"/>
    <w:rsid w:val="002160C2"/>
    <w:rsid w:val="00216234"/>
    <w:rsid w:val="002162CF"/>
    <w:rsid w:val="00216352"/>
    <w:rsid w:val="002163C5"/>
    <w:rsid w:val="0021653B"/>
    <w:rsid w:val="0021694D"/>
    <w:rsid w:val="00216B41"/>
    <w:rsid w:val="00216BD0"/>
    <w:rsid w:val="00217041"/>
    <w:rsid w:val="002171C5"/>
    <w:rsid w:val="00217226"/>
    <w:rsid w:val="002172BF"/>
    <w:rsid w:val="002173C9"/>
    <w:rsid w:val="0021760B"/>
    <w:rsid w:val="00217A11"/>
    <w:rsid w:val="00217B55"/>
    <w:rsid w:val="00217BAB"/>
    <w:rsid w:val="00217F26"/>
    <w:rsid w:val="00220225"/>
    <w:rsid w:val="00220382"/>
    <w:rsid w:val="00220549"/>
    <w:rsid w:val="00220623"/>
    <w:rsid w:val="0022074F"/>
    <w:rsid w:val="002207B9"/>
    <w:rsid w:val="00220862"/>
    <w:rsid w:val="00220888"/>
    <w:rsid w:val="00220ACF"/>
    <w:rsid w:val="00220AF5"/>
    <w:rsid w:val="00220E43"/>
    <w:rsid w:val="00220E6B"/>
    <w:rsid w:val="002210C6"/>
    <w:rsid w:val="00221259"/>
    <w:rsid w:val="002213C5"/>
    <w:rsid w:val="00221588"/>
    <w:rsid w:val="00221771"/>
    <w:rsid w:val="0022189A"/>
    <w:rsid w:val="00221A18"/>
    <w:rsid w:val="00221A69"/>
    <w:rsid w:val="00221A9F"/>
    <w:rsid w:val="00221D58"/>
    <w:rsid w:val="00221DAD"/>
    <w:rsid w:val="0022214A"/>
    <w:rsid w:val="0022227A"/>
    <w:rsid w:val="002228BA"/>
    <w:rsid w:val="00222BE0"/>
    <w:rsid w:val="00222BEE"/>
    <w:rsid w:val="00222C5B"/>
    <w:rsid w:val="00222FEA"/>
    <w:rsid w:val="00223B9A"/>
    <w:rsid w:val="00223C8F"/>
    <w:rsid w:val="00223CD9"/>
    <w:rsid w:val="00223E6F"/>
    <w:rsid w:val="00223E82"/>
    <w:rsid w:val="00223EC8"/>
    <w:rsid w:val="00224028"/>
    <w:rsid w:val="002242E0"/>
    <w:rsid w:val="002243FD"/>
    <w:rsid w:val="002244A4"/>
    <w:rsid w:val="002244A9"/>
    <w:rsid w:val="0022452E"/>
    <w:rsid w:val="00224C5C"/>
    <w:rsid w:val="00224CCD"/>
    <w:rsid w:val="00224D5D"/>
    <w:rsid w:val="00224EBB"/>
    <w:rsid w:val="00224FA4"/>
    <w:rsid w:val="00225704"/>
    <w:rsid w:val="00225BAC"/>
    <w:rsid w:val="00225BF2"/>
    <w:rsid w:val="00226307"/>
    <w:rsid w:val="00226366"/>
    <w:rsid w:val="00226368"/>
    <w:rsid w:val="00226442"/>
    <w:rsid w:val="002265C1"/>
    <w:rsid w:val="002269E7"/>
    <w:rsid w:val="00226B25"/>
    <w:rsid w:val="00226D11"/>
    <w:rsid w:val="0022713E"/>
    <w:rsid w:val="002272C7"/>
    <w:rsid w:val="0022742C"/>
    <w:rsid w:val="0022746F"/>
    <w:rsid w:val="002274F6"/>
    <w:rsid w:val="00227B87"/>
    <w:rsid w:val="00227C83"/>
    <w:rsid w:val="002301AD"/>
    <w:rsid w:val="002301D7"/>
    <w:rsid w:val="0023106E"/>
    <w:rsid w:val="0023107B"/>
    <w:rsid w:val="002310D1"/>
    <w:rsid w:val="0023110D"/>
    <w:rsid w:val="0023139B"/>
    <w:rsid w:val="002315E1"/>
    <w:rsid w:val="00231D80"/>
    <w:rsid w:val="00231E85"/>
    <w:rsid w:val="00232359"/>
    <w:rsid w:val="00232701"/>
    <w:rsid w:val="002327E9"/>
    <w:rsid w:val="00232A20"/>
    <w:rsid w:val="00233135"/>
    <w:rsid w:val="002337A0"/>
    <w:rsid w:val="002337A9"/>
    <w:rsid w:val="002337B1"/>
    <w:rsid w:val="002337BC"/>
    <w:rsid w:val="0023391A"/>
    <w:rsid w:val="00233938"/>
    <w:rsid w:val="00233DC2"/>
    <w:rsid w:val="00233FE3"/>
    <w:rsid w:val="00234054"/>
    <w:rsid w:val="00234101"/>
    <w:rsid w:val="00234220"/>
    <w:rsid w:val="0023436E"/>
    <w:rsid w:val="0023481D"/>
    <w:rsid w:val="00235103"/>
    <w:rsid w:val="00235237"/>
    <w:rsid w:val="00235436"/>
    <w:rsid w:val="00235456"/>
    <w:rsid w:val="002355F4"/>
    <w:rsid w:val="002358EC"/>
    <w:rsid w:val="00235A79"/>
    <w:rsid w:val="00235CE6"/>
    <w:rsid w:val="00235D66"/>
    <w:rsid w:val="0023632C"/>
    <w:rsid w:val="0023661F"/>
    <w:rsid w:val="00236681"/>
    <w:rsid w:val="002367E5"/>
    <w:rsid w:val="00236B1A"/>
    <w:rsid w:val="00236C23"/>
    <w:rsid w:val="00236E12"/>
    <w:rsid w:val="002370B9"/>
    <w:rsid w:val="002373F4"/>
    <w:rsid w:val="00237427"/>
    <w:rsid w:val="00237443"/>
    <w:rsid w:val="002378DF"/>
    <w:rsid w:val="00237B31"/>
    <w:rsid w:val="00237BDA"/>
    <w:rsid w:val="00237E43"/>
    <w:rsid w:val="00240370"/>
    <w:rsid w:val="002408EE"/>
    <w:rsid w:val="00240B04"/>
    <w:rsid w:val="00240BF3"/>
    <w:rsid w:val="00240C6C"/>
    <w:rsid w:val="00240E9D"/>
    <w:rsid w:val="002411FD"/>
    <w:rsid w:val="00241236"/>
    <w:rsid w:val="002414F6"/>
    <w:rsid w:val="00241706"/>
    <w:rsid w:val="00241BCF"/>
    <w:rsid w:val="00242153"/>
    <w:rsid w:val="00242289"/>
    <w:rsid w:val="00242783"/>
    <w:rsid w:val="0024299E"/>
    <w:rsid w:val="00242AFF"/>
    <w:rsid w:val="00242B4A"/>
    <w:rsid w:val="00242BF0"/>
    <w:rsid w:val="00242C33"/>
    <w:rsid w:val="00242F65"/>
    <w:rsid w:val="0024319B"/>
    <w:rsid w:val="002432B1"/>
    <w:rsid w:val="002432EB"/>
    <w:rsid w:val="0024333E"/>
    <w:rsid w:val="00243501"/>
    <w:rsid w:val="00243623"/>
    <w:rsid w:val="00243818"/>
    <w:rsid w:val="0024412D"/>
    <w:rsid w:val="00244342"/>
    <w:rsid w:val="0024438E"/>
    <w:rsid w:val="002443B7"/>
    <w:rsid w:val="002443C5"/>
    <w:rsid w:val="00244DEA"/>
    <w:rsid w:val="00244F35"/>
    <w:rsid w:val="00245021"/>
    <w:rsid w:val="00245329"/>
    <w:rsid w:val="0024535A"/>
    <w:rsid w:val="0024558F"/>
    <w:rsid w:val="00245770"/>
    <w:rsid w:val="0024590E"/>
    <w:rsid w:val="00245BCA"/>
    <w:rsid w:val="00245BF7"/>
    <w:rsid w:val="00245E2B"/>
    <w:rsid w:val="002463D2"/>
    <w:rsid w:val="00246654"/>
    <w:rsid w:val="0024665E"/>
    <w:rsid w:val="00246A3D"/>
    <w:rsid w:val="00246B4F"/>
    <w:rsid w:val="00246C46"/>
    <w:rsid w:val="00246DC8"/>
    <w:rsid w:val="002473A7"/>
    <w:rsid w:val="002476C3"/>
    <w:rsid w:val="00247860"/>
    <w:rsid w:val="00247D48"/>
    <w:rsid w:val="00250107"/>
    <w:rsid w:val="00250299"/>
    <w:rsid w:val="00250405"/>
    <w:rsid w:val="0025100C"/>
    <w:rsid w:val="002510BC"/>
    <w:rsid w:val="0025111B"/>
    <w:rsid w:val="002511A2"/>
    <w:rsid w:val="002514E1"/>
    <w:rsid w:val="00251722"/>
    <w:rsid w:val="00251AB5"/>
    <w:rsid w:val="00251AE5"/>
    <w:rsid w:val="00251B65"/>
    <w:rsid w:val="00251E60"/>
    <w:rsid w:val="0025204F"/>
    <w:rsid w:val="00252534"/>
    <w:rsid w:val="00252DEF"/>
    <w:rsid w:val="00252E5D"/>
    <w:rsid w:val="00252FF1"/>
    <w:rsid w:val="00253180"/>
    <w:rsid w:val="002532DB"/>
    <w:rsid w:val="00253640"/>
    <w:rsid w:val="00253848"/>
    <w:rsid w:val="0025389E"/>
    <w:rsid w:val="00253D98"/>
    <w:rsid w:val="00253E1C"/>
    <w:rsid w:val="00254228"/>
    <w:rsid w:val="00254521"/>
    <w:rsid w:val="0025472F"/>
    <w:rsid w:val="00254932"/>
    <w:rsid w:val="00254965"/>
    <w:rsid w:val="00254C35"/>
    <w:rsid w:val="00254FAD"/>
    <w:rsid w:val="0025534E"/>
    <w:rsid w:val="00255543"/>
    <w:rsid w:val="002555BD"/>
    <w:rsid w:val="002555D4"/>
    <w:rsid w:val="0025582E"/>
    <w:rsid w:val="00255967"/>
    <w:rsid w:val="00255B39"/>
    <w:rsid w:val="00255C01"/>
    <w:rsid w:val="00255F6D"/>
    <w:rsid w:val="002562E6"/>
    <w:rsid w:val="00256564"/>
    <w:rsid w:val="00256671"/>
    <w:rsid w:val="002567DB"/>
    <w:rsid w:val="00256DD1"/>
    <w:rsid w:val="00257233"/>
    <w:rsid w:val="0025764D"/>
    <w:rsid w:val="002579CC"/>
    <w:rsid w:val="00257A16"/>
    <w:rsid w:val="00257A3B"/>
    <w:rsid w:val="00257CEE"/>
    <w:rsid w:val="00257EB2"/>
    <w:rsid w:val="00260043"/>
    <w:rsid w:val="0026010F"/>
    <w:rsid w:val="002605C6"/>
    <w:rsid w:val="002605FC"/>
    <w:rsid w:val="002607F9"/>
    <w:rsid w:val="00260926"/>
    <w:rsid w:val="00260CE8"/>
    <w:rsid w:val="00260D65"/>
    <w:rsid w:val="00261283"/>
    <w:rsid w:val="00261388"/>
    <w:rsid w:val="002615A3"/>
    <w:rsid w:val="0026175B"/>
    <w:rsid w:val="00261D8E"/>
    <w:rsid w:val="00261E06"/>
    <w:rsid w:val="00261E5A"/>
    <w:rsid w:val="00262248"/>
    <w:rsid w:val="00262453"/>
    <w:rsid w:val="002625A6"/>
    <w:rsid w:val="00262754"/>
    <w:rsid w:val="002627C1"/>
    <w:rsid w:val="002629A8"/>
    <w:rsid w:val="00262D5A"/>
    <w:rsid w:val="00263EB1"/>
    <w:rsid w:val="00264125"/>
    <w:rsid w:val="0026432E"/>
    <w:rsid w:val="0026450C"/>
    <w:rsid w:val="00264883"/>
    <w:rsid w:val="00264BB1"/>
    <w:rsid w:val="00264DDE"/>
    <w:rsid w:val="00264E74"/>
    <w:rsid w:val="00264E80"/>
    <w:rsid w:val="002652F9"/>
    <w:rsid w:val="002654A8"/>
    <w:rsid w:val="00265842"/>
    <w:rsid w:val="00265F96"/>
    <w:rsid w:val="0026609B"/>
    <w:rsid w:val="00266212"/>
    <w:rsid w:val="002664C5"/>
    <w:rsid w:val="0026676F"/>
    <w:rsid w:val="00266798"/>
    <w:rsid w:val="002669C9"/>
    <w:rsid w:val="002672C4"/>
    <w:rsid w:val="002672E7"/>
    <w:rsid w:val="002673F0"/>
    <w:rsid w:val="00267410"/>
    <w:rsid w:val="002675A0"/>
    <w:rsid w:val="002675C2"/>
    <w:rsid w:val="00270129"/>
    <w:rsid w:val="0027072E"/>
    <w:rsid w:val="0027076A"/>
    <w:rsid w:val="00270A79"/>
    <w:rsid w:val="00270C71"/>
    <w:rsid w:val="00271032"/>
    <w:rsid w:val="00271481"/>
    <w:rsid w:val="00271977"/>
    <w:rsid w:val="00271DC7"/>
    <w:rsid w:val="00272211"/>
    <w:rsid w:val="002725AB"/>
    <w:rsid w:val="00272875"/>
    <w:rsid w:val="00272A9F"/>
    <w:rsid w:val="00272FEE"/>
    <w:rsid w:val="00273031"/>
    <w:rsid w:val="00273836"/>
    <w:rsid w:val="00273BC1"/>
    <w:rsid w:val="00273DD2"/>
    <w:rsid w:val="00273EB0"/>
    <w:rsid w:val="00273F42"/>
    <w:rsid w:val="0027421A"/>
    <w:rsid w:val="00274860"/>
    <w:rsid w:val="0027492B"/>
    <w:rsid w:val="0027492D"/>
    <w:rsid w:val="00274C8F"/>
    <w:rsid w:val="00275043"/>
    <w:rsid w:val="002750BF"/>
    <w:rsid w:val="002751FE"/>
    <w:rsid w:val="00275367"/>
    <w:rsid w:val="0027550D"/>
    <w:rsid w:val="002756F3"/>
    <w:rsid w:val="0027574F"/>
    <w:rsid w:val="00275797"/>
    <w:rsid w:val="00275929"/>
    <w:rsid w:val="00275C23"/>
    <w:rsid w:val="00275C40"/>
    <w:rsid w:val="00275FCD"/>
    <w:rsid w:val="002761E3"/>
    <w:rsid w:val="002763A5"/>
    <w:rsid w:val="002763F4"/>
    <w:rsid w:val="00276748"/>
    <w:rsid w:val="00276892"/>
    <w:rsid w:val="00276F07"/>
    <w:rsid w:val="00277296"/>
    <w:rsid w:val="00277A07"/>
    <w:rsid w:val="00277A72"/>
    <w:rsid w:val="00277A7B"/>
    <w:rsid w:val="00280048"/>
    <w:rsid w:val="002800DD"/>
    <w:rsid w:val="002803F1"/>
    <w:rsid w:val="002803FC"/>
    <w:rsid w:val="00280410"/>
    <w:rsid w:val="00280542"/>
    <w:rsid w:val="002806BC"/>
    <w:rsid w:val="00280752"/>
    <w:rsid w:val="002808D0"/>
    <w:rsid w:val="00280A27"/>
    <w:rsid w:val="00280AF0"/>
    <w:rsid w:val="00280B46"/>
    <w:rsid w:val="00280C77"/>
    <w:rsid w:val="00280DE6"/>
    <w:rsid w:val="00280E20"/>
    <w:rsid w:val="002810DA"/>
    <w:rsid w:val="00281169"/>
    <w:rsid w:val="00281300"/>
    <w:rsid w:val="00281348"/>
    <w:rsid w:val="00281395"/>
    <w:rsid w:val="002816E8"/>
    <w:rsid w:val="0028178F"/>
    <w:rsid w:val="0028185C"/>
    <w:rsid w:val="00281920"/>
    <w:rsid w:val="00281CC0"/>
    <w:rsid w:val="00281CC5"/>
    <w:rsid w:val="00281EA7"/>
    <w:rsid w:val="00281F74"/>
    <w:rsid w:val="00281FBD"/>
    <w:rsid w:val="0028244A"/>
    <w:rsid w:val="002824BA"/>
    <w:rsid w:val="002824BE"/>
    <w:rsid w:val="002825E7"/>
    <w:rsid w:val="00282643"/>
    <w:rsid w:val="002826F5"/>
    <w:rsid w:val="00282758"/>
    <w:rsid w:val="002827F6"/>
    <w:rsid w:val="00282969"/>
    <w:rsid w:val="00282C1A"/>
    <w:rsid w:val="00282D1E"/>
    <w:rsid w:val="00282E10"/>
    <w:rsid w:val="00283223"/>
    <w:rsid w:val="002834A0"/>
    <w:rsid w:val="0028393A"/>
    <w:rsid w:val="00283A95"/>
    <w:rsid w:val="00283FF1"/>
    <w:rsid w:val="002840B9"/>
    <w:rsid w:val="00284353"/>
    <w:rsid w:val="00284630"/>
    <w:rsid w:val="00284A41"/>
    <w:rsid w:val="00284A7B"/>
    <w:rsid w:val="002854B1"/>
    <w:rsid w:val="00285565"/>
    <w:rsid w:val="002855D1"/>
    <w:rsid w:val="002856A8"/>
    <w:rsid w:val="00285A97"/>
    <w:rsid w:val="00285C01"/>
    <w:rsid w:val="00285C09"/>
    <w:rsid w:val="00285CCE"/>
    <w:rsid w:val="00285D0C"/>
    <w:rsid w:val="00285D91"/>
    <w:rsid w:val="00285E1A"/>
    <w:rsid w:val="00286117"/>
    <w:rsid w:val="00286131"/>
    <w:rsid w:val="002864BA"/>
    <w:rsid w:val="00286592"/>
    <w:rsid w:val="00286915"/>
    <w:rsid w:val="00287290"/>
    <w:rsid w:val="002872A7"/>
    <w:rsid w:val="00287452"/>
    <w:rsid w:val="002876C3"/>
    <w:rsid w:val="00287A84"/>
    <w:rsid w:val="00287CF9"/>
    <w:rsid w:val="00287E43"/>
    <w:rsid w:val="00287EFB"/>
    <w:rsid w:val="002902B9"/>
    <w:rsid w:val="00290315"/>
    <w:rsid w:val="00290917"/>
    <w:rsid w:val="00290A05"/>
    <w:rsid w:val="00290A70"/>
    <w:rsid w:val="00290BBB"/>
    <w:rsid w:val="00290C82"/>
    <w:rsid w:val="00290E6B"/>
    <w:rsid w:val="002911E1"/>
    <w:rsid w:val="0029128D"/>
    <w:rsid w:val="00291419"/>
    <w:rsid w:val="00291451"/>
    <w:rsid w:val="002919DA"/>
    <w:rsid w:val="00291A01"/>
    <w:rsid w:val="00291BF9"/>
    <w:rsid w:val="00291F87"/>
    <w:rsid w:val="00291FD5"/>
    <w:rsid w:val="00292F24"/>
    <w:rsid w:val="002932A4"/>
    <w:rsid w:val="00293664"/>
    <w:rsid w:val="002936C8"/>
    <w:rsid w:val="00293B5A"/>
    <w:rsid w:val="00293B62"/>
    <w:rsid w:val="00293CC8"/>
    <w:rsid w:val="00293CD6"/>
    <w:rsid w:val="00293E34"/>
    <w:rsid w:val="00293E46"/>
    <w:rsid w:val="00294A1C"/>
    <w:rsid w:val="00294FA9"/>
    <w:rsid w:val="0029541E"/>
    <w:rsid w:val="002955A4"/>
    <w:rsid w:val="00295BE7"/>
    <w:rsid w:val="00295DFE"/>
    <w:rsid w:val="00295E24"/>
    <w:rsid w:val="00295E8D"/>
    <w:rsid w:val="00295FE6"/>
    <w:rsid w:val="0029622B"/>
    <w:rsid w:val="00296254"/>
    <w:rsid w:val="002965C1"/>
    <w:rsid w:val="0029673E"/>
    <w:rsid w:val="0029695A"/>
    <w:rsid w:val="00296A09"/>
    <w:rsid w:val="00296D2A"/>
    <w:rsid w:val="00296DEA"/>
    <w:rsid w:val="00296E14"/>
    <w:rsid w:val="00296EF4"/>
    <w:rsid w:val="00296F27"/>
    <w:rsid w:val="00297914"/>
    <w:rsid w:val="00297AE1"/>
    <w:rsid w:val="00297B93"/>
    <w:rsid w:val="00297BEA"/>
    <w:rsid w:val="002A0161"/>
    <w:rsid w:val="002A055A"/>
    <w:rsid w:val="002A05D1"/>
    <w:rsid w:val="002A05F4"/>
    <w:rsid w:val="002A0CC9"/>
    <w:rsid w:val="002A0CF1"/>
    <w:rsid w:val="002A106A"/>
    <w:rsid w:val="002A1333"/>
    <w:rsid w:val="002A144B"/>
    <w:rsid w:val="002A1AB4"/>
    <w:rsid w:val="002A1CED"/>
    <w:rsid w:val="002A21C3"/>
    <w:rsid w:val="002A2499"/>
    <w:rsid w:val="002A24DA"/>
    <w:rsid w:val="002A26DD"/>
    <w:rsid w:val="002A29C7"/>
    <w:rsid w:val="002A2AD1"/>
    <w:rsid w:val="002A2BD6"/>
    <w:rsid w:val="002A2D87"/>
    <w:rsid w:val="002A2F92"/>
    <w:rsid w:val="002A2F9E"/>
    <w:rsid w:val="002A33C6"/>
    <w:rsid w:val="002A38B2"/>
    <w:rsid w:val="002A3DDF"/>
    <w:rsid w:val="002A3F85"/>
    <w:rsid w:val="002A445B"/>
    <w:rsid w:val="002A451A"/>
    <w:rsid w:val="002A45BC"/>
    <w:rsid w:val="002A48AC"/>
    <w:rsid w:val="002A4AE9"/>
    <w:rsid w:val="002A4E25"/>
    <w:rsid w:val="002A4EB0"/>
    <w:rsid w:val="002A4F10"/>
    <w:rsid w:val="002A4F3E"/>
    <w:rsid w:val="002A4F85"/>
    <w:rsid w:val="002A51E8"/>
    <w:rsid w:val="002A5221"/>
    <w:rsid w:val="002A529F"/>
    <w:rsid w:val="002A5892"/>
    <w:rsid w:val="002A5BD2"/>
    <w:rsid w:val="002A5C87"/>
    <w:rsid w:val="002A5E5F"/>
    <w:rsid w:val="002A6024"/>
    <w:rsid w:val="002A604E"/>
    <w:rsid w:val="002A65AA"/>
    <w:rsid w:val="002A6894"/>
    <w:rsid w:val="002A6A23"/>
    <w:rsid w:val="002A6C05"/>
    <w:rsid w:val="002A7023"/>
    <w:rsid w:val="002A718D"/>
    <w:rsid w:val="002A7343"/>
    <w:rsid w:val="002A7917"/>
    <w:rsid w:val="002A7A64"/>
    <w:rsid w:val="002A7EE6"/>
    <w:rsid w:val="002A7FEB"/>
    <w:rsid w:val="002B04A0"/>
    <w:rsid w:val="002B05F4"/>
    <w:rsid w:val="002B077F"/>
    <w:rsid w:val="002B0AA7"/>
    <w:rsid w:val="002B0C9F"/>
    <w:rsid w:val="002B11A0"/>
    <w:rsid w:val="002B12A8"/>
    <w:rsid w:val="002B1640"/>
    <w:rsid w:val="002B1B1D"/>
    <w:rsid w:val="002B1D18"/>
    <w:rsid w:val="002B2010"/>
    <w:rsid w:val="002B21F8"/>
    <w:rsid w:val="002B2634"/>
    <w:rsid w:val="002B270E"/>
    <w:rsid w:val="002B27EF"/>
    <w:rsid w:val="002B2B17"/>
    <w:rsid w:val="002B2B54"/>
    <w:rsid w:val="002B2D84"/>
    <w:rsid w:val="002B2E59"/>
    <w:rsid w:val="002B318E"/>
    <w:rsid w:val="002B3405"/>
    <w:rsid w:val="002B38B0"/>
    <w:rsid w:val="002B3928"/>
    <w:rsid w:val="002B3A09"/>
    <w:rsid w:val="002B3B15"/>
    <w:rsid w:val="002B3B56"/>
    <w:rsid w:val="002B3D0F"/>
    <w:rsid w:val="002B3E0F"/>
    <w:rsid w:val="002B438A"/>
    <w:rsid w:val="002B446E"/>
    <w:rsid w:val="002B492D"/>
    <w:rsid w:val="002B4968"/>
    <w:rsid w:val="002B4E2E"/>
    <w:rsid w:val="002B4F24"/>
    <w:rsid w:val="002B5393"/>
    <w:rsid w:val="002B590F"/>
    <w:rsid w:val="002B5C57"/>
    <w:rsid w:val="002B5C5C"/>
    <w:rsid w:val="002B5D92"/>
    <w:rsid w:val="002B5ED9"/>
    <w:rsid w:val="002B614C"/>
    <w:rsid w:val="002B61A2"/>
    <w:rsid w:val="002B6239"/>
    <w:rsid w:val="002B665E"/>
    <w:rsid w:val="002B66EC"/>
    <w:rsid w:val="002B679A"/>
    <w:rsid w:val="002B6D0D"/>
    <w:rsid w:val="002B70BD"/>
    <w:rsid w:val="002B70C4"/>
    <w:rsid w:val="002B73D5"/>
    <w:rsid w:val="002B741F"/>
    <w:rsid w:val="002B7A28"/>
    <w:rsid w:val="002B7F82"/>
    <w:rsid w:val="002C0132"/>
    <w:rsid w:val="002C03D9"/>
    <w:rsid w:val="002C03DC"/>
    <w:rsid w:val="002C1381"/>
    <w:rsid w:val="002C18BF"/>
    <w:rsid w:val="002C1A40"/>
    <w:rsid w:val="002C1DE8"/>
    <w:rsid w:val="002C2240"/>
    <w:rsid w:val="002C2545"/>
    <w:rsid w:val="002C2570"/>
    <w:rsid w:val="002C25EB"/>
    <w:rsid w:val="002C27F6"/>
    <w:rsid w:val="002C2A5E"/>
    <w:rsid w:val="002C2BEC"/>
    <w:rsid w:val="002C2E33"/>
    <w:rsid w:val="002C2FB4"/>
    <w:rsid w:val="002C3050"/>
    <w:rsid w:val="002C351E"/>
    <w:rsid w:val="002C39C3"/>
    <w:rsid w:val="002C3B97"/>
    <w:rsid w:val="002C3C07"/>
    <w:rsid w:val="002C3D36"/>
    <w:rsid w:val="002C3E35"/>
    <w:rsid w:val="002C3E78"/>
    <w:rsid w:val="002C3F11"/>
    <w:rsid w:val="002C411A"/>
    <w:rsid w:val="002C48A8"/>
    <w:rsid w:val="002C4D72"/>
    <w:rsid w:val="002C4E03"/>
    <w:rsid w:val="002C4E69"/>
    <w:rsid w:val="002C50BF"/>
    <w:rsid w:val="002C51C1"/>
    <w:rsid w:val="002C5294"/>
    <w:rsid w:val="002C545D"/>
    <w:rsid w:val="002C54EF"/>
    <w:rsid w:val="002C595C"/>
    <w:rsid w:val="002C5AE8"/>
    <w:rsid w:val="002C5AFC"/>
    <w:rsid w:val="002C5B83"/>
    <w:rsid w:val="002C5EE9"/>
    <w:rsid w:val="002C6014"/>
    <w:rsid w:val="002C6A3A"/>
    <w:rsid w:val="002C6BE1"/>
    <w:rsid w:val="002C6CD6"/>
    <w:rsid w:val="002C75AE"/>
    <w:rsid w:val="002C75C9"/>
    <w:rsid w:val="002C7653"/>
    <w:rsid w:val="002C7EB2"/>
    <w:rsid w:val="002C7F40"/>
    <w:rsid w:val="002C7FD8"/>
    <w:rsid w:val="002CDEAD"/>
    <w:rsid w:val="002D0081"/>
    <w:rsid w:val="002D0215"/>
    <w:rsid w:val="002D0572"/>
    <w:rsid w:val="002D0760"/>
    <w:rsid w:val="002D0C0A"/>
    <w:rsid w:val="002D0F3E"/>
    <w:rsid w:val="002D1015"/>
    <w:rsid w:val="002D13BB"/>
    <w:rsid w:val="002D160E"/>
    <w:rsid w:val="002D1952"/>
    <w:rsid w:val="002D1ABC"/>
    <w:rsid w:val="002D1CC7"/>
    <w:rsid w:val="002D2491"/>
    <w:rsid w:val="002D25C6"/>
    <w:rsid w:val="002D2720"/>
    <w:rsid w:val="002D287D"/>
    <w:rsid w:val="002D2B1C"/>
    <w:rsid w:val="002D2ECC"/>
    <w:rsid w:val="002D3197"/>
    <w:rsid w:val="002D32EA"/>
    <w:rsid w:val="002D3455"/>
    <w:rsid w:val="002D353D"/>
    <w:rsid w:val="002D3808"/>
    <w:rsid w:val="002D3838"/>
    <w:rsid w:val="002D3A4D"/>
    <w:rsid w:val="002D3B02"/>
    <w:rsid w:val="002D3BE3"/>
    <w:rsid w:val="002D403E"/>
    <w:rsid w:val="002D40B5"/>
    <w:rsid w:val="002D4691"/>
    <w:rsid w:val="002D4973"/>
    <w:rsid w:val="002D4C93"/>
    <w:rsid w:val="002D4E91"/>
    <w:rsid w:val="002D5129"/>
    <w:rsid w:val="002D520D"/>
    <w:rsid w:val="002D526F"/>
    <w:rsid w:val="002D54B2"/>
    <w:rsid w:val="002D575D"/>
    <w:rsid w:val="002D5820"/>
    <w:rsid w:val="002D58C2"/>
    <w:rsid w:val="002D5954"/>
    <w:rsid w:val="002D5B43"/>
    <w:rsid w:val="002D6011"/>
    <w:rsid w:val="002D6281"/>
    <w:rsid w:val="002D65F8"/>
    <w:rsid w:val="002D67EB"/>
    <w:rsid w:val="002D6818"/>
    <w:rsid w:val="002D6AF1"/>
    <w:rsid w:val="002D6D58"/>
    <w:rsid w:val="002D6F36"/>
    <w:rsid w:val="002D6F42"/>
    <w:rsid w:val="002D70E0"/>
    <w:rsid w:val="002D72D6"/>
    <w:rsid w:val="002D740F"/>
    <w:rsid w:val="002D7793"/>
    <w:rsid w:val="002D7AD8"/>
    <w:rsid w:val="002D7B4A"/>
    <w:rsid w:val="002D7CB7"/>
    <w:rsid w:val="002D7E3D"/>
    <w:rsid w:val="002D7E48"/>
    <w:rsid w:val="002E04DE"/>
    <w:rsid w:val="002E06DF"/>
    <w:rsid w:val="002E0944"/>
    <w:rsid w:val="002E0ADC"/>
    <w:rsid w:val="002E0BA8"/>
    <w:rsid w:val="002E0EE6"/>
    <w:rsid w:val="002E0F2A"/>
    <w:rsid w:val="002E13ED"/>
    <w:rsid w:val="002E198D"/>
    <w:rsid w:val="002E1F1A"/>
    <w:rsid w:val="002E21B8"/>
    <w:rsid w:val="002E226F"/>
    <w:rsid w:val="002E240A"/>
    <w:rsid w:val="002E24EB"/>
    <w:rsid w:val="002E2806"/>
    <w:rsid w:val="002E2D50"/>
    <w:rsid w:val="002E2DAD"/>
    <w:rsid w:val="002E330A"/>
    <w:rsid w:val="002E33CA"/>
    <w:rsid w:val="002E3438"/>
    <w:rsid w:val="002E35C6"/>
    <w:rsid w:val="002E3BAB"/>
    <w:rsid w:val="002E3E37"/>
    <w:rsid w:val="002E3F54"/>
    <w:rsid w:val="002E3FC5"/>
    <w:rsid w:val="002E4007"/>
    <w:rsid w:val="002E42C7"/>
    <w:rsid w:val="002E441F"/>
    <w:rsid w:val="002E4513"/>
    <w:rsid w:val="002E4F01"/>
    <w:rsid w:val="002E502B"/>
    <w:rsid w:val="002E50C2"/>
    <w:rsid w:val="002E5458"/>
    <w:rsid w:val="002E548A"/>
    <w:rsid w:val="002E5497"/>
    <w:rsid w:val="002E55EE"/>
    <w:rsid w:val="002E5761"/>
    <w:rsid w:val="002E603D"/>
    <w:rsid w:val="002E6405"/>
    <w:rsid w:val="002E667C"/>
    <w:rsid w:val="002E6B83"/>
    <w:rsid w:val="002E6F45"/>
    <w:rsid w:val="002E7163"/>
    <w:rsid w:val="002E7249"/>
    <w:rsid w:val="002E727C"/>
    <w:rsid w:val="002E73D3"/>
    <w:rsid w:val="002E7449"/>
    <w:rsid w:val="002E7555"/>
    <w:rsid w:val="002E7A2E"/>
    <w:rsid w:val="002E7A34"/>
    <w:rsid w:val="002E7E19"/>
    <w:rsid w:val="002E7E6E"/>
    <w:rsid w:val="002F027A"/>
    <w:rsid w:val="002F02EE"/>
    <w:rsid w:val="002F0367"/>
    <w:rsid w:val="002F0785"/>
    <w:rsid w:val="002F0CF5"/>
    <w:rsid w:val="002F0FB5"/>
    <w:rsid w:val="002F14A1"/>
    <w:rsid w:val="002F15FE"/>
    <w:rsid w:val="002F2403"/>
    <w:rsid w:val="002F2630"/>
    <w:rsid w:val="002F277E"/>
    <w:rsid w:val="002F2875"/>
    <w:rsid w:val="002F2AF1"/>
    <w:rsid w:val="002F3093"/>
    <w:rsid w:val="002F322B"/>
    <w:rsid w:val="002F34EC"/>
    <w:rsid w:val="002F36F5"/>
    <w:rsid w:val="002F36FD"/>
    <w:rsid w:val="002F394B"/>
    <w:rsid w:val="002F3A7F"/>
    <w:rsid w:val="002F3B09"/>
    <w:rsid w:val="002F3D0E"/>
    <w:rsid w:val="002F3F69"/>
    <w:rsid w:val="002F408B"/>
    <w:rsid w:val="002F4198"/>
    <w:rsid w:val="002F438B"/>
    <w:rsid w:val="002F44A4"/>
    <w:rsid w:val="002F45C0"/>
    <w:rsid w:val="002F47A6"/>
    <w:rsid w:val="002F4B22"/>
    <w:rsid w:val="002F4C51"/>
    <w:rsid w:val="002F515C"/>
    <w:rsid w:val="002F54C7"/>
    <w:rsid w:val="002F556D"/>
    <w:rsid w:val="002F5A2D"/>
    <w:rsid w:val="002F5B6C"/>
    <w:rsid w:val="002F5C60"/>
    <w:rsid w:val="002F64E0"/>
    <w:rsid w:val="002F6664"/>
    <w:rsid w:val="002F6A7B"/>
    <w:rsid w:val="002F6B8E"/>
    <w:rsid w:val="002F6C8C"/>
    <w:rsid w:val="002F6CCA"/>
    <w:rsid w:val="002F6F6B"/>
    <w:rsid w:val="002F711B"/>
    <w:rsid w:val="002F72A9"/>
    <w:rsid w:val="002F74A1"/>
    <w:rsid w:val="002F7611"/>
    <w:rsid w:val="002F7734"/>
    <w:rsid w:val="002F7DCB"/>
    <w:rsid w:val="002F7EAE"/>
    <w:rsid w:val="003007FC"/>
    <w:rsid w:val="003008ED"/>
    <w:rsid w:val="00300AC0"/>
    <w:rsid w:val="00300C68"/>
    <w:rsid w:val="00300C70"/>
    <w:rsid w:val="00300DFD"/>
    <w:rsid w:val="00301432"/>
    <w:rsid w:val="00301497"/>
    <w:rsid w:val="003014D1"/>
    <w:rsid w:val="0030171F"/>
    <w:rsid w:val="00301810"/>
    <w:rsid w:val="00301DD7"/>
    <w:rsid w:val="00301E88"/>
    <w:rsid w:val="0030219E"/>
    <w:rsid w:val="00302476"/>
    <w:rsid w:val="00302579"/>
    <w:rsid w:val="00302EE9"/>
    <w:rsid w:val="00302F29"/>
    <w:rsid w:val="00302FDE"/>
    <w:rsid w:val="00303237"/>
    <w:rsid w:val="00303919"/>
    <w:rsid w:val="00303C29"/>
    <w:rsid w:val="00303CD3"/>
    <w:rsid w:val="00303DBC"/>
    <w:rsid w:val="003040EA"/>
    <w:rsid w:val="00304470"/>
    <w:rsid w:val="00304711"/>
    <w:rsid w:val="00304F34"/>
    <w:rsid w:val="00304FD1"/>
    <w:rsid w:val="00304FE9"/>
    <w:rsid w:val="00305712"/>
    <w:rsid w:val="00305887"/>
    <w:rsid w:val="003059E4"/>
    <w:rsid w:val="00305C15"/>
    <w:rsid w:val="00305DED"/>
    <w:rsid w:val="00305FAB"/>
    <w:rsid w:val="003062B8"/>
    <w:rsid w:val="00306325"/>
    <w:rsid w:val="0030644E"/>
    <w:rsid w:val="003064C1"/>
    <w:rsid w:val="00306631"/>
    <w:rsid w:val="003066F4"/>
    <w:rsid w:val="00306723"/>
    <w:rsid w:val="003069DB"/>
    <w:rsid w:val="00306A2F"/>
    <w:rsid w:val="00306BC7"/>
    <w:rsid w:val="00307163"/>
    <w:rsid w:val="003075FC"/>
    <w:rsid w:val="003077EA"/>
    <w:rsid w:val="00307888"/>
    <w:rsid w:val="0030794D"/>
    <w:rsid w:val="00307B52"/>
    <w:rsid w:val="00307C31"/>
    <w:rsid w:val="00307D9A"/>
    <w:rsid w:val="00307DC3"/>
    <w:rsid w:val="00307E8C"/>
    <w:rsid w:val="00310134"/>
    <w:rsid w:val="00310308"/>
    <w:rsid w:val="003103B2"/>
    <w:rsid w:val="00310862"/>
    <w:rsid w:val="003108C7"/>
    <w:rsid w:val="00310E9D"/>
    <w:rsid w:val="00311035"/>
    <w:rsid w:val="003111C8"/>
    <w:rsid w:val="00311213"/>
    <w:rsid w:val="003118BD"/>
    <w:rsid w:val="00311A21"/>
    <w:rsid w:val="00311BF8"/>
    <w:rsid w:val="00311D02"/>
    <w:rsid w:val="00311E7C"/>
    <w:rsid w:val="00312056"/>
    <w:rsid w:val="00312089"/>
    <w:rsid w:val="003123C6"/>
    <w:rsid w:val="00312972"/>
    <w:rsid w:val="00312994"/>
    <w:rsid w:val="00312A80"/>
    <w:rsid w:val="00312C7E"/>
    <w:rsid w:val="00312CB0"/>
    <w:rsid w:val="00312D5D"/>
    <w:rsid w:val="00312FEE"/>
    <w:rsid w:val="00313330"/>
    <w:rsid w:val="0031336C"/>
    <w:rsid w:val="003134C6"/>
    <w:rsid w:val="00313757"/>
    <w:rsid w:val="00313800"/>
    <w:rsid w:val="00313C1B"/>
    <w:rsid w:val="00313F0C"/>
    <w:rsid w:val="003140E8"/>
    <w:rsid w:val="003140E9"/>
    <w:rsid w:val="003142E3"/>
    <w:rsid w:val="0031441C"/>
    <w:rsid w:val="0031490F"/>
    <w:rsid w:val="00314A9C"/>
    <w:rsid w:val="00314F57"/>
    <w:rsid w:val="00314F8D"/>
    <w:rsid w:val="00314FE8"/>
    <w:rsid w:val="003152FD"/>
    <w:rsid w:val="00315438"/>
    <w:rsid w:val="0031555D"/>
    <w:rsid w:val="003157EF"/>
    <w:rsid w:val="00315CC4"/>
    <w:rsid w:val="00315D4F"/>
    <w:rsid w:val="00315E7B"/>
    <w:rsid w:val="00315F33"/>
    <w:rsid w:val="00315F65"/>
    <w:rsid w:val="00315FBF"/>
    <w:rsid w:val="00315FE5"/>
    <w:rsid w:val="003168A3"/>
    <w:rsid w:val="003168C2"/>
    <w:rsid w:val="003169AD"/>
    <w:rsid w:val="00316C2E"/>
    <w:rsid w:val="00316C40"/>
    <w:rsid w:val="00316CB4"/>
    <w:rsid w:val="003170FB"/>
    <w:rsid w:val="0031750A"/>
    <w:rsid w:val="00317798"/>
    <w:rsid w:val="00317D88"/>
    <w:rsid w:val="00317F3F"/>
    <w:rsid w:val="003203A5"/>
    <w:rsid w:val="003206B5"/>
    <w:rsid w:val="003208DB"/>
    <w:rsid w:val="00320E95"/>
    <w:rsid w:val="00320FE2"/>
    <w:rsid w:val="003210D5"/>
    <w:rsid w:val="003212B5"/>
    <w:rsid w:val="003217C0"/>
    <w:rsid w:val="00321980"/>
    <w:rsid w:val="00321B8A"/>
    <w:rsid w:val="00321BD0"/>
    <w:rsid w:val="00321C5E"/>
    <w:rsid w:val="00321D26"/>
    <w:rsid w:val="00321F56"/>
    <w:rsid w:val="00322006"/>
    <w:rsid w:val="00322327"/>
    <w:rsid w:val="0032262F"/>
    <w:rsid w:val="003227AA"/>
    <w:rsid w:val="0032332F"/>
    <w:rsid w:val="0032375F"/>
    <w:rsid w:val="00323D08"/>
    <w:rsid w:val="003242D6"/>
    <w:rsid w:val="0032477F"/>
    <w:rsid w:val="003247F4"/>
    <w:rsid w:val="00324A86"/>
    <w:rsid w:val="00324B15"/>
    <w:rsid w:val="0032531A"/>
    <w:rsid w:val="00325901"/>
    <w:rsid w:val="00325AB2"/>
    <w:rsid w:val="00325EE1"/>
    <w:rsid w:val="00326688"/>
    <w:rsid w:val="00326C0F"/>
    <w:rsid w:val="00326E59"/>
    <w:rsid w:val="00326E60"/>
    <w:rsid w:val="00326EEC"/>
    <w:rsid w:val="00326F39"/>
    <w:rsid w:val="00326F4A"/>
    <w:rsid w:val="0032725C"/>
    <w:rsid w:val="003273BB"/>
    <w:rsid w:val="00327470"/>
    <w:rsid w:val="00327718"/>
    <w:rsid w:val="00327975"/>
    <w:rsid w:val="003279E0"/>
    <w:rsid w:val="00327ACA"/>
    <w:rsid w:val="00327E02"/>
    <w:rsid w:val="00330096"/>
    <w:rsid w:val="003301D0"/>
    <w:rsid w:val="003303F9"/>
    <w:rsid w:val="003305A3"/>
    <w:rsid w:val="003305D5"/>
    <w:rsid w:val="003307B6"/>
    <w:rsid w:val="00330825"/>
    <w:rsid w:val="003309C7"/>
    <w:rsid w:val="00330CB6"/>
    <w:rsid w:val="00330D52"/>
    <w:rsid w:val="00330E84"/>
    <w:rsid w:val="00330E9F"/>
    <w:rsid w:val="00330ECB"/>
    <w:rsid w:val="00330F8E"/>
    <w:rsid w:val="0033163D"/>
    <w:rsid w:val="00331B3C"/>
    <w:rsid w:val="00332045"/>
    <w:rsid w:val="003320D2"/>
    <w:rsid w:val="003323B3"/>
    <w:rsid w:val="0033258A"/>
    <w:rsid w:val="003325BA"/>
    <w:rsid w:val="00332725"/>
    <w:rsid w:val="00332FD9"/>
    <w:rsid w:val="003333DB"/>
    <w:rsid w:val="00333A3E"/>
    <w:rsid w:val="00333B51"/>
    <w:rsid w:val="00333D51"/>
    <w:rsid w:val="00333D82"/>
    <w:rsid w:val="00333E7C"/>
    <w:rsid w:val="00334311"/>
    <w:rsid w:val="003345D1"/>
    <w:rsid w:val="0033487A"/>
    <w:rsid w:val="00334A97"/>
    <w:rsid w:val="00334B57"/>
    <w:rsid w:val="00334BF0"/>
    <w:rsid w:val="00334FAE"/>
    <w:rsid w:val="00335222"/>
    <w:rsid w:val="0033566C"/>
    <w:rsid w:val="003358A6"/>
    <w:rsid w:val="00335B2D"/>
    <w:rsid w:val="0033616D"/>
    <w:rsid w:val="00336655"/>
    <w:rsid w:val="00336874"/>
    <w:rsid w:val="00336944"/>
    <w:rsid w:val="00336BFF"/>
    <w:rsid w:val="00336D85"/>
    <w:rsid w:val="003372BD"/>
    <w:rsid w:val="00337716"/>
    <w:rsid w:val="003378C1"/>
    <w:rsid w:val="00337DDC"/>
    <w:rsid w:val="00337F0F"/>
    <w:rsid w:val="00340252"/>
    <w:rsid w:val="00340343"/>
    <w:rsid w:val="003403AA"/>
    <w:rsid w:val="00340706"/>
    <w:rsid w:val="0034086F"/>
    <w:rsid w:val="00340B97"/>
    <w:rsid w:val="00340C0C"/>
    <w:rsid w:val="00341098"/>
    <w:rsid w:val="003413F2"/>
    <w:rsid w:val="00341578"/>
    <w:rsid w:val="0034172F"/>
    <w:rsid w:val="003418CE"/>
    <w:rsid w:val="00341D6D"/>
    <w:rsid w:val="00342446"/>
    <w:rsid w:val="00342536"/>
    <w:rsid w:val="003427A0"/>
    <w:rsid w:val="003428E1"/>
    <w:rsid w:val="003428F4"/>
    <w:rsid w:val="003429D4"/>
    <w:rsid w:val="00342AF2"/>
    <w:rsid w:val="00342BD0"/>
    <w:rsid w:val="00342E36"/>
    <w:rsid w:val="00343363"/>
    <w:rsid w:val="003433A7"/>
    <w:rsid w:val="0034342B"/>
    <w:rsid w:val="00343967"/>
    <w:rsid w:val="00343EF6"/>
    <w:rsid w:val="00343F00"/>
    <w:rsid w:val="00344130"/>
    <w:rsid w:val="0034450F"/>
    <w:rsid w:val="003446B7"/>
    <w:rsid w:val="00344865"/>
    <w:rsid w:val="00344A8A"/>
    <w:rsid w:val="00344BB5"/>
    <w:rsid w:val="00344E2C"/>
    <w:rsid w:val="00345246"/>
    <w:rsid w:val="00345337"/>
    <w:rsid w:val="00345366"/>
    <w:rsid w:val="003455E6"/>
    <w:rsid w:val="00345CA9"/>
    <w:rsid w:val="0034621F"/>
    <w:rsid w:val="003467ED"/>
    <w:rsid w:val="003469CA"/>
    <w:rsid w:val="00346A0D"/>
    <w:rsid w:val="00346A10"/>
    <w:rsid w:val="00346B41"/>
    <w:rsid w:val="00346C5B"/>
    <w:rsid w:val="00346E7A"/>
    <w:rsid w:val="00346F5C"/>
    <w:rsid w:val="003474F3"/>
    <w:rsid w:val="003475A3"/>
    <w:rsid w:val="00347621"/>
    <w:rsid w:val="0034770D"/>
    <w:rsid w:val="003478D8"/>
    <w:rsid w:val="00347917"/>
    <w:rsid w:val="00347981"/>
    <w:rsid w:val="00347C04"/>
    <w:rsid w:val="003500EE"/>
    <w:rsid w:val="00350178"/>
    <w:rsid w:val="00350270"/>
    <w:rsid w:val="00350818"/>
    <w:rsid w:val="00350916"/>
    <w:rsid w:val="00350972"/>
    <w:rsid w:val="00350C9E"/>
    <w:rsid w:val="00350D18"/>
    <w:rsid w:val="0035160E"/>
    <w:rsid w:val="003518BD"/>
    <w:rsid w:val="00351C7F"/>
    <w:rsid w:val="00351D76"/>
    <w:rsid w:val="00351E47"/>
    <w:rsid w:val="003521B2"/>
    <w:rsid w:val="0035253A"/>
    <w:rsid w:val="003525A1"/>
    <w:rsid w:val="003528A2"/>
    <w:rsid w:val="00352953"/>
    <w:rsid w:val="00352CB3"/>
    <w:rsid w:val="00352CEA"/>
    <w:rsid w:val="00352E55"/>
    <w:rsid w:val="00352F9D"/>
    <w:rsid w:val="00353312"/>
    <w:rsid w:val="00353C87"/>
    <w:rsid w:val="00354118"/>
    <w:rsid w:val="0035419C"/>
    <w:rsid w:val="00354336"/>
    <w:rsid w:val="0035474C"/>
    <w:rsid w:val="00354892"/>
    <w:rsid w:val="00354997"/>
    <w:rsid w:val="00354A54"/>
    <w:rsid w:val="00354CEF"/>
    <w:rsid w:val="00354E1B"/>
    <w:rsid w:val="0035500F"/>
    <w:rsid w:val="0035513A"/>
    <w:rsid w:val="00355191"/>
    <w:rsid w:val="00355204"/>
    <w:rsid w:val="00355D0C"/>
    <w:rsid w:val="00355DE2"/>
    <w:rsid w:val="00355F4D"/>
    <w:rsid w:val="00355F66"/>
    <w:rsid w:val="00355F7C"/>
    <w:rsid w:val="0035650D"/>
    <w:rsid w:val="003567A2"/>
    <w:rsid w:val="00356966"/>
    <w:rsid w:val="003569D5"/>
    <w:rsid w:val="00356C10"/>
    <w:rsid w:val="00356C80"/>
    <w:rsid w:val="00356F48"/>
    <w:rsid w:val="00356FF6"/>
    <w:rsid w:val="00357137"/>
    <w:rsid w:val="00357322"/>
    <w:rsid w:val="00357829"/>
    <w:rsid w:val="00357BA4"/>
    <w:rsid w:val="00357C7A"/>
    <w:rsid w:val="00360197"/>
    <w:rsid w:val="003601D0"/>
    <w:rsid w:val="0036026A"/>
    <w:rsid w:val="0036028A"/>
    <w:rsid w:val="00360AE7"/>
    <w:rsid w:val="00360B11"/>
    <w:rsid w:val="00361076"/>
    <w:rsid w:val="003611EA"/>
    <w:rsid w:val="003612D6"/>
    <w:rsid w:val="0036133D"/>
    <w:rsid w:val="003615D0"/>
    <w:rsid w:val="00361712"/>
    <w:rsid w:val="00361733"/>
    <w:rsid w:val="00361805"/>
    <w:rsid w:val="00361B1D"/>
    <w:rsid w:val="00361B31"/>
    <w:rsid w:val="00361B6D"/>
    <w:rsid w:val="00361C0D"/>
    <w:rsid w:val="00361E5D"/>
    <w:rsid w:val="00362100"/>
    <w:rsid w:val="00362163"/>
    <w:rsid w:val="003623F4"/>
    <w:rsid w:val="003624B8"/>
    <w:rsid w:val="0036260A"/>
    <w:rsid w:val="00362815"/>
    <w:rsid w:val="0036285D"/>
    <w:rsid w:val="00362904"/>
    <w:rsid w:val="00362A02"/>
    <w:rsid w:val="00362CED"/>
    <w:rsid w:val="00362D73"/>
    <w:rsid w:val="00363056"/>
    <w:rsid w:val="00363097"/>
    <w:rsid w:val="0036309E"/>
    <w:rsid w:val="0036310F"/>
    <w:rsid w:val="003631F5"/>
    <w:rsid w:val="00363637"/>
    <w:rsid w:val="00363EA3"/>
    <w:rsid w:val="0036403B"/>
    <w:rsid w:val="00364076"/>
    <w:rsid w:val="00364193"/>
    <w:rsid w:val="003641A3"/>
    <w:rsid w:val="00364383"/>
    <w:rsid w:val="003645A3"/>
    <w:rsid w:val="00364A5C"/>
    <w:rsid w:val="00364F3A"/>
    <w:rsid w:val="00365165"/>
    <w:rsid w:val="00365D91"/>
    <w:rsid w:val="00365F21"/>
    <w:rsid w:val="00365F3C"/>
    <w:rsid w:val="003660E5"/>
    <w:rsid w:val="00366257"/>
    <w:rsid w:val="00366769"/>
    <w:rsid w:val="00366826"/>
    <w:rsid w:val="00366ADE"/>
    <w:rsid w:val="003670AE"/>
    <w:rsid w:val="00367498"/>
    <w:rsid w:val="00367601"/>
    <w:rsid w:val="00367670"/>
    <w:rsid w:val="00367674"/>
    <w:rsid w:val="00367704"/>
    <w:rsid w:val="00367A75"/>
    <w:rsid w:val="00367E2E"/>
    <w:rsid w:val="00370058"/>
    <w:rsid w:val="003701D2"/>
    <w:rsid w:val="00370369"/>
    <w:rsid w:val="0037042F"/>
    <w:rsid w:val="003706B4"/>
    <w:rsid w:val="0037081F"/>
    <w:rsid w:val="003708AA"/>
    <w:rsid w:val="00370A22"/>
    <w:rsid w:val="00370BBC"/>
    <w:rsid w:val="00370BC2"/>
    <w:rsid w:val="00370BEC"/>
    <w:rsid w:val="00370E2B"/>
    <w:rsid w:val="003710F8"/>
    <w:rsid w:val="0037111F"/>
    <w:rsid w:val="00371327"/>
    <w:rsid w:val="00371353"/>
    <w:rsid w:val="003716A6"/>
    <w:rsid w:val="003716B4"/>
    <w:rsid w:val="003717EC"/>
    <w:rsid w:val="00371C37"/>
    <w:rsid w:val="00371D25"/>
    <w:rsid w:val="00371F18"/>
    <w:rsid w:val="00371F65"/>
    <w:rsid w:val="0037204B"/>
    <w:rsid w:val="0037206D"/>
    <w:rsid w:val="00372321"/>
    <w:rsid w:val="00372515"/>
    <w:rsid w:val="003726DB"/>
    <w:rsid w:val="00372902"/>
    <w:rsid w:val="00372A42"/>
    <w:rsid w:val="00372B3A"/>
    <w:rsid w:val="00372CC1"/>
    <w:rsid w:val="00372D35"/>
    <w:rsid w:val="00372FE7"/>
    <w:rsid w:val="00373138"/>
    <w:rsid w:val="003739BD"/>
    <w:rsid w:val="00373BEC"/>
    <w:rsid w:val="00373D55"/>
    <w:rsid w:val="00373EAD"/>
    <w:rsid w:val="003740D0"/>
    <w:rsid w:val="00374430"/>
    <w:rsid w:val="0037452C"/>
    <w:rsid w:val="003745C6"/>
    <w:rsid w:val="0037473A"/>
    <w:rsid w:val="003749F0"/>
    <w:rsid w:val="00374A6D"/>
    <w:rsid w:val="00374B68"/>
    <w:rsid w:val="00374FB3"/>
    <w:rsid w:val="003751C6"/>
    <w:rsid w:val="00375232"/>
    <w:rsid w:val="00375669"/>
    <w:rsid w:val="003759AC"/>
    <w:rsid w:val="00375BE0"/>
    <w:rsid w:val="00375FFD"/>
    <w:rsid w:val="0037625E"/>
    <w:rsid w:val="00376342"/>
    <w:rsid w:val="0037665C"/>
    <w:rsid w:val="00376CD3"/>
    <w:rsid w:val="003772EE"/>
    <w:rsid w:val="00377478"/>
    <w:rsid w:val="00377981"/>
    <w:rsid w:val="00377A9F"/>
    <w:rsid w:val="00377AE7"/>
    <w:rsid w:val="00377F1E"/>
    <w:rsid w:val="00380035"/>
    <w:rsid w:val="003800A5"/>
    <w:rsid w:val="00380405"/>
    <w:rsid w:val="003806EF"/>
    <w:rsid w:val="003809FB"/>
    <w:rsid w:val="00380B77"/>
    <w:rsid w:val="00380CC3"/>
    <w:rsid w:val="00381018"/>
    <w:rsid w:val="00381487"/>
    <w:rsid w:val="003819B4"/>
    <w:rsid w:val="00381CC5"/>
    <w:rsid w:val="00381E18"/>
    <w:rsid w:val="00381E63"/>
    <w:rsid w:val="00382105"/>
    <w:rsid w:val="00382176"/>
    <w:rsid w:val="003823DD"/>
    <w:rsid w:val="003824D4"/>
    <w:rsid w:val="00382777"/>
    <w:rsid w:val="0038278F"/>
    <w:rsid w:val="00382B4F"/>
    <w:rsid w:val="00382FF3"/>
    <w:rsid w:val="00383153"/>
    <w:rsid w:val="003831F9"/>
    <w:rsid w:val="003832D1"/>
    <w:rsid w:val="003837A3"/>
    <w:rsid w:val="00383CDE"/>
    <w:rsid w:val="00383D78"/>
    <w:rsid w:val="003842A7"/>
    <w:rsid w:val="00384374"/>
    <w:rsid w:val="003843FC"/>
    <w:rsid w:val="003845EF"/>
    <w:rsid w:val="00384882"/>
    <w:rsid w:val="00384CC9"/>
    <w:rsid w:val="00384D4E"/>
    <w:rsid w:val="00384DED"/>
    <w:rsid w:val="003851A3"/>
    <w:rsid w:val="003851CB"/>
    <w:rsid w:val="0038535B"/>
    <w:rsid w:val="003859ED"/>
    <w:rsid w:val="00385BED"/>
    <w:rsid w:val="00386639"/>
    <w:rsid w:val="003866A0"/>
    <w:rsid w:val="003868B5"/>
    <w:rsid w:val="00386980"/>
    <w:rsid w:val="00386C3A"/>
    <w:rsid w:val="00386E7E"/>
    <w:rsid w:val="00386EE7"/>
    <w:rsid w:val="00387088"/>
    <w:rsid w:val="003871C1"/>
    <w:rsid w:val="0038797A"/>
    <w:rsid w:val="003900E3"/>
    <w:rsid w:val="003902C1"/>
    <w:rsid w:val="003904AC"/>
    <w:rsid w:val="0039058C"/>
    <w:rsid w:val="003906F1"/>
    <w:rsid w:val="00390CC8"/>
    <w:rsid w:val="00390D8B"/>
    <w:rsid w:val="00390FC3"/>
    <w:rsid w:val="00391154"/>
    <w:rsid w:val="0039156B"/>
    <w:rsid w:val="003915D5"/>
    <w:rsid w:val="003916E3"/>
    <w:rsid w:val="00391736"/>
    <w:rsid w:val="003919C7"/>
    <w:rsid w:val="003919D9"/>
    <w:rsid w:val="00391BC7"/>
    <w:rsid w:val="00391F7D"/>
    <w:rsid w:val="003924CC"/>
    <w:rsid w:val="00392761"/>
    <w:rsid w:val="00392843"/>
    <w:rsid w:val="00392962"/>
    <w:rsid w:val="00392A0E"/>
    <w:rsid w:val="00392B57"/>
    <w:rsid w:val="003930F8"/>
    <w:rsid w:val="00393239"/>
    <w:rsid w:val="0039330D"/>
    <w:rsid w:val="003934B9"/>
    <w:rsid w:val="003939EA"/>
    <w:rsid w:val="00393EFB"/>
    <w:rsid w:val="00393F00"/>
    <w:rsid w:val="00393F67"/>
    <w:rsid w:val="00393F90"/>
    <w:rsid w:val="00393FD5"/>
    <w:rsid w:val="00394133"/>
    <w:rsid w:val="003941D0"/>
    <w:rsid w:val="0039422E"/>
    <w:rsid w:val="003945FD"/>
    <w:rsid w:val="00394698"/>
    <w:rsid w:val="00394BF3"/>
    <w:rsid w:val="00394C59"/>
    <w:rsid w:val="00394FA1"/>
    <w:rsid w:val="00394FE7"/>
    <w:rsid w:val="00395248"/>
    <w:rsid w:val="003956E8"/>
    <w:rsid w:val="0039571E"/>
    <w:rsid w:val="00395860"/>
    <w:rsid w:val="00395A20"/>
    <w:rsid w:val="00395B42"/>
    <w:rsid w:val="00395BC0"/>
    <w:rsid w:val="00395C68"/>
    <w:rsid w:val="00395D6A"/>
    <w:rsid w:val="00395E23"/>
    <w:rsid w:val="0039619C"/>
    <w:rsid w:val="00396208"/>
    <w:rsid w:val="003963E2"/>
    <w:rsid w:val="0039644B"/>
    <w:rsid w:val="0039658F"/>
    <w:rsid w:val="003968D0"/>
    <w:rsid w:val="00396D15"/>
    <w:rsid w:val="00396DA3"/>
    <w:rsid w:val="00397201"/>
    <w:rsid w:val="00397202"/>
    <w:rsid w:val="00397694"/>
    <w:rsid w:val="003976D2"/>
    <w:rsid w:val="00397AF3"/>
    <w:rsid w:val="00397AF4"/>
    <w:rsid w:val="00397B10"/>
    <w:rsid w:val="00397B51"/>
    <w:rsid w:val="00397D77"/>
    <w:rsid w:val="00397F5C"/>
    <w:rsid w:val="003999B2"/>
    <w:rsid w:val="003A00E5"/>
    <w:rsid w:val="003A0292"/>
    <w:rsid w:val="003A03B0"/>
    <w:rsid w:val="003A04B1"/>
    <w:rsid w:val="003A0612"/>
    <w:rsid w:val="003A1209"/>
    <w:rsid w:val="003A1311"/>
    <w:rsid w:val="003A13BC"/>
    <w:rsid w:val="003A1553"/>
    <w:rsid w:val="003A18D9"/>
    <w:rsid w:val="003A1AC5"/>
    <w:rsid w:val="003A204E"/>
    <w:rsid w:val="003A213F"/>
    <w:rsid w:val="003A25CA"/>
    <w:rsid w:val="003A2840"/>
    <w:rsid w:val="003A2BFE"/>
    <w:rsid w:val="003A2D44"/>
    <w:rsid w:val="003A2E0D"/>
    <w:rsid w:val="003A2F69"/>
    <w:rsid w:val="003A33AD"/>
    <w:rsid w:val="003A3755"/>
    <w:rsid w:val="003A37F3"/>
    <w:rsid w:val="003A3B51"/>
    <w:rsid w:val="003A422D"/>
    <w:rsid w:val="003A44B5"/>
    <w:rsid w:val="003A45EA"/>
    <w:rsid w:val="003A48DA"/>
    <w:rsid w:val="003A4927"/>
    <w:rsid w:val="003A4D82"/>
    <w:rsid w:val="003A4E73"/>
    <w:rsid w:val="003A50A4"/>
    <w:rsid w:val="003A51EF"/>
    <w:rsid w:val="003A53B2"/>
    <w:rsid w:val="003A5A05"/>
    <w:rsid w:val="003A5CCF"/>
    <w:rsid w:val="003A5D79"/>
    <w:rsid w:val="003A5DAB"/>
    <w:rsid w:val="003A602D"/>
    <w:rsid w:val="003A6132"/>
    <w:rsid w:val="003A636D"/>
    <w:rsid w:val="003A69EF"/>
    <w:rsid w:val="003A6A8A"/>
    <w:rsid w:val="003A75CB"/>
    <w:rsid w:val="003A76B9"/>
    <w:rsid w:val="003A786F"/>
    <w:rsid w:val="003A7945"/>
    <w:rsid w:val="003A79E9"/>
    <w:rsid w:val="003A7BE0"/>
    <w:rsid w:val="003B0231"/>
    <w:rsid w:val="003B03E8"/>
    <w:rsid w:val="003B0D28"/>
    <w:rsid w:val="003B10C2"/>
    <w:rsid w:val="003B1450"/>
    <w:rsid w:val="003B17E8"/>
    <w:rsid w:val="003B1AD7"/>
    <w:rsid w:val="003B1AFB"/>
    <w:rsid w:val="003B1F21"/>
    <w:rsid w:val="003B2A78"/>
    <w:rsid w:val="003B2B07"/>
    <w:rsid w:val="003B2B23"/>
    <w:rsid w:val="003B2DC9"/>
    <w:rsid w:val="003B2EE6"/>
    <w:rsid w:val="003B31BA"/>
    <w:rsid w:val="003B32F7"/>
    <w:rsid w:val="003B3483"/>
    <w:rsid w:val="003B35FA"/>
    <w:rsid w:val="003B38FB"/>
    <w:rsid w:val="003B3B7E"/>
    <w:rsid w:val="003B3C48"/>
    <w:rsid w:val="003B3EC5"/>
    <w:rsid w:val="003B426D"/>
    <w:rsid w:val="003B4327"/>
    <w:rsid w:val="003B4540"/>
    <w:rsid w:val="003B4979"/>
    <w:rsid w:val="003B4B97"/>
    <w:rsid w:val="003B4DA7"/>
    <w:rsid w:val="003B4F38"/>
    <w:rsid w:val="003B4F61"/>
    <w:rsid w:val="003B5887"/>
    <w:rsid w:val="003B5B1B"/>
    <w:rsid w:val="003B5EDA"/>
    <w:rsid w:val="003B5F0A"/>
    <w:rsid w:val="003B5F51"/>
    <w:rsid w:val="003B62F7"/>
    <w:rsid w:val="003B63DE"/>
    <w:rsid w:val="003B6B02"/>
    <w:rsid w:val="003B6B34"/>
    <w:rsid w:val="003B7148"/>
    <w:rsid w:val="003B7634"/>
    <w:rsid w:val="003B7722"/>
    <w:rsid w:val="003B7787"/>
    <w:rsid w:val="003B7817"/>
    <w:rsid w:val="003B7958"/>
    <w:rsid w:val="003B7DE2"/>
    <w:rsid w:val="003B7ECC"/>
    <w:rsid w:val="003C002C"/>
    <w:rsid w:val="003C01B0"/>
    <w:rsid w:val="003C0405"/>
    <w:rsid w:val="003C040A"/>
    <w:rsid w:val="003C05A3"/>
    <w:rsid w:val="003C07D8"/>
    <w:rsid w:val="003C0BA4"/>
    <w:rsid w:val="003C0CDB"/>
    <w:rsid w:val="003C0FE1"/>
    <w:rsid w:val="003C1395"/>
    <w:rsid w:val="003C155D"/>
    <w:rsid w:val="003C16C9"/>
    <w:rsid w:val="003C1846"/>
    <w:rsid w:val="003C1B6D"/>
    <w:rsid w:val="003C1BF5"/>
    <w:rsid w:val="003C1C1D"/>
    <w:rsid w:val="003C2122"/>
    <w:rsid w:val="003C2315"/>
    <w:rsid w:val="003C249A"/>
    <w:rsid w:val="003C2868"/>
    <w:rsid w:val="003C28E0"/>
    <w:rsid w:val="003C2C1A"/>
    <w:rsid w:val="003C2F3F"/>
    <w:rsid w:val="003C2FE7"/>
    <w:rsid w:val="003C3451"/>
    <w:rsid w:val="003C3689"/>
    <w:rsid w:val="003C3780"/>
    <w:rsid w:val="003C3AB4"/>
    <w:rsid w:val="003C3CC1"/>
    <w:rsid w:val="003C4283"/>
    <w:rsid w:val="003C42BE"/>
    <w:rsid w:val="003C469E"/>
    <w:rsid w:val="003C46BC"/>
    <w:rsid w:val="003C4D0B"/>
    <w:rsid w:val="003C50B2"/>
    <w:rsid w:val="003C54CE"/>
    <w:rsid w:val="003C564E"/>
    <w:rsid w:val="003C574B"/>
    <w:rsid w:val="003C5881"/>
    <w:rsid w:val="003C5BC1"/>
    <w:rsid w:val="003C5DAC"/>
    <w:rsid w:val="003C5E17"/>
    <w:rsid w:val="003C5F33"/>
    <w:rsid w:val="003C60A2"/>
    <w:rsid w:val="003C6321"/>
    <w:rsid w:val="003C63DB"/>
    <w:rsid w:val="003C689F"/>
    <w:rsid w:val="003C68B0"/>
    <w:rsid w:val="003C691B"/>
    <w:rsid w:val="003C6C11"/>
    <w:rsid w:val="003C6F58"/>
    <w:rsid w:val="003C70D0"/>
    <w:rsid w:val="003C70F5"/>
    <w:rsid w:val="003C711D"/>
    <w:rsid w:val="003C714A"/>
    <w:rsid w:val="003C72C7"/>
    <w:rsid w:val="003C765C"/>
    <w:rsid w:val="003C7C88"/>
    <w:rsid w:val="003D011C"/>
    <w:rsid w:val="003D01F6"/>
    <w:rsid w:val="003D0619"/>
    <w:rsid w:val="003D0654"/>
    <w:rsid w:val="003D06BC"/>
    <w:rsid w:val="003D087D"/>
    <w:rsid w:val="003D093D"/>
    <w:rsid w:val="003D0B49"/>
    <w:rsid w:val="003D0C23"/>
    <w:rsid w:val="003D0EC1"/>
    <w:rsid w:val="003D1069"/>
    <w:rsid w:val="003D114A"/>
    <w:rsid w:val="003D18DE"/>
    <w:rsid w:val="003D1C7F"/>
    <w:rsid w:val="003D1CA6"/>
    <w:rsid w:val="003D1DC4"/>
    <w:rsid w:val="003D22A5"/>
    <w:rsid w:val="003D237D"/>
    <w:rsid w:val="003D238A"/>
    <w:rsid w:val="003D2538"/>
    <w:rsid w:val="003D280C"/>
    <w:rsid w:val="003D2933"/>
    <w:rsid w:val="003D2DC8"/>
    <w:rsid w:val="003D3054"/>
    <w:rsid w:val="003D3306"/>
    <w:rsid w:val="003D3408"/>
    <w:rsid w:val="003D3595"/>
    <w:rsid w:val="003D3640"/>
    <w:rsid w:val="003D3BF6"/>
    <w:rsid w:val="003D3CCD"/>
    <w:rsid w:val="003D3CE0"/>
    <w:rsid w:val="003D3CFA"/>
    <w:rsid w:val="003D3EEF"/>
    <w:rsid w:val="003D4076"/>
    <w:rsid w:val="003D42A9"/>
    <w:rsid w:val="003D43DC"/>
    <w:rsid w:val="003D4782"/>
    <w:rsid w:val="003D4940"/>
    <w:rsid w:val="003D4CD6"/>
    <w:rsid w:val="003D55C6"/>
    <w:rsid w:val="003D5A91"/>
    <w:rsid w:val="003D5B04"/>
    <w:rsid w:val="003D5CC5"/>
    <w:rsid w:val="003D5DB6"/>
    <w:rsid w:val="003D603C"/>
    <w:rsid w:val="003D647E"/>
    <w:rsid w:val="003D6549"/>
    <w:rsid w:val="003D6950"/>
    <w:rsid w:val="003D6C9F"/>
    <w:rsid w:val="003D6D27"/>
    <w:rsid w:val="003D6D4E"/>
    <w:rsid w:val="003D6DE6"/>
    <w:rsid w:val="003D713A"/>
    <w:rsid w:val="003D7537"/>
    <w:rsid w:val="003D77CD"/>
    <w:rsid w:val="003D7911"/>
    <w:rsid w:val="003D7A52"/>
    <w:rsid w:val="003D7B78"/>
    <w:rsid w:val="003E0017"/>
    <w:rsid w:val="003E0283"/>
    <w:rsid w:val="003E0348"/>
    <w:rsid w:val="003E064C"/>
    <w:rsid w:val="003E076C"/>
    <w:rsid w:val="003E0812"/>
    <w:rsid w:val="003E09DA"/>
    <w:rsid w:val="003E0A57"/>
    <w:rsid w:val="003E0B39"/>
    <w:rsid w:val="003E11FB"/>
    <w:rsid w:val="003E124E"/>
    <w:rsid w:val="003E1D0C"/>
    <w:rsid w:val="003E29C7"/>
    <w:rsid w:val="003E29D3"/>
    <w:rsid w:val="003E2A76"/>
    <w:rsid w:val="003E2ADA"/>
    <w:rsid w:val="003E307F"/>
    <w:rsid w:val="003E3292"/>
    <w:rsid w:val="003E3782"/>
    <w:rsid w:val="003E3787"/>
    <w:rsid w:val="003E3B83"/>
    <w:rsid w:val="003E3E5A"/>
    <w:rsid w:val="003E3EE9"/>
    <w:rsid w:val="003E3FF9"/>
    <w:rsid w:val="003E4287"/>
    <w:rsid w:val="003E4469"/>
    <w:rsid w:val="003E44AC"/>
    <w:rsid w:val="003E4558"/>
    <w:rsid w:val="003E4865"/>
    <w:rsid w:val="003E48DC"/>
    <w:rsid w:val="003E4B8C"/>
    <w:rsid w:val="003E4D51"/>
    <w:rsid w:val="003E5057"/>
    <w:rsid w:val="003E5345"/>
    <w:rsid w:val="003E5422"/>
    <w:rsid w:val="003E5547"/>
    <w:rsid w:val="003E5794"/>
    <w:rsid w:val="003E5BD5"/>
    <w:rsid w:val="003E5C11"/>
    <w:rsid w:val="003E61D5"/>
    <w:rsid w:val="003E63A7"/>
    <w:rsid w:val="003E6A39"/>
    <w:rsid w:val="003E6CEB"/>
    <w:rsid w:val="003E7019"/>
    <w:rsid w:val="003E7162"/>
    <w:rsid w:val="003E7343"/>
    <w:rsid w:val="003E7739"/>
    <w:rsid w:val="003E7AF0"/>
    <w:rsid w:val="003E7F49"/>
    <w:rsid w:val="003E848D"/>
    <w:rsid w:val="003F01FC"/>
    <w:rsid w:val="003F0371"/>
    <w:rsid w:val="003F05CD"/>
    <w:rsid w:val="003F0BA2"/>
    <w:rsid w:val="003F0BB3"/>
    <w:rsid w:val="003F1056"/>
    <w:rsid w:val="003F119C"/>
    <w:rsid w:val="003F121D"/>
    <w:rsid w:val="003F1254"/>
    <w:rsid w:val="003F15D4"/>
    <w:rsid w:val="003F16E9"/>
    <w:rsid w:val="003F17C2"/>
    <w:rsid w:val="003F1C78"/>
    <w:rsid w:val="003F1E80"/>
    <w:rsid w:val="003F1EB7"/>
    <w:rsid w:val="003F1EF4"/>
    <w:rsid w:val="003F217A"/>
    <w:rsid w:val="003F22ED"/>
    <w:rsid w:val="003F23CD"/>
    <w:rsid w:val="003F23E2"/>
    <w:rsid w:val="003F2442"/>
    <w:rsid w:val="003F26CA"/>
    <w:rsid w:val="003F2702"/>
    <w:rsid w:val="003F28CC"/>
    <w:rsid w:val="003F29E8"/>
    <w:rsid w:val="003F2B69"/>
    <w:rsid w:val="003F2CBC"/>
    <w:rsid w:val="003F3624"/>
    <w:rsid w:val="003F37AA"/>
    <w:rsid w:val="003F3D6C"/>
    <w:rsid w:val="003F3D8C"/>
    <w:rsid w:val="003F4046"/>
    <w:rsid w:val="003F41EF"/>
    <w:rsid w:val="003F44C5"/>
    <w:rsid w:val="003F486B"/>
    <w:rsid w:val="003F490A"/>
    <w:rsid w:val="003F4E35"/>
    <w:rsid w:val="003F4F15"/>
    <w:rsid w:val="003F5204"/>
    <w:rsid w:val="003F5299"/>
    <w:rsid w:val="003F52D5"/>
    <w:rsid w:val="003F53CD"/>
    <w:rsid w:val="003F567D"/>
    <w:rsid w:val="003F5707"/>
    <w:rsid w:val="003F586A"/>
    <w:rsid w:val="003F5D6C"/>
    <w:rsid w:val="003F5F4C"/>
    <w:rsid w:val="003F6035"/>
    <w:rsid w:val="003F6216"/>
    <w:rsid w:val="003F638D"/>
    <w:rsid w:val="003F63FA"/>
    <w:rsid w:val="003F6917"/>
    <w:rsid w:val="003F6C7E"/>
    <w:rsid w:val="003F6E34"/>
    <w:rsid w:val="003F6F19"/>
    <w:rsid w:val="003F7094"/>
    <w:rsid w:val="003F76C1"/>
    <w:rsid w:val="003F7829"/>
    <w:rsid w:val="003F7F50"/>
    <w:rsid w:val="004001DD"/>
    <w:rsid w:val="004002BD"/>
    <w:rsid w:val="004003AA"/>
    <w:rsid w:val="00400A52"/>
    <w:rsid w:val="00400DAA"/>
    <w:rsid w:val="00400F42"/>
    <w:rsid w:val="00400F8B"/>
    <w:rsid w:val="004012C7"/>
    <w:rsid w:val="0040158B"/>
    <w:rsid w:val="00401718"/>
    <w:rsid w:val="00401856"/>
    <w:rsid w:val="00401AD0"/>
    <w:rsid w:val="00401D56"/>
    <w:rsid w:val="00401E50"/>
    <w:rsid w:val="00401EA3"/>
    <w:rsid w:val="00401EF4"/>
    <w:rsid w:val="004023A4"/>
    <w:rsid w:val="004023AC"/>
    <w:rsid w:val="00402418"/>
    <w:rsid w:val="0040277C"/>
    <w:rsid w:val="00402997"/>
    <w:rsid w:val="00402A79"/>
    <w:rsid w:val="00402B6B"/>
    <w:rsid w:val="00402DA6"/>
    <w:rsid w:val="00402F8F"/>
    <w:rsid w:val="00403035"/>
    <w:rsid w:val="00403B16"/>
    <w:rsid w:val="00403C28"/>
    <w:rsid w:val="00403D48"/>
    <w:rsid w:val="00403D83"/>
    <w:rsid w:val="00403DAE"/>
    <w:rsid w:val="00403E6E"/>
    <w:rsid w:val="00404669"/>
    <w:rsid w:val="00404736"/>
    <w:rsid w:val="00404780"/>
    <w:rsid w:val="0040480B"/>
    <w:rsid w:val="00404813"/>
    <w:rsid w:val="00404D97"/>
    <w:rsid w:val="00404F80"/>
    <w:rsid w:val="00405152"/>
    <w:rsid w:val="004051F6"/>
    <w:rsid w:val="00405324"/>
    <w:rsid w:val="0040562C"/>
    <w:rsid w:val="00405637"/>
    <w:rsid w:val="0040566D"/>
    <w:rsid w:val="004057D7"/>
    <w:rsid w:val="00405950"/>
    <w:rsid w:val="00405AB8"/>
    <w:rsid w:val="00405F77"/>
    <w:rsid w:val="00405FA9"/>
    <w:rsid w:val="00405FFA"/>
    <w:rsid w:val="0040616A"/>
    <w:rsid w:val="004063A3"/>
    <w:rsid w:val="004063E0"/>
    <w:rsid w:val="004064F8"/>
    <w:rsid w:val="004067F2"/>
    <w:rsid w:val="00406808"/>
    <w:rsid w:val="0040687C"/>
    <w:rsid w:val="004069AE"/>
    <w:rsid w:val="0040703A"/>
    <w:rsid w:val="00407050"/>
    <w:rsid w:val="004070EE"/>
    <w:rsid w:val="00407187"/>
    <w:rsid w:val="004072DD"/>
    <w:rsid w:val="00407923"/>
    <w:rsid w:val="004079A7"/>
    <w:rsid w:val="00407CF4"/>
    <w:rsid w:val="004100C7"/>
    <w:rsid w:val="004102B7"/>
    <w:rsid w:val="00410414"/>
    <w:rsid w:val="00410418"/>
    <w:rsid w:val="004109DE"/>
    <w:rsid w:val="00410BFA"/>
    <w:rsid w:val="00410EBE"/>
    <w:rsid w:val="004111C4"/>
    <w:rsid w:val="00411216"/>
    <w:rsid w:val="00411257"/>
    <w:rsid w:val="0041128F"/>
    <w:rsid w:val="004118C4"/>
    <w:rsid w:val="00411D85"/>
    <w:rsid w:val="00411DAC"/>
    <w:rsid w:val="00411F15"/>
    <w:rsid w:val="00412462"/>
    <w:rsid w:val="0041250D"/>
    <w:rsid w:val="00412A26"/>
    <w:rsid w:val="00412DF8"/>
    <w:rsid w:val="00412E0D"/>
    <w:rsid w:val="004133F4"/>
    <w:rsid w:val="00413416"/>
    <w:rsid w:val="00413520"/>
    <w:rsid w:val="004139DE"/>
    <w:rsid w:val="00413AC7"/>
    <w:rsid w:val="00413AFA"/>
    <w:rsid w:val="00413D37"/>
    <w:rsid w:val="00413D8C"/>
    <w:rsid w:val="00413F98"/>
    <w:rsid w:val="004140BA"/>
    <w:rsid w:val="00414152"/>
    <w:rsid w:val="0041458B"/>
    <w:rsid w:val="00414877"/>
    <w:rsid w:val="00414EB7"/>
    <w:rsid w:val="00414EFD"/>
    <w:rsid w:val="004154FE"/>
    <w:rsid w:val="00415867"/>
    <w:rsid w:val="00415933"/>
    <w:rsid w:val="004159E3"/>
    <w:rsid w:val="00415F19"/>
    <w:rsid w:val="00416117"/>
    <w:rsid w:val="004161BE"/>
    <w:rsid w:val="0041640F"/>
    <w:rsid w:val="00416B57"/>
    <w:rsid w:val="004170F4"/>
    <w:rsid w:val="004173FB"/>
    <w:rsid w:val="004178DB"/>
    <w:rsid w:val="00417C58"/>
    <w:rsid w:val="0042002E"/>
    <w:rsid w:val="0042031A"/>
    <w:rsid w:val="004203A8"/>
    <w:rsid w:val="004204AE"/>
    <w:rsid w:val="00420557"/>
    <w:rsid w:val="00420831"/>
    <w:rsid w:val="0042083B"/>
    <w:rsid w:val="00420849"/>
    <w:rsid w:val="004208E8"/>
    <w:rsid w:val="004208F1"/>
    <w:rsid w:val="004209BF"/>
    <w:rsid w:val="00420AFA"/>
    <w:rsid w:val="00421918"/>
    <w:rsid w:val="00421F7F"/>
    <w:rsid w:val="0042248E"/>
    <w:rsid w:val="0042265C"/>
    <w:rsid w:val="004229B3"/>
    <w:rsid w:val="00422C8D"/>
    <w:rsid w:val="00422DF2"/>
    <w:rsid w:val="004232F8"/>
    <w:rsid w:val="00423308"/>
    <w:rsid w:val="00423758"/>
    <w:rsid w:val="00423A8B"/>
    <w:rsid w:val="00423AD5"/>
    <w:rsid w:val="00423CDF"/>
    <w:rsid w:val="00423DC6"/>
    <w:rsid w:val="00423F86"/>
    <w:rsid w:val="0042401E"/>
    <w:rsid w:val="004245DB"/>
    <w:rsid w:val="004245EE"/>
    <w:rsid w:val="004247C5"/>
    <w:rsid w:val="00424B70"/>
    <w:rsid w:val="00424C53"/>
    <w:rsid w:val="00424CB2"/>
    <w:rsid w:val="0042511A"/>
    <w:rsid w:val="0042551E"/>
    <w:rsid w:val="00425959"/>
    <w:rsid w:val="00425BCB"/>
    <w:rsid w:val="004263A5"/>
    <w:rsid w:val="00426647"/>
    <w:rsid w:val="00426912"/>
    <w:rsid w:val="00426A9F"/>
    <w:rsid w:val="00426AF5"/>
    <w:rsid w:val="00426BF8"/>
    <w:rsid w:val="00426D44"/>
    <w:rsid w:val="00426DDB"/>
    <w:rsid w:val="00426DE5"/>
    <w:rsid w:val="00427202"/>
    <w:rsid w:val="0042734E"/>
    <w:rsid w:val="004276D5"/>
    <w:rsid w:val="0042789D"/>
    <w:rsid w:val="00427D4C"/>
    <w:rsid w:val="004301FD"/>
    <w:rsid w:val="00430282"/>
    <w:rsid w:val="0043044B"/>
    <w:rsid w:val="004304F8"/>
    <w:rsid w:val="004308AD"/>
    <w:rsid w:val="00430AB4"/>
    <w:rsid w:val="00430BFC"/>
    <w:rsid w:val="004310DD"/>
    <w:rsid w:val="00431325"/>
    <w:rsid w:val="004313BC"/>
    <w:rsid w:val="004314D2"/>
    <w:rsid w:val="00431691"/>
    <w:rsid w:val="0043176D"/>
    <w:rsid w:val="00431990"/>
    <w:rsid w:val="00431A39"/>
    <w:rsid w:val="00431AF4"/>
    <w:rsid w:val="00431E24"/>
    <w:rsid w:val="00431E8F"/>
    <w:rsid w:val="0043209D"/>
    <w:rsid w:val="004320D1"/>
    <w:rsid w:val="0043239C"/>
    <w:rsid w:val="004324BA"/>
    <w:rsid w:val="004324EB"/>
    <w:rsid w:val="00432504"/>
    <w:rsid w:val="00432F84"/>
    <w:rsid w:val="00433171"/>
    <w:rsid w:val="004332BE"/>
    <w:rsid w:val="004333B2"/>
    <w:rsid w:val="004334C0"/>
    <w:rsid w:val="00433739"/>
    <w:rsid w:val="004337C8"/>
    <w:rsid w:val="00433F9C"/>
    <w:rsid w:val="004347A4"/>
    <w:rsid w:val="00434BFF"/>
    <w:rsid w:val="00434E91"/>
    <w:rsid w:val="0043534E"/>
    <w:rsid w:val="00435440"/>
    <w:rsid w:val="00435690"/>
    <w:rsid w:val="004359D5"/>
    <w:rsid w:val="00435BF3"/>
    <w:rsid w:val="00435FA2"/>
    <w:rsid w:val="0043610B"/>
    <w:rsid w:val="00436248"/>
    <w:rsid w:val="004367CF"/>
    <w:rsid w:val="004375A9"/>
    <w:rsid w:val="004375EC"/>
    <w:rsid w:val="0043782D"/>
    <w:rsid w:val="00437A0B"/>
    <w:rsid w:val="00437AFB"/>
    <w:rsid w:val="00437C86"/>
    <w:rsid w:val="00437D5B"/>
    <w:rsid w:val="0044001F"/>
    <w:rsid w:val="004401A4"/>
    <w:rsid w:val="004404C2"/>
    <w:rsid w:val="0044089D"/>
    <w:rsid w:val="004409C7"/>
    <w:rsid w:val="00440E48"/>
    <w:rsid w:val="00440E78"/>
    <w:rsid w:val="00440FC0"/>
    <w:rsid w:val="00441602"/>
    <w:rsid w:val="004419B8"/>
    <w:rsid w:val="00441A14"/>
    <w:rsid w:val="00441A94"/>
    <w:rsid w:val="00441E8A"/>
    <w:rsid w:val="004421C9"/>
    <w:rsid w:val="004423C5"/>
    <w:rsid w:val="004426FF"/>
    <w:rsid w:val="00442A05"/>
    <w:rsid w:val="00442D27"/>
    <w:rsid w:val="0044399D"/>
    <w:rsid w:val="00443DFC"/>
    <w:rsid w:val="00443E52"/>
    <w:rsid w:val="00443EA1"/>
    <w:rsid w:val="0044433F"/>
    <w:rsid w:val="0044445F"/>
    <w:rsid w:val="00444808"/>
    <w:rsid w:val="00444866"/>
    <w:rsid w:val="00444CF7"/>
    <w:rsid w:val="00444D8A"/>
    <w:rsid w:val="00444DD5"/>
    <w:rsid w:val="00444DDC"/>
    <w:rsid w:val="00444DDF"/>
    <w:rsid w:val="004457C2"/>
    <w:rsid w:val="004458C0"/>
    <w:rsid w:val="004458D0"/>
    <w:rsid w:val="00445A3D"/>
    <w:rsid w:val="00445A48"/>
    <w:rsid w:val="00445ACC"/>
    <w:rsid w:val="00445C13"/>
    <w:rsid w:val="00445DBD"/>
    <w:rsid w:val="00446113"/>
    <w:rsid w:val="00446496"/>
    <w:rsid w:val="004464C0"/>
    <w:rsid w:val="004464CA"/>
    <w:rsid w:val="00446C2C"/>
    <w:rsid w:val="00446C43"/>
    <w:rsid w:val="00446CD1"/>
    <w:rsid w:val="00446DB0"/>
    <w:rsid w:val="00446E7D"/>
    <w:rsid w:val="00446FD6"/>
    <w:rsid w:val="00447234"/>
    <w:rsid w:val="0044733C"/>
    <w:rsid w:val="00447CBC"/>
    <w:rsid w:val="00447E1F"/>
    <w:rsid w:val="004503A9"/>
    <w:rsid w:val="0045056B"/>
    <w:rsid w:val="00450664"/>
    <w:rsid w:val="00450680"/>
    <w:rsid w:val="004506CA"/>
    <w:rsid w:val="00450821"/>
    <w:rsid w:val="00450A64"/>
    <w:rsid w:val="00450B87"/>
    <w:rsid w:val="00450EA3"/>
    <w:rsid w:val="004514CD"/>
    <w:rsid w:val="00451E7A"/>
    <w:rsid w:val="0045222C"/>
    <w:rsid w:val="004522F5"/>
    <w:rsid w:val="004524F6"/>
    <w:rsid w:val="004524FF"/>
    <w:rsid w:val="00452657"/>
    <w:rsid w:val="004528FC"/>
    <w:rsid w:val="00452E22"/>
    <w:rsid w:val="00453152"/>
    <w:rsid w:val="0045321F"/>
    <w:rsid w:val="004534F7"/>
    <w:rsid w:val="00453951"/>
    <w:rsid w:val="00453A8E"/>
    <w:rsid w:val="00453D25"/>
    <w:rsid w:val="00453EF7"/>
    <w:rsid w:val="0045400C"/>
    <w:rsid w:val="004540B3"/>
    <w:rsid w:val="0045414F"/>
    <w:rsid w:val="00454267"/>
    <w:rsid w:val="00454310"/>
    <w:rsid w:val="004543B0"/>
    <w:rsid w:val="004545D3"/>
    <w:rsid w:val="004545FD"/>
    <w:rsid w:val="0045467E"/>
    <w:rsid w:val="00454E4B"/>
    <w:rsid w:val="00454E7C"/>
    <w:rsid w:val="0045508A"/>
    <w:rsid w:val="004551B3"/>
    <w:rsid w:val="00455273"/>
    <w:rsid w:val="004552D2"/>
    <w:rsid w:val="004552EE"/>
    <w:rsid w:val="004554C4"/>
    <w:rsid w:val="0045591D"/>
    <w:rsid w:val="00455A57"/>
    <w:rsid w:val="00455AE8"/>
    <w:rsid w:val="00455D31"/>
    <w:rsid w:val="00455F26"/>
    <w:rsid w:val="00455F77"/>
    <w:rsid w:val="0045626B"/>
    <w:rsid w:val="004563A8"/>
    <w:rsid w:val="0045690D"/>
    <w:rsid w:val="0045691E"/>
    <w:rsid w:val="00456A80"/>
    <w:rsid w:val="00456F37"/>
    <w:rsid w:val="00457337"/>
    <w:rsid w:val="0045746A"/>
    <w:rsid w:val="00457607"/>
    <w:rsid w:val="004578B7"/>
    <w:rsid w:val="00457C1B"/>
    <w:rsid w:val="00457C8B"/>
    <w:rsid w:val="00457E6B"/>
    <w:rsid w:val="00460181"/>
    <w:rsid w:val="00460326"/>
    <w:rsid w:val="00460358"/>
    <w:rsid w:val="0046042E"/>
    <w:rsid w:val="004608A8"/>
    <w:rsid w:val="004609DF"/>
    <w:rsid w:val="00460E84"/>
    <w:rsid w:val="00460F13"/>
    <w:rsid w:val="004610F7"/>
    <w:rsid w:val="00461172"/>
    <w:rsid w:val="00461219"/>
    <w:rsid w:val="0046121B"/>
    <w:rsid w:val="00461862"/>
    <w:rsid w:val="004619D9"/>
    <w:rsid w:val="00461BE2"/>
    <w:rsid w:val="00462105"/>
    <w:rsid w:val="00462375"/>
    <w:rsid w:val="004624C5"/>
    <w:rsid w:val="004626CF"/>
    <w:rsid w:val="00462A52"/>
    <w:rsid w:val="00462B29"/>
    <w:rsid w:val="00462E45"/>
    <w:rsid w:val="00463037"/>
    <w:rsid w:val="004631A2"/>
    <w:rsid w:val="00463267"/>
    <w:rsid w:val="00463639"/>
    <w:rsid w:val="00463933"/>
    <w:rsid w:val="0046395B"/>
    <w:rsid w:val="00463ACD"/>
    <w:rsid w:val="00463DF2"/>
    <w:rsid w:val="0046413C"/>
    <w:rsid w:val="00464958"/>
    <w:rsid w:val="004649EA"/>
    <w:rsid w:val="00464B39"/>
    <w:rsid w:val="00464C4F"/>
    <w:rsid w:val="00465062"/>
    <w:rsid w:val="004652C0"/>
    <w:rsid w:val="00465338"/>
    <w:rsid w:val="00465376"/>
    <w:rsid w:val="00465429"/>
    <w:rsid w:val="0046584E"/>
    <w:rsid w:val="00465A56"/>
    <w:rsid w:val="00465B07"/>
    <w:rsid w:val="00465BBE"/>
    <w:rsid w:val="00466AB3"/>
    <w:rsid w:val="00466CC5"/>
    <w:rsid w:val="00466D30"/>
    <w:rsid w:val="00466DD6"/>
    <w:rsid w:val="00466E60"/>
    <w:rsid w:val="00467028"/>
    <w:rsid w:val="004674CC"/>
    <w:rsid w:val="0046752C"/>
    <w:rsid w:val="004675F5"/>
    <w:rsid w:val="00467952"/>
    <w:rsid w:val="00467A24"/>
    <w:rsid w:val="00467E26"/>
    <w:rsid w:val="00467FE7"/>
    <w:rsid w:val="004705F0"/>
    <w:rsid w:val="00470714"/>
    <w:rsid w:val="004707A2"/>
    <w:rsid w:val="004709F3"/>
    <w:rsid w:val="00470A86"/>
    <w:rsid w:val="00470DC4"/>
    <w:rsid w:val="00470E85"/>
    <w:rsid w:val="00471ADC"/>
    <w:rsid w:val="004720DC"/>
    <w:rsid w:val="00472790"/>
    <w:rsid w:val="00472A19"/>
    <w:rsid w:val="00472B75"/>
    <w:rsid w:val="00472C44"/>
    <w:rsid w:val="00472EC7"/>
    <w:rsid w:val="00473007"/>
    <w:rsid w:val="004731C9"/>
    <w:rsid w:val="004731D2"/>
    <w:rsid w:val="004737FA"/>
    <w:rsid w:val="004738CC"/>
    <w:rsid w:val="00473909"/>
    <w:rsid w:val="00473A00"/>
    <w:rsid w:val="00473A04"/>
    <w:rsid w:val="00473A62"/>
    <w:rsid w:val="00473D71"/>
    <w:rsid w:val="00473E3D"/>
    <w:rsid w:val="00473F45"/>
    <w:rsid w:val="00473FBD"/>
    <w:rsid w:val="004746D6"/>
    <w:rsid w:val="004746DE"/>
    <w:rsid w:val="00474719"/>
    <w:rsid w:val="00474C83"/>
    <w:rsid w:val="00474D45"/>
    <w:rsid w:val="00474E52"/>
    <w:rsid w:val="00474EBD"/>
    <w:rsid w:val="00474F60"/>
    <w:rsid w:val="00475011"/>
    <w:rsid w:val="00475110"/>
    <w:rsid w:val="0047514B"/>
    <w:rsid w:val="00475167"/>
    <w:rsid w:val="004755A4"/>
    <w:rsid w:val="004756CC"/>
    <w:rsid w:val="00475A1F"/>
    <w:rsid w:val="00475A66"/>
    <w:rsid w:val="00475DA1"/>
    <w:rsid w:val="00475EEB"/>
    <w:rsid w:val="00475F83"/>
    <w:rsid w:val="00476187"/>
    <w:rsid w:val="004763FA"/>
    <w:rsid w:val="0047645D"/>
    <w:rsid w:val="0047662D"/>
    <w:rsid w:val="0047674B"/>
    <w:rsid w:val="00476830"/>
    <w:rsid w:val="00476BF0"/>
    <w:rsid w:val="00476C98"/>
    <w:rsid w:val="00476D48"/>
    <w:rsid w:val="00476F69"/>
    <w:rsid w:val="00476FBC"/>
    <w:rsid w:val="00477267"/>
    <w:rsid w:val="004773AD"/>
    <w:rsid w:val="004773B1"/>
    <w:rsid w:val="004803F7"/>
    <w:rsid w:val="0048048F"/>
    <w:rsid w:val="00480760"/>
    <w:rsid w:val="00480AB0"/>
    <w:rsid w:val="00480ADD"/>
    <w:rsid w:val="00480CB6"/>
    <w:rsid w:val="00480CC6"/>
    <w:rsid w:val="00481058"/>
    <w:rsid w:val="004810B3"/>
    <w:rsid w:val="004813AD"/>
    <w:rsid w:val="004814A6"/>
    <w:rsid w:val="00481572"/>
    <w:rsid w:val="00481856"/>
    <w:rsid w:val="00481B86"/>
    <w:rsid w:val="00481ECF"/>
    <w:rsid w:val="00481EE1"/>
    <w:rsid w:val="00482330"/>
    <w:rsid w:val="004823FC"/>
    <w:rsid w:val="00482457"/>
    <w:rsid w:val="004825D2"/>
    <w:rsid w:val="00482743"/>
    <w:rsid w:val="00482B40"/>
    <w:rsid w:val="00482C49"/>
    <w:rsid w:val="00482C52"/>
    <w:rsid w:val="00482E44"/>
    <w:rsid w:val="0048329D"/>
    <w:rsid w:val="004832F1"/>
    <w:rsid w:val="004834F9"/>
    <w:rsid w:val="00483869"/>
    <w:rsid w:val="00483B75"/>
    <w:rsid w:val="00483CB1"/>
    <w:rsid w:val="00483DB9"/>
    <w:rsid w:val="00483E35"/>
    <w:rsid w:val="00483EBC"/>
    <w:rsid w:val="004843A5"/>
    <w:rsid w:val="00484465"/>
    <w:rsid w:val="004849D2"/>
    <w:rsid w:val="004849E1"/>
    <w:rsid w:val="00484E78"/>
    <w:rsid w:val="00484FB6"/>
    <w:rsid w:val="004855AC"/>
    <w:rsid w:val="004856C9"/>
    <w:rsid w:val="004857B0"/>
    <w:rsid w:val="004857CE"/>
    <w:rsid w:val="00485931"/>
    <w:rsid w:val="00485B34"/>
    <w:rsid w:val="00485E0E"/>
    <w:rsid w:val="00485E98"/>
    <w:rsid w:val="00485F08"/>
    <w:rsid w:val="00486169"/>
    <w:rsid w:val="004863C3"/>
    <w:rsid w:val="00486455"/>
    <w:rsid w:val="004865DA"/>
    <w:rsid w:val="00486ACA"/>
    <w:rsid w:val="00486AFA"/>
    <w:rsid w:val="00486B98"/>
    <w:rsid w:val="00486C10"/>
    <w:rsid w:val="00486D53"/>
    <w:rsid w:val="0048725B"/>
    <w:rsid w:val="00487353"/>
    <w:rsid w:val="0048791C"/>
    <w:rsid w:val="00487A73"/>
    <w:rsid w:val="00487C30"/>
    <w:rsid w:val="00487C92"/>
    <w:rsid w:val="00487CB9"/>
    <w:rsid w:val="00487D93"/>
    <w:rsid w:val="00490788"/>
    <w:rsid w:val="00490D7D"/>
    <w:rsid w:val="00490DC7"/>
    <w:rsid w:val="00490E9E"/>
    <w:rsid w:val="00491042"/>
    <w:rsid w:val="0049111F"/>
    <w:rsid w:val="00491330"/>
    <w:rsid w:val="004913E4"/>
    <w:rsid w:val="0049159A"/>
    <w:rsid w:val="00491953"/>
    <w:rsid w:val="004919DA"/>
    <w:rsid w:val="00492127"/>
    <w:rsid w:val="0049214F"/>
    <w:rsid w:val="00492231"/>
    <w:rsid w:val="00492899"/>
    <w:rsid w:val="00492969"/>
    <w:rsid w:val="00492DFF"/>
    <w:rsid w:val="00492F84"/>
    <w:rsid w:val="004930C6"/>
    <w:rsid w:val="00493476"/>
    <w:rsid w:val="004934B8"/>
    <w:rsid w:val="0049469B"/>
    <w:rsid w:val="00494BEA"/>
    <w:rsid w:val="00494F6A"/>
    <w:rsid w:val="00494FB2"/>
    <w:rsid w:val="004951DB"/>
    <w:rsid w:val="00495283"/>
    <w:rsid w:val="00495450"/>
    <w:rsid w:val="00495A26"/>
    <w:rsid w:val="00495BB9"/>
    <w:rsid w:val="00495D08"/>
    <w:rsid w:val="00495DDC"/>
    <w:rsid w:val="0049604C"/>
    <w:rsid w:val="00496593"/>
    <w:rsid w:val="00496644"/>
    <w:rsid w:val="004968CD"/>
    <w:rsid w:val="00496A55"/>
    <w:rsid w:val="00496B04"/>
    <w:rsid w:val="00496DE0"/>
    <w:rsid w:val="00496F8C"/>
    <w:rsid w:val="00496FC0"/>
    <w:rsid w:val="00497317"/>
    <w:rsid w:val="00497ADB"/>
    <w:rsid w:val="00497DD9"/>
    <w:rsid w:val="00497F7E"/>
    <w:rsid w:val="004A060E"/>
    <w:rsid w:val="004A08F5"/>
    <w:rsid w:val="004A0E44"/>
    <w:rsid w:val="004A0EEB"/>
    <w:rsid w:val="004A10CB"/>
    <w:rsid w:val="004A1446"/>
    <w:rsid w:val="004A1527"/>
    <w:rsid w:val="004A161A"/>
    <w:rsid w:val="004A178E"/>
    <w:rsid w:val="004A17E6"/>
    <w:rsid w:val="004A1936"/>
    <w:rsid w:val="004A1D8F"/>
    <w:rsid w:val="004A1F4A"/>
    <w:rsid w:val="004A20A5"/>
    <w:rsid w:val="004A2B01"/>
    <w:rsid w:val="004A2C06"/>
    <w:rsid w:val="004A2C61"/>
    <w:rsid w:val="004A2D05"/>
    <w:rsid w:val="004A30B9"/>
    <w:rsid w:val="004A3183"/>
    <w:rsid w:val="004A3269"/>
    <w:rsid w:val="004A32EC"/>
    <w:rsid w:val="004A33FB"/>
    <w:rsid w:val="004A35AF"/>
    <w:rsid w:val="004A3BC5"/>
    <w:rsid w:val="004A4065"/>
    <w:rsid w:val="004A4082"/>
    <w:rsid w:val="004A40C0"/>
    <w:rsid w:val="004A4305"/>
    <w:rsid w:val="004A4409"/>
    <w:rsid w:val="004A442B"/>
    <w:rsid w:val="004A4446"/>
    <w:rsid w:val="004A44ED"/>
    <w:rsid w:val="004A45C9"/>
    <w:rsid w:val="004A4607"/>
    <w:rsid w:val="004A4E94"/>
    <w:rsid w:val="004A571B"/>
    <w:rsid w:val="004A5A19"/>
    <w:rsid w:val="004A5BC2"/>
    <w:rsid w:val="004A5E0E"/>
    <w:rsid w:val="004A5E70"/>
    <w:rsid w:val="004A609E"/>
    <w:rsid w:val="004A6503"/>
    <w:rsid w:val="004A66CC"/>
    <w:rsid w:val="004A6763"/>
    <w:rsid w:val="004A696E"/>
    <w:rsid w:val="004A6DFB"/>
    <w:rsid w:val="004A6E23"/>
    <w:rsid w:val="004A700A"/>
    <w:rsid w:val="004A70B5"/>
    <w:rsid w:val="004A7127"/>
    <w:rsid w:val="004A72DD"/>
    <w:rsid w:val="004A7388"/>
    <w:rsid w:val="004A740F"/>
    <w:rsid w:val="004A7818"/>
    <w:rsid w:val="004A791D"/>
    <w:rsid w:val="004A7AC3"/>
    <w:rsid w:val="004A7CF7"/>
    <w:rsid w:val="004A7F23"/>
    <w:rsid w:val="004B012E"/>
    <w:rsid w:val="004B017A"/>
    <w:rsid w:val="004B07BC"/>
    <w:rsid w:val="004B09B6"/>
    <w:rsid w:val="004B0E1C"/>
    <w:rsid w:val="004B1063"/>
    <w:rsid w:val="004B10CF"/>
    <w:rsid w:val="004B125D"/>
    <w:rsid w:val="004B1290"/>
    <w:rsid w:val="004B1562"/>
    <w:rsid w:val="004B161D"/>
    <w:rsid w:val="004B1709"/>
    <w:rsid w:val="004B184C"/>
    <w:rsid w:val="004B1D08"/>
    <w:rsid w:val="004B1F3F"/>
    <w:rsid w:val="004B1FE0"/>
    <w:rsid w:val="004B22CE"/>
    <w:rsid w:val="004B22E5"/>
    <w:rsid w:val="004B2875"/>
    <w:rsid w:val="004B2B10"/>
    <w:rsid w:val="004B2E46"/>
    <w:rsid w:val="004B30EF"/>
    <w:rsid w:val="004B3300"/>
    <w:rsid w:val="004B3716"/>
    <w:rsid w:val="004B3755"/>
    <w:rsid w:val="004B3766"/>
    <w:rsid w:val="004B383C"/>
    <w:rsid w:val="004B3A59"/>
    <w:rsid w:val="004B3BC5"/>
    <w:rsid w:val="004B3DA5"/>
    <w:rsid w:val="004B3E49"/>
    <w:rsid w:val="004B43CD"/>
    <w:rsid w:val="004B4486"/>
    <w:rsid w:val="004B455E"/>
    <w:rsid w:val="004B47DA"/>
    <w:rsid w:val="004B51BF"/>
    <w:rsid w:val="004B53C1"/>
    <w:rsid w:val="004B5A2B"/>
    <w:rsid w:val="004B5C0A"/>
    <w:rsid w:val="004B5C82"/>
    <w:rsid w:val="004B6110"/>
    <w:rsid w:val="004B6537"/>
    <w:rsid w:val="004B65DD"/>
    <w:rsid w:val="004B664A"/>
    <w:rsid w:val="004B6861"/>
    <w:rsid w:val="004B694A"/>
    <w:rsid w:val="004B6AA8"/>
    <w:rsid w:val="004B73B0"/>
    <w:rsid w:val="004B79FC"/>
    <w:rsid w:val="004B7A14"/>
    <w:rsid w:val="004B7EA8"/>
    <w:rsid w:val="004C00F3"/>
    <w:rsid w:val="004C0260"/>
    <w:rsid w:val="004C0490"/>
    <w:rsid w:val="004C04BF"/>
    <w:rsid w:val="004C08F2"/>
    <w:rsid w:val="004C0EB2"/>
    <w:rsid w:val="004C12E0"/>
    <w:rsid w:val="004C1312"/>
    <w:rsid w:val="004C13E4"/>
    <w:rsid w:val="004C19AD"/>
    <w:rsid w:val="004C1B1B"/>
    <w:rsid w:val="004C1C26"/>
    <w:rsid w:val="004C1D25"/>
    <w:rsid w:val="004C1D7F"/>
    <w:rsid w:val="004C1EA5"/>
    <w:rsid w:val="004C1EC1"/>
    <w:rsid w:val="004C1F7E"/>
    <w:rsid w:val="004C204E"/>
    <w:rsid w:val="004C21B0"/>
    <w:rsid w:val="004C2227"/>
    <w:rsid w:val="004C2234"/>
    <w:rsid w:val="004C261D"/>
    <w:rsid w:val="004C2620"/>
    <w:rsid w:val="004C2793"/>
    <w:rsid w:val="004C290A"/>
    <w:rsid w:val="004C2AB4"/>
    <w:rsid w:val="004C2BB6"/>
    <w:rsid w:val="004C2DB1"/>
    <w:rsid w:val="004C2E8A"/>
    <w:rsid w:val="004C2EB9"/>
    <w:rsid w:val="004C3014"/>
    <w:rsid w:val="004C328F"/>
    <w:rsid w:val="004C32BC"/>
    <w:rsid w:val="004C3A11"/>
    <w:rsid w:val="004C3B14"/>
    <w:rsid w:val="004C3D03"/>
    <w:rsid w:val="004C3FC4"/>
    <w:rsid w:val="004C4090"/>
    <w:rsid w:val="004C4488"/>
    <w:rsid w:val="004C450F"/>
    <w:rsid w:val="004C4585"/>
    <w:rsid w:val="004C47CE"/>
    <w:rsid w:val="004C4A88"/>
    <w:rsid w:val="004C4B8C"/>
    <w:rsid w:val="004C4EA8"/>
    <w:rsid w:val="004C5268"/>
    <w:rsid w:val="004C52E6"/>
    <w:rsid w:val="004C5468"/>
    <w:rsid w:val="004C566A"/>
    <w:rsid w:val="004C5DE2"/>
    <w:rsid w:val="004C6240"/>
    <w:rsid w:val="004C652C"/>
    <w:rsid w:val="004C6552"/>
    <w:rsid w:val="004C65FB"/>
    <w:rsid w:val="004C6692"/>
    <w:rsid w:val="004C69B3"/>
    <w:rsid w:val="004C6A3F"/>
    <w:rsid w:val="004C6F5C"/>
    <w:rsid w:val="004C6F63"/>
    <w:rsid w:val="004C76FD"/>
    <w:rsid w:val="004C784E"/>
    <w:rsid w:val="004C7AE9"/>
    <w:rsid w:val="004C7DC6"/>
    <w:rsid w:val="004D0113"/>
    <w:rsid w:val="004D071C"/>
    <w:rsid w:val="004D0878"/>
    <w:rsid w:val="004D0922"/>
    <w:rsid w:val="004D0B0B"/>
    <w:rsid w:val="004D0CE6"/>
    <w:rsid w:val="004D1CA9"/>
    <w:rsid w:val="004D1DD3"/>
    <w:rsid w:val="004D23D4"/>
    <w:rsid w:val="004D2456"/>
    <w:rsid w:val="004D257F"/>
    <w:rsid w:val="004D2662"/>
    <w:rsid w:val="004D2E42"/>
    <w:rsid w:val="004D30A4"/>
    <w:rsid w:val="004D312D"/>
    <w:rsid w:val="004D31A2"/>
    <w:rsid w:val="004D361E"/>
    <w:rsid w:val="004D3C8F"/>
    <w:rsid w:val="004D3D45"/>
    <w:rsid w:val="004D3E95"/>
    <w:rsid w:val="004D3FDB"/>
    <w:rsid w:val="004D4383"/>
    <w:rsid w:val="004D43CA"/>
    <w:rsid w:val="004D443B"/>
    <w:rsid w:val="004D4558"/>
    <w:rsid w:val="004D4AC0"/>
    <w:rsid w:val="004D4CB4"/>
    <w:rsid w:val="004D4CB6"/>
    <w:rsid w:val="004D4F41"/>
    <w:rsid w:val="004D4F74"/>
    <w:rsid w:val="004D4FB4"/>
    <w:rsid w:val="004D5176"/>
    <w:rsid w:val="004D51F6"/>
    <w:rsid w:val="004D5691"/>
    <w:rsid w:val="004D572A"/>
    <w:rsid w:val="004D59B9"/>
    <w:rsid w:val="004D6058"/>
    <w:rsid w:val="004D6238"/>
    <w:rsid w:val="004D6913"/>
    <w:rsid w:val="004D6A36"/>
    <w:rsid w:val="004D7360"/>
    <w:rsid w:val="004D75C7"/>
    <w:rsid w:val="004D75F0"/>
    <w:rsid w:val="004D7889"/>
    <w:rsid w:val="004D7A31"/>
    <w:rsid w:val="004D7A7E"/>
    <w:rsid w:val="004D7BFE"/>
    <w:rsid w:val="004D7D1F"/>
    <w:rsid w:val="004D7D5F"/>
    <w:rsid w:val="004D7E15"/>
    <w:rsid w:val="004D7EA8"/>
    <w:rsid w:val="004D7F41"/>
    <w:rsid w:val="004E0585"/>
    <w:rsid w:val="004E0942"/>
    <w:rsid w:val="004E09D9"/>
    <w:rsid w:val="004E0D70"/>
    <w:rsid w:val="004E0DC9"/>
    <w:rsid w:val="004E0EE1"/>
    <w:rsid w:val="004E0FEF"/>
    <w:rsid w:val="004E1F7E"/>
    <w:rsid w:val="004E2467"/>
    <w:rsid w:val="004E250A"/>
    <w:rsid w:val="004E284F"/>
    <w:rsid w:val="004E2C92"/>
    <w:rsid w:val="004E2E7B"/>
    <w:rsid w:val="004E33B8"/>
    <w:rsid w:val="004E37BC"/>
    <w:rsid w:val="004E3B85"/>
    <w:rsid w:val="004E3ED5"/>
    <w:rsid w:val="004E43DC"/>
    <w:rsid w:val="004E44E6"/>
    <w:rsid w:val="004E47E2"/>
    <w:rsid w:val="004E49D6"/>
    <w:rsid w:val="004E4A82"/>
    <w:rsid w:val="004E4B8F"/>
    <w:rsid w:val="004E4E83"/>
    <w:rsid w:val="004E4F9E"/>
    <w:rsid w:val="004E4FEF"/>
    <w:rsid w:val="004E5453"/>
    <w:rsid w:val="004E5868"/>
    <w:rsid w:val="004E5A52"/>
    <w:rsid w:val="004E5D01"/>
    <w:rsid w:val="004E6452"/>
    <w:rsid w:val="004E67E6"/>
    <w:rsid w:val="004E6922"/>
    <w:rsid w:val="004E6A56"/>
    <w:rsid w:val="004E6D48"/>
    <w:rsid w:val="004E6DC8"/>
    <w:rsid w:val="004E6F7C"/>
    <w:rsid w:val="004E71C0"/>
    <w:rsid w:val="004E7503"/>
    <w:rsid w:val="004E77CF"/>
    <w:rsid w:val="004E78E6"/>
    <w:rsid w:val="004E7B0A"/>
    <w:rsid w:val="004F0020"/>
    <w:rsid w:val="004F008D"/>
    <w:rsid w:val="004F00A1"/>
    <w:rsid w:val="004F056E"/>
    <w:rsid w:val="004F0988"/>
    <w:rsid w:val="004F09EC"/>
    <w:rsid w:val="004F0A74"/>
    <w:rsid w:val="004F0AB5"/>
    <w:rsid w:val="004F0C06"/>
    <w:rsid w:val="004F0ECA"/>
    <w:rsid w:val="004F0FC8"/>
    <w:rsid w:val="004F10C8"/>
    <w:rsid w:val="004F1455"/>
    <w:rsid w:val="004F1480"/>
    <w:rsid w:val="004F15E0"/>
    <w:rsid w:val="004F198A"/>
    <w:rsid w:val="004F1BEB"/>
    <w:rsid w:val="004F1D81"/>
    <w:rsid w:val="004F1F9B"/>
    <w:rsid w:val="004F2142"/>
    <w:rsid w:val="004F2162"/>
    <w:rsid w:val="004F2252"/>
    <w:rsid w:val="004F2287"/>
    <w:rsid w:val="004F241B"/>
    <w:rsid w:val="004F25B0"/>
    <w:rsid w:val="004F271B"/>
    <w:rsid w:val="004F2D20"/>
    <w:rsid w:val="004F2D2A"/>
    <w:rsid w:val="004F2D48"/>
    <w:rsid w:val="004F2DB7"/>
    <w:rsid w:val="004F2FEE"/>
    <w:rsid w:val="004F3227"/>
    <w:rsid w:val="004F3241"/>
    <w:rsid w:val="004F3936"/>
    <w:rsid w:val="004F3A77"/>
    <w:rsid w:val="004F3A85"/>
    <w:rsid w:val="004F3AD4"/>
    <w:rsid w:val="004F3B98"/>
    <w:rsid w:val="004F3D17"/>
    <w:rsid w:val="004F3F2D"/>
    <w:rsid w:val="004F3F9A"/>
    <w:rsid w:val="004F41D6"/>
    <w:rsid w:val="004F44A0"/>
    <w:rsid w:val="004F460C"/>
    <w:rsid w:val="004F48F0"/>
    <w:rsid w:val="004F4990"/>
    <w:rsid w:val="004F4C89"/>
    <w:rsid w:val="004F4E13"/>
    <w:rsid w:val="004F5498"/>
    <w:rsid w:val="004F5963"/>
    <w:rsid w:val="004F5A3D"/>
    <w:rsid w:val="004F5B99"/>
    <w:rsid w:val="004F5C33"/>
    <w:rsid w:val="004F5F1D"/>
    <w:rsid w:val="004F6025"/>
    <w:rsid w:val="004F64DD"/>
    <w:rsid w:val="004F669E"/>
    <w:rsid w:val="004F67E4"/>
    <w:rsid w:val="004F6AE1"/>
    <w:rsid w:val="004F6AE7"/>
    <w:rsid w:val="004F6FC8"/>
    <w:rsid w:val="004F7182"/>
    <w:rsid w:val="004F73CB"/>
    <w:rsid w:val="004F74A0"/>
    <w:rsid w:val="004F76D7"/>
    <w:rsid w:val="004F78EF"/>
    <w:rsid w:val="004F793C"/>
    <w:rsid w:val="004F7B07"/>
    <w:rsid w:val="004F7B5F"/>
    <w:rsid w:val="004F7DE7"/>
    <w:rsid w:val="0050028F"/>
    <w:rsid w:val="00500336"/>
    <w:rsid w:val="0050036E"/>
    <w:rsid w:val="0050041F"/>
    <w:rsid w:val="00500513"/>
    <w:rsid w:val="005006A5"/>
    <w:rsid w:val="005009C3"/>
    <w:rsid w:val="005011BC"/>
    <w:rsid w:val="00501226"/>
    <w:rsid w:val="00501265"/>
    <w:rsid w:val="005015D9"/>
    <w:rsid w:val="00501676"/>
    <w:rsid w:val="00501BE3"/>
    <w:rsid w:val="00501C5E"/>
    <w:rsid w:val="00501C68"/>
    <w:rsid w:val="00502089"/>
    <w:rsid w:val="00502223"/>
    <w:rsid w:val="005025C5"/>
    <w:rsid w:val="0050268C"/>
    <w:rsid w:val="00502944"/>
    <w:rsid w:val="0050295F"/>
    <w:rsid w:val="00502C30"/>
    <w:rsid w:val="00502E46"/>
    <w:rsid w:val="00503089"/>
    <w:rsid w:val="005033DF"/>
    <w:rsid w:val="0050353F"/>
    <w:rsid w:val="00503772"/>
    <w:rsid w:val="00503B1A"/>
    <w:rsid w:val="00503F05"/>
    <w:rsid w:val="00504064"/>
    <w:rsid w:val="00504065"/>
    <w:rsid w:val="00504112"/>
    <w:rsid w:val="005041E4"/>
    <w:rsid w:val="00504AC1"/>
    <w:rsid w:val="00504C7C"/>
    <w:rsid w:val="0050523E"/>
    <w:rsid w:val="005055EB"/>
    <w:rsid w:val="005057F3"/>
    <w:rsid w:val="005059AA"/>
    <w:rsid w:val="00505A24"/>
    <w:rsid w:val="00505C71"/>
    <w:rsid w:val="00505CC2"/>
    <w:rsid w:val="00505D40"/>
    <w:rsid w:val="0050615C"/>
    <w:rsid w:val="00506416"/>
    <w:rsid w:val="005064F7"/>
    <w:rsid w:val="00506650"/>
    <w:rsid w:val="00506810"/>
    <w:rsid w:val="00506C59"/>
    <w:rsid w:val="00506CFC"/>
    <w:rsid w:val="00506CFE"/>
    <w:rsid w:val="00506D7D"/>
    <w:rsid w:val="00506E4B"/>
    <w:rsid w:val="00506EA9"/>
    <w:rsid w:val="0050710E"/>
    <w:rsid w:val="00507244"/>
    <w:rsid w:val="00507419"/>
    <w:rsid w:val="00507F04"/>
    <w:rsid w:val="00507F7F"/>
    <w:rsid w:val="0051058F"/>
    <w:rsid w:val="00510651"/>
    <w:rsid w:val="005109AF"/>
    <w:rsid w:val="00510B0F"/>
    <w:rsid w:val="00510B7D"/>
    <w:rsid w:val="00510C59"/>
    <w:rsid w:val="00510EE8"/>
    <w:rsid w:val="005111A8"/>
    <w:rsid w:val="0051135D"/>
    <w:rsid w:val="005113A0"/>
    <w:rsid w:val="005117BD"/>
    <w:rsid w:val="005117E6"/>
    <w:rsid w:val="005118F1"/>
    <w:rsid w:val="00511A06"/>
    <w:rsid w:val="00511BED"/>
    <w:rsid w:val="00511E27"/>
    <w:rsid w:val="00512145"/>
    <w:rsid w:val="0051219C"/>
    <w:rsid w:val="005124EE"/>
    <w:rsid w:val="0051267A"/>
    <w:rsid w:val="00512AC1"/>
    <w:rsid w:val="005137D6"/>
    <w:rsid w:val="0051389C"/>
    <w:rsid w:val="00513C94"/>
    <w:rsid w:val="00513D38"/>
    <w:rsid w:val="00513D8E"/>
    <w:rsid w:val="00513F27"/>
    <w:rsid w:val="00513FDE"/>
    <w:rsid w:val="0051464F"/>
    <w:rsid w:val="00514651"/>
    <w:rsid w:val="005148D6"/>
    <w:rsid w:val="005148F5"/>
    <w:rsid w:val="00514908"/>
    <w:rsid w:val="00514A77"/>
    <w:rsid w:val="00514AD1"/>
    <w:rsid w:val="00514CCF"/>
    <w:rsid w:val="00514FC2"/>
    <w:rsid w:val="005152F2"/>
    <w:rsid w:val="00515432"/>
    <w:rsid w:val="005158C6"/>
    <w:rsid w:val="00515B5F"/>
    <w:rsid w:val="00516100"/>
    <w:rsid w:val="005162CC"/>
    <w:rsid w:val="00516849"/>
    <w:rsid w:val="00516DEF"/>
    <w:rsid w:val="00517041"/>
    <w:rsid w:val="005176A6"/>
    <w:rsid w:val="00517ACC"/>
    <w:rsid w:val="00517E95"/>
    <w:rsid w:val="00517F8B"/>
    <w:rsid w:val="00517FA6"/>
    <w:rsid w:val="005200EC"/>
    <w:rsid w:val="005201E8"/>
    <w:rsid w:val="00520358"/>
    <w:rsid w:val="00520508"/>
    <w:rsid w:val="0052068B"/>
    <w:rsid w:val="0052090E"/>
    <w:rsid w:val="00520AC6"/>
    <w:rsid w:val="0052101E"/>
    <w:rsid w:val="005213E8"/>
    <w:rsid w:val="005215C9"/>
    <w:rsid w:val="005219CC"/>
    <w:rsid w:val="00521EC7"/>
    <w:rsid w:val="00521F1A"/>
    <w:rsid w:val="0052200E"/>
    <w:rsid w:val="0052219C"/>
    <w:rsid w:val="00522411"/>
    <w:rsid w:val="00522B25"/>
    <w:rsid w:val="00522D8A"/>
    <w:rsid w:val="00522FC0"/>
    <w:rsid w:val="00523234"/>
    <w:rsid w:val="005232D9"/>
    <w:rsid w:val="0052355C"/>
    <w:rsid w:val="005236A9"/>
    <w:rsid w:val="005237D2"/>
    <w:rsid w:val="00523868"/>
    <w:rsid w:val="00523887"/>
    <w:rsid w:val="0052399E"/>
    <w:rsid w:val="00523D48"/>
    <w:rsid w:val="005248E1"/>
    <w:rsid w:val="005249B6"/>
    <w:rsid w:val="00524B0C"/>
    <w:rsid w:val="00524DDC"/>
    <w:rsid w:val="00524FCB"/>
    <w:rsid w:val="00524FF0"/>
    <w:rsid w:val="005251FD"/>
    <w:rsid w:val="0052540E"/>
    <w:rsid w:val="0052561E"/>
    <w:rsid w:val="005256BC"/>
    <w:rsid w:val="00525877"/>
    <w:rsid w:val="00525F10"/>
    <w:rsid w:val="005266BB"/>
    <w:rsid w:val="00526968"/>
    <w:rsid w:val="00526E02"/>
    <w:rsid w:val="00526FF7"/>
    <w:rsid w:val="00527046"/>
    <w:rsid w:val="005271A2"/>
    <w:rsid w:val="00527484"/>
    <w:rsid w:val="00527690"/>
    <w:rsid w:val="005276A9"/>
    <w:rsid w:val="005276FD"/>
    <w:rsid w:val="00527791"/>
    <w:rsid w:val="005277D2"/>
    <w:rsid w:val="005278F3"/>
    <w:rsid w:val="00527959"/>
    <w:rsid w:val="00527CC3"/>
    <w:rsid w:val="00530498"/>
    <w:rsid w:val="0053063F"/>
    <w:rsid w:val="00530853"/>
    <w:rsid w:val="00530DBA"/>
    <w:rsid w:val="00530E3D"/>
    <w:rsid w:val="00530EE8"/>
    <w:rsid w:val="00531144"/>
    <w:rsid w:val="00531286"/>
    <w:rsid w:val="00531365"/>
    <w:rsid w:val="005314D3"/>
    <w:rsid w:val="005317A2"/>
    <w:rsid w:val="00531CF7"/>
    <w:rsid w:val="00531D79"/>
    <w:rsid w:val="0053204D"/>
    <w:rsid w:val="00532176"/>
    <w:rsid w:val="005323C6"/>
    <w:rsid w:val="0053263C"/>
    <w:rsid w:val="00532A70"/>
    <w:rsid w:val="00532CE1"/>
    <w:rsid w:val="00532CF9"/>
    <w:rsid w:val="005334E2"/>
    <w:rsid w:val="005334E4"/>
    <w:rsid w:val="005339AE"/>
    <w:rsid w:val="00533A70"/>
    <w:rsid w:val="00533B95"/>
    <w:rsid w:val="00533E4A"/>
    <w:rsid w:val="00533EA4"/>
    <w:rsid w:val="00533FA2"/>
    <w:rsid w:val="005342BE"/>
    <w:rsid w:val="00534538"/>
    <w:rsid w:val="00534628"/>
    <w:rsid w:val="0053471B"/>
    <w:rsid w:val="00534846"/>
    <w:rsid w:val="00534B2B"/>
    <w:rsid w:val="00534C38"/>
    <w:rsid w:val="005350E1"/>
    <w:rsid w:val="005352B9"/>
    <w:rsid w:val="0053538E"/>
    <w:rsid w:val="005353B8"/>
    <w:rsid w:val="00535466"/>
    <w:rsid w:val="0053547F"/>
    <w:rsid w:val="00535EF8"/>
    <w:rsid w:val="005361B1"/>
    <w:rsid w:val="005361C1"/>
    <w:rsid w:val="00536414"/>
    <w:rsid w:val="00536621"/>
    <w:rsid w:val="0053670C"/>
    <w:rsid w:val="005367D3"/>
    <w:rsid w:val="00536810"/>
    <w:rsid w:val="00536963"/>
    <w:rsid w:val="005369C5"/>
    <w:rsid w:val="00536A9D"/>
    <w:rsid w:val="00536BDD"/>
    <w:rsid w:val="00537122"/>
    <w:rsid w:val="0053714A"/>
    <w:rsid w:val="005372D4"/>
    <w:rsid w:val="005373F9"/>
    <w:rsid w:val="0053768B"/>
    <w:rsid w:val="00537821"/>
    <w:rsid w:val="00537C91"/>
    <w:rsid w:val="00537DCB"/>
    <w:rsid w:val="00537EB1"/>
    <w:rsid w:val="005400A3"/>
    <w:rsid w:val="005400E6"/>
    <w:rsid w:val="005405A0"/>
    <w:rsid w:val="005405C6"/>
    <w:rsid w:val="00540AAD"/>
    <w:rsid w:val="00540AF8"/>
    <w:rsid w:val="00540F77"/>
    <w:rsid w:val="005413B3"/>
    <w:rsid w:val="00541DCB"/>
    <w:rsid w:val="00541FED"/>
    <w:rsid w:val="00542039"/>
    <w:rsid w:val="00542353"/>
    <w:rsid w:val="005423C6"/>
    <w:rsid w:val="00542474"/>
    <w:rsid w:val="005426DB"/>
    <w:rsid w:val="005428C6"/>
    <w:rsid w:val="00542CCD"/>
    <w:rsid w:val="0054308B"/>
    <w:rsid w:val="00543581"/>
    <w:rsid w:val="005436A7"/>
    <w:rsid w:val="005439D7"/>
    <w:rsid w:val="00543C9E"/>
    <w:rsid w:val="00543DEC"/>
    <w:rsid w:val="00543F02"/>
    <w:rsid w:val="00544811"/>
    <w:rsid w:val="00545285"/>
    <w:rsid w:val="00545861"/>
    <w:rsid w:val="005458DB"/>
    <w:rsid w:val="0054591E"/>
    <w:rsid w:val="00545967"/>
    <w:rsid w:val="00545D93"/>
    <w:rsid w:val="00545FFB"/>
    <w:rsid w:val="00546060"/>
    <w:rsid w:val="005460F0"/>
    <w:rsid w:val="00546124"/>
    <w:rsid w:val="0054681B"/>
    <w:rsid w:val="005469A3"/>
    <w:rsid w:val="005469C6"/>
    <w:rsid w:val="00546B5C"/>
    <w:rsid w:val="00546E10"/>
    <w:rsid w:val="00546E45"/>
    <w:rsid w:val="00546E7A"/>
    <w:rsid w:val="00546ECD"/>
    <w:rsid w:val="0054702B"/>
    <w:rsid w:val="005471F6"/>
    <w:rsid w:val="00547218"/>
    <w:rsid w:val="00547523"/>
    <w:rsid w:val="0054753C"/>
    <w:rsid w:val="005477E2"/>
    <w:rsid w:val="00547BA9"/>
    <w:rsid w:val="00547D44"/>
    <w:rsid w:val="005506D5"/>
    <w:rsid w:val="005506ED"/>
    <w:rsid w:val="00551160"/>
    <w:rsid w:val="00551175"/>
    <w:rsid w:val="00551198"/>
    <w:rsid w:val="005517BB"/>
    <w:rsid w:val="00551B35"/>
    <w:rsid w:val="00551C28"/>
    <w:rsid w:val="00551D29"/>
    <w:rsid w:val="00551EB8"/>
    <w:rsid w:val="005520CC"/>
    <w:rsid w:val="005521BA"/>
    <w:rsid w:val="005524AA"/>
    <w:rsid w:val="005525D1"/>
    <w:rsid w:val="005526AC"/>
    <w:rsid w:val="00552774"/>
    <w:rsid w:val="00552C01"/>
    <w:rsid w:val="00552C69"/>
    <w:rsid w:val="00552F69"/>
    <w:rsid w:val="005530A6"/>
    <w:rsid w:val="00553230"/>
    <w:rsid w:val="005536FF"/>
    <w:rsid w:val="0055378C"/>
    <w:rsid w:val="0055385C"/>
    <w:rsid w:val="00553B41"/>
    <w:rsid w:val="00553D5A"/>
    <w:rsid w:val="00553DCE"/>
    <w:rsid w:val="00553EAC"/>
    <w:rsid w:val="00554132"/>
    <w:rsid w:val="00554333"/>
    <w:rsid w:val="00554378"/>
    <w:rsid w:val="00554483"/>
    <w:rsid w:val="00554A74"/>
    <w:rsid w:val="00554ACA"/>
    <w:rsid w:val="00554B28"/>
    <w:rsid w:val="00554B41"/>
    <w:rsid w:val="005550DF"/>
    <w:rsid w:val="0055512F"/>
    <w:rsid w:val="0055542D"/>
    <w:rsid w:val="00555603"/>
    <w:rsid w:val="00555ABB"/>
    <w:rsid w:val="00555F3C"/>
    <w:rsid w:val="005564FB"/>
    <w:rsid w:val="00556759"/>
    <w:rsid w:val="005569E8"/>
    <w:rsid w:val="00556A86"/>
    <w:rsid w:val="00556B26"/>
    <w:rsid w:val="00556DF1"/>
    <w:rsid w:val="0055708C"/>
    <w:rsid w:val="00557138"/>
    <w:rsid w:val="00557147"/>
    <w:rsid w:val="0055736B"/>
    <w:rsid w:val="0055748D"/>
    <w:rsid w:val="00557616"/>
    <w:rsid w:val="0055771C"/>
    <w:rsid w:val="00557ACA"/>
    <w:rsid w:val="00557FDB"/>
    <w:rsid w:val="005600D0"/>
    <w:rsid w:val="00560168"/>
    <w:rsid w:val="005602EA"/>
    <w:rsid w:val="0056048D"/>
    <w:rsid w:val="005608F0"/>
    <w:rsid w:val="00560B22"/>
    <w:rsid w:val="00560D55"/>
    <w:rsid w:val="00560DF8"/>
    <w:rsid w:val="005610BB"/>
    <w:rsid w:val="005611AA"/>
    <w:rsid w:val="005616C8"/>
    <w:rsid w:val="005617D1"/>
    <w:rsid w:val="005618B1"/>
    <w:rsid w:val="00561A8B"/>
    <w:rsid w:val="005624E2"/>
    <w:rsid w:val="005626B6"/>
    <w:rsid w:val="005627F8"/>
    <w:rsid w:val="00562A87"/>
    <w:rsid w:val="00562FBC"/>
    <w:rsid w:val="00563065"/>
    <w:rsid w:val="00563109"/>
    <w:rsid w:val="005634BE"/>
    <w:rsid w:val="0056358E"/>
    <w:rsid w:val="00563736"/>
    <w:rsid w:val="0056378E"/>
    <w:rsid w:val="005639D6"/>
    <w:rsid w:val="00563FD1"/>
    <w:rsid w:val="00564063"/>
    <w:rsid w:val="00564347"/>
    <w:rsid w:val="00564818"/>
    <w:rsid w:val="0056491F"/>
    <w:rsid w:val="00564D79"/>
    <w:rsid w:val="0056523A"/>
    <w:rsid w:val="00565819"/>
    <w:rsid w:val="00565840"/>
    <w:rsid w:val="00565B0E"/>
    <w:rsid w:val="00565D76"/>
    <w:rsid w:val="005660B9"/>
    <w:rsid w:val="005661D1"/>
    <w:rsid w:val="00566747"/>
    <w:rsid w:val="005668EE"/>
    <w:rsid w:val="005669F1"/>
    <w:rsid w:val="00566DA4"/>
    <w:rsid w:val="00566EAF"/>
    <w:rsid w:val="00566F1A"/>
    <w:rsid w:val="00566F33"/>
    <w:rsid w:val="00566F63"/>
    <w:rsid w:val="005674B6"/>
    <w:rsid w:val="00567552"/>
    <w:rsid w:val="005676D8"/>
    <w:rsid w:val="00567A7C"/>
    <w:rsid w:val="00567DFD"/>
    <w:rsid w:val="00570090"/>
    <w:rsid w:val="005700AB"/>
    <w:rsid w:val="00570605"/>
    <w:rsid w:val="00570C03"/>
    <w:rsid w:val="00570D77"/>
    <w:rsid w:val="00570D9B"/>
    <w:rsid w:val="00570FF9"/>
    <w:rsid w:val="005713A5"/>
    <w:rsid w:val="0057142B"/>
    <w:rsid w:val="00571752"/>
    <w:rsid w:val="00571A76"/>
    <w:rsid w:val="00571C37"/>
    <w:rsid w:val="0057201F"/>
    <w:rsid w:val="00572358"/>
    <w:rsid w:val="005725F5"/>
    <w:rsid w:val="00572957"/>
    <w:rsid w:val="00572E79"/>
    <w:rsid w:val="00572FAB"/>
    <w:rsid w:val="005731C9"/>
    <w:rsid w:val="00573324"/>
    <w:rsid w:val="0057339C"/>
    <w:rsid w:val="005734EC"/>
    <w:rsid w:val="005736F4"/>
    <w:rsid w:val="005738FC"/>
    <w:rsid w:val="00573BA9"/>
    <w:rsid w:val="00573C83"/>
    <w:rsid w:val="00573C85"/>
    <w:rsid w:val="00573F8D"/>
    <w:rsid w:val="005742EB"/>
    <w:rsid w:val="005744B4"/>
    <w:rsid w:val="00574986"/>
    <w:rsid w:val="00574AEC"/>
    <w:rsid w:val="00574D07"/>
    <w:rsid w:val="00574EFA"/>
    <w:rsid w:val="00574FE7"/>
    <w:rsid w:val="005752F6"/>
    <w:rsid w:val="005753C0"/>
    <w:rsid w:val="0057544C"/>
    <w:rsid w:val="00575674"/>
    <w:rsid w:val="005759ED"/>
    <w:rsid w:val="00576084"/>
    <w:rsid w:val="0057635F"/>
    <w:rsid w:val="00576414"/>
    <w:rsid w:val="00576460"/>
    <w:rsid w:val="0057664F"/>
    <w:rsid w:val="00576B42"/>
    <w:rsid w:val="00576D77"/>
    <w:rsid w:val="00576D97"/>
    <w:rsid w:val="0057712C"/>
    <w:rsid w:val="005772A7"/>
    <w:rsid w:val="005772E9"/>
    <w:rsid w:val="00577321"/>
    <w:rsid w:val="00577416"/>
    <w:rsid w:val="0057744F"/>
    <w:rsid w:val="0057746D"/>
    <w:rsid w:val="00577566"/>
    <w:rsid w:val="0057786E"/>
    <w:rsid w:val="00577B9A"/>
    <w:rsid w:val="00577D40"/>
    <w:rsid w:val="00580622"/>
    <w:rsid w:val="0058083F"/>
    <w:rsid w:val="00580B54"/>
    <w:rsid w:val="00581068"/>
    <w:rsid w:val="0058107E"/>
    <w:rsid w:val="00581124"/>
    <w:rsid w:val="00581182"/>
    <w:rsid w:val="0058143B"/>
    <w:rsid w:val="00581669"/>
    <w:rsid w:val="00581828"/>
    <w:rsid w:val="0058187E"/>
    <w:rsid w:val="00581A2A"/>
    <w:rsid w:val="00581ABE"/>
    <w:rsid w:val="005824E9"/>
    <w:rsid w:val="0058260B"/>
    <w:rsid w:val="00582F3B"/>
    <w:rsid w:val="00582FB4"/>
    <w:rsid w:val="005831E6"/>
    <w:rsid w:val="00583516"/>
    <w:rsid w:val="00583D09"/>
    <w:rsid w:val="00583F2D"/>
    <w:rsid w:val="00583FA7"/>
    <w:rsid w:val="00583FD1"/>
    <w:rsid w:val="00583FDD"/>
    <w:rsid w:val="005840DB"/>
    <w:rsid w:val="00584348"/>
    <w:rsid w:val="005844FB"/>
    <w:rsid w:val="0058454A"/>
    <w:rsid w:val="00584682"/>
    <w:rsid w:val="00584685"/>
    <w:rsid w:val="005846CB"/>
    <w:rsid w:val="0058489C"/>
    <w:rsid w:val="00584976"/>
    <w:rsid w:val="00584A69"/>
    <w:rsid w:val="00584CD4"/>
    <w:rsid w:val="00584DFC"/>
    <w:rsid w:val="00584FFC"/>
    <w:rsid w:val="005853F2"/>
    <w:rsid w:val="00585496"/>
    <w:rsid w:val="005856C5"/>
    <w:rsid w:val="005857E4"/>
    <w:rsid w:val="00585DDE"/>
    <w:rsid w:val="00586037"/>
    <w:rsid w:val="005861F1"/>
    <w:rsid w:val="005862F9"/>
    <w:rsid w:val="00586370"/>
    <w:rsid w:val="0058661A"/>
    <w:rsid w:val="00586730"/>
    <w:rsid w:val="0058675A"/>
    <w:rsid w:val="0058677B"/>
    <w:rsid w:val="00586AF2"/>
    <w:rsid w:val="0058717A"/>
    <w:rsid w:val="00587255"/>
    <w:rsid w:val="005875E1"/>
    <w:rsid w:val="005875E7"/>
    <w:rsid w:val="005877FF"/>
    <w:rsid w:val="00587F29"/>
    <w:rsid w:val="00590190"/>
    <w:rsid w:val="00590575"/>
    <w:rsid w:val="00590C40"/>
    <w:rsid w:val="00590F03"/>
    <w:rsid w:val="00591445"/>
    <w:rsid w:val="0059166E"/>
    <w:rsid w:val="00591D28"/>
    <w:rsid w:val="00591D3F"/>
    <w:rsid w:val="005920FA"/>
    <w:rsid w:val="00592527"/>
    <w:rsid w:val="0059298B"/>
    <w:rsid w:val="00592B86"/>
    <w:rsid w:val="00592DFA"/>
    <w:rsid w:val="00592E62"/>
    <w:rsid w:val="00592ED3"/>
    <w:rsid w:val="005931BE"/>
    <w:rsid w:val="00593969"/>
    <w:rsid w:val="005939ED"/>
    <w:rsid w:val="00593C03"/>
    <w:rsid w:val="00593D5C"/>
    <w:rsid w:val="00593ECB"/>
    <w:rsid w:val="005941DF"/>
    <w:rsid w:val="00594274"/>
    <w:rsid w:val="00594287"/>
    <w:rsid w:val="00594303"/>
    <w:rsid w:val="005943C6"/>
    <w:rsid w:val="00594422"/>
    <w:rsid w:val="005944C4"/>
    <w:rsid w:val="005944DA"/>
    <w:rsid w:val="00594686"/>
    <w:rsid w:val="00594811"/>
    <w:rsid w:val="0059483C"/>
    <w:rsid w:val="00594946"/>
    <w:rsid w:val="00594AA3"/>
    <w:rsid w:val="00594ADF"/>
    <w:rsid w:val="00594B5C"/>
    <w:rsid w:val="00594B79"/>
    <w:rsid w:val="00594CBB"/>
    <w:rsid w:val="00594E4C"/>
    <w:rsid w:val="00594E97"/>
    <w:rsid w:val="0059506F"/>
    <w:rsid w:val="005951AE"/>
    <w:rsid w:val="005953AC"/>
    <w:rsid w:val="005953CA"/>
    <w:rsid w:val="0059576F"/>
    <w:rsid w:val="005957C2"/>
    <w:rsid w:val="005959A6"/>
    <w:rsid w:val="00595F69"/>
    <w:rsid w:val="00596222"/>
    <w:rsid w:val="00596440"/>
    <w:rsid w:val="0059684F"/>
    <w:rsid w:val="005968BF"/>
    <w:rsid w:val="0059694B"/>
    <w:rsid w:val="00596B9E"/>
    <w:rsid w:val="00596E9B"/>
    <w:rsid w:val="0059726D"/>
    <w:rsid w:val="005973DD"/>
    <w:rsid w:val="005975CD"/>
    <w:rsid w:val="0059763B"/>
    <w:rsid w:val="00597957"/>
    <w:rsid w:val="0059795B"/>
    <w:rsid w:val="00597A92"/>
    <w:rsid w:val="00597C2A"/>
    <w:rsid w:val="005A01AD"/>
    <w:rsid w:val="005A0385"/>
    <w:rsid w:val="005A0658"/>
    <w:rsid w:val="005A075C"/>
    <w:rsid w:val="005A0B55"/>
    <w:rsid w:val="005A1037"/>
    <w:rsid w:val="005A10DD"/>
    <w:rsid w:val="005A127F"/>
    <w:rsid w:val="005A1325"/>
    <w:rsid w:val="005A134D"/>
    <w:rsid w:val="005A16BA"/>
    <w:rsid w:val="005A1D14"/>
    <w:rsid w:val="005A1D89"/>
    <w:rsid w:val="005A1E55"/>
    <w:rsid w:val="005A20E8"/>
    <w:rsid w:val="005A2419"/>
    <w:rsid w:val="005A2CC6"/>
    <w:rsid w:val="005A2ED4"/>
    <w:rsid w:val="005A3337"/>
    <w:rsid w:val="005A34CE"/>
    <w:rsid w:val="005A35DD"/>
    <w:rsid w:val="005A36A0"/>
    <w:rsid w:val="005A3988"/>
    <w:rsid w:val="005A3A30"/>
    <w:rsid w:val="005A3C67"/>
    <w:rsid w:val="005A4410"/>
    <w:rsid w:val="005A44A8"/>
    <w:rsid w:val="005A4B6F"/>
    <w:rsid w:val="005A4D2B"/>
    <w:rsid w:val="005A5548"/>
    <w:rsid w:val="005A580A"/>
    <w:rsid w:val="005A58B8"/>
    <w:rsid w:val="005A5A1F"/>
    <w:rsid w:val="005A5D0A"/>
    <w:rsid w:val="005A6430"/>
    <w:rsid w:val="005A657D"/>
    <w:rsid w:val="005A6609"/>
    <w:rsid w:val="005A683C"/>
    <w:rsid w:val="005A68E6"/>
    <w:rsid w:val="005A6DCC"/>
    <w:rsid w:val="005A6E54"/>
    <w:rsid w:val="005A6ED8"/>
    <w:rsid w:val="005A6FD8"/>
    <w:rsid w:val="005A7093"/>
    <w:rsid w:val="005A7243"/>
    <w:rsid w:val="005A74D5"/>
    <w:rsid w:val="005A76D6"/>
    <w:rsid w:val="005A7738"/>
    <w:rsid w:val="005A7BC6"/>
    <w:rsid w:val="005A7D73"/>
    <w:rsid w:val="005A7E1E"/>
    <w:rsid w:val="005B0398"/>
    <w:rsid w:val="005B065F"/>
    <w:rsid w:val="005B0809"/>
    <w:rsid w:val="005B0945"/>
    <w:rsid w:val="005B0ACD"/>
    <w:rsid w:val="005B0EFE"/>
    <w:rsid w:val="005B1138"/>
    <w:rsid w:val="005B1152"/>
    <w:rsid w:val="005B1A38"/>
    <w:rsid w:val="005B1C5C"/>
    <w:rsid w:val="005B1FE7"/>
    <w:rsid w:val="005B223B"/>
    <w:rsid w:val="005B228D"/>
    <w:rsid w:val="005B22D8"/>
    <w:rsid w:val="005B28EA"/>
    <w:rsid w:val="005B2AB9"/>
    <w:rsid w:val="005B2AF8"/>
    <w:rsid w:val="005B2B02"/>
    <w:rsid w:val="005B30DF"/>
    <w:rsid w:val="005B3203"/>
    <w:rsid w:val="005B3592"/>
    <w:rsid w:val="005B384E"/>
    <w:rsid w:val="005B3C8D"/>
    <w:rsid w:val="005B4022"/>
    <w:rsid w:val="005B4072"/>
    <w:rsid w:val="005B40D7"/>
    <w:rsid w:val="005B40F6"/>
    <w:rsid w:val="005B43E9"/>
    <w:rsid w:val="005B4421"/>
    <w:rsid w:val="005B45BD"/>
    <w:rsid w:val="005B46DC"/>
    <w:rsid w:val="005B4749"/>
    <w:rsid w:val="005B47C0"/>
    <w:rsid w:val="005B4C01"/>
    <w:rsid w:val="005B4D35"/>
    <w:rsid w:val="005B5030"/>
    <w:rsid w:val="005B518E"/>
    <w:rsid w:val="005B52F4"/>
    <w:rsid w:val="005B5519"/>
    <w:rsid w:val="005B5549"/>
    <w:rsid w:val="005B5737"/>
    <w:rsid w:val="005B574D"/>
    <w:rsid w:val="005B5A3D"/>
    <w:rsid w:val="005B5B94"/>
    <w:rsid w:val="005B5EEA"/>
    <w:rsid w:val="005B62C0"/>
    <w:rsid w:val="005B6769"/>
    <w:rsid w:val="005B6E8B"/>
    <w:rsid w:val="005B72A4"/>
    <w:rsid w:val="005B77F8"/>
    <w:rsid w:val="005B79B0"/>
    <w:rsid w:val="005B7A01"/>
    <w:rsid w:val="005B7ADD"/>
    <w:rsid w:val="005B7F79"/>
    <w:rsid w:val="005B7FA6"/>
    <w:rsid w:val="005C04D1"/>
    <w:rsid w:val="005C076C"/>
    <w:rsid w:val="005C0B37"/>
    <w:rsid w:val="005C0EF5"/>
    <w:rsid w:val="005C0FA7"/>
    <w:rsid w:val="005C12F1"/>
    <w:rsid w:val="005C169A"/>
    <w:rsid w:val="005C18D6"/>
    <w:rsid w:val="005C1B81"/>
    <w:rsid w:val="005C1C0C"/>
    <w:rsid w:val="005C1C1D"/>
    <w:rsid w:val="005C1C92"/>
    <w:rsid w:val="005C1F55"/>
    <w:rsid w:val="005C224D"/>
    <w:rsid w:val="005C2516"/>
    <w:rsid w:val="005C264D"/>
    <w:rsid w:val="005C26AD"/>
    <w:rsid w:val="005C2733"/>
    <w:rsid w:val="005C29F5"/>
    <w:rsid w:val="005C2C28"/>
    <w:rsid w:val="005C2C9E"/>
    <w:rsid w:val="005C2D19"/>
    <w:rsid w:val="005C2EDB"/>
    <w:rsid w:val="005C2F65"/>
    <w:rsid w:val="005C2FB7"/>
    <w:rsid w:val="005C31BA"/>
    <w:rsid w:val="005C3972"/>
    <w:rsid w:val="005C3A2A"/>
    <w:rsid w:val="005C3A98"/>
    <w:rsid w:val="005C3E0D"/>
    <w:rsid w:val="005C3F9B"/>
    <w:rsid w:val="005C4076"/>
    <w:rsid w:val="005C41E8"/>
    <w:rsid w:val="005C426E"/>
    <w:rsid w:val="005C4425"/>
    <w:rsid w:val="005C4876"/>
    <w:rsid w:val="005C4A3B"/>
    <w:rsid w:val="005C4A50"/>
    <w:rsid w:val="005C4C30"/>
    <w:rsid w:val="005C4FAD"/>
    <w:rsid w:val="005C5103"/>
    <w:rsid w:val="005C53A1"/>
    <w:rsid w:val="005C566A"/>
    <w:rsid w:val="005C5712"/>
    <w:rsid w:val="005C571E"/>
    <w:rsid w:val="005C574C"/>
    <w:rsid w:val="005C5759"/>
    <w:rsid w:val="005C61E4"/>
    <w:rsid w:val="005C63A9"/>
    <w:rsid w:val="005C6769"/>
    <w:rsid w:val="005C6824"/>
    <w:rsid w:val="005C683D"/>
    <w:rsid w:val="005C74AE"/>
    <w:rsid w:val="005C7804"/>
    <w:rsid w:val="005C7B82"/>
    <w:rsid w:val="005C7DA8"/>
    <w:rsid w:val="005C7E7A"/>
    <w:rsid w:val="005C7F03"/>
    <w:rsid w:val="005D003E"/>
    <w:rsid w:val="005D011A"/>
    <w:rsid w:val="005D022F"/>
    <w:rsid w:val="005D0292"/>
    <w:rsid w:val="005D07A1"/>
    <w:rsid w:val="005D0A51"/>
    <w:rsid w:val="005D0C4A"/>
    <w:rsid w:val="005D0ECE"/>
    <w:rsid w:val="005D0EFA"/>
    <w:rsid w:val="005D0F3E"/>
    <w:rsid w:val="005D1043"/>
    <w:rsid w:val="005D10C1"/>
    <w:rsid w:val="005D11EB"/>
    <w:rsid w:val="005D12CF"/>
    <w:rsid w:val="005D132D"/>
    <w:rsid w:val="005D15D8"/>
    <w:rsid w:val="005D1A47"/>
    <w:rsid w:val="005D1D2F"/>
    <w:rsid w:val="005D1FF9"/>
    <w:rsid w:val="005D21CB"/>
    <w:rsid w:val="005D2216"/>
    <w:rsid w:val="005D2476"/>
    <w:rsid w:val="005D2725"/>
    <w:rsid w:val="005D2962"/>
    <w:rsid w:val="005D2A39"/>
    <w:rsid w:val="005D2E0F"/>
    <w:rsid w:val="005D300E"/>
    <w:rsid w:val="005D30BD"/>
    <w:rsid w:val="005D3146"/>
    <w:rsid w:val="005D3722"/>
    <w:rsid w:val="005D38FD"/>
    <w:rsid w:val="005D3F6E"/>
    <w:rsid w:val="005D436A"/>
    <w:rsid w:val="005D457C"/>
    <w:rsid w:val="005D457D"/>
    <w:rsid w:val="005D47BA"/>
    <w:rsid w:val="005D4A7C"/>
    <w:rsid w:val="005D4E6C"/>
    <w:rsid w:val="005D4F6A"/>
    <w:rsid w:val="005D57BE"/>
    <w:rsid w:val="005D5EEB"/>
    <w:rsid w:val="005D5FD3"/>
    <w:rsid w:val="005D60E4"/>
    <w:rsid w:val="005D6258"/>
    <w:rsid w:val="005D625B"/>
    <w:rsid w:val="005D628F"/>
    <w:rsid w:val="005D62A9"/>
    <w:rsid w:val="005D6414"/>
    <w:rsid w:val="005D6444"/>
    <w:rsid w:val="005D6509"/>
    <w:rsid w:val="005D67EC"/>
    <w:rsid w:val="005D69F7"/>
    <w:rsid w:val="005D6A39"/>
    <w:rsid w:val="005D6B58"/>
    <w:rsid w:val="005D6C0E"/>
    <w:rsid w:val="005D6CFC"/>
    <w:rsid w:val="005D6D99"/>
    <w:rsid w:val="005D738A"/>
    <w:rsid w:val="005D73B4"/>
    <w:rsid w:val="005D74CD"/>
    <w:rsid w:val="005D76F7"/>
    <w:rsid w:val="005D78FD"/>
    <w:rsid w:val="005D7AE3"/>
    <w:rsid w:val="005D7B29"/>
    <w:rsid w:val="005D7B98"/>
    <w:rsid w:val="005E01EC"/>
    <w:rsid w:val="005E0762"/>
    <w:rsid w:val="005E084B"/>
    <w:rsid w:val="005E08C4"/>
    <w:rsid w:val="005E093C"/>
    <w:rsid w:val="005E0C24"/>
    <w:rsid w:val="005E1714"/>
    <w:rsid w:val="005E1807"/>
    <w:rsid w:val="005E18E6"/>
    <w:rsid w:val="005E18EE"/>
    <w:rsid w:val="005E1939"/>
    <w:rsid w:val="005E1CD0"/>
    <w:rsid w:val="005E1EF9"/>
    <w:rsid w:val="005E2489"/>
    <w:rsid w:val="005E2894"/>
    <w:rsid w:val="005E2B18"/>
    <w:rsid w:val="005E2D00"/>
    <w:rsid w:val="005E305C"/>
    <w:rsid w:val="005E317D"/>
    <w:rsid w:val="005E3904"/>
    <w:rsid w:val="005E3A1B"/>
    <w:rsid w:val="005E3B1C"/>
    <w:rsid w:val="005E3DF5"/>
    <w:rsid w:val="005E408B"/>
    <w:rsid w:val="005E42DF"/>
    <w:rsid w:val="005E4348"/>
    <w:rsid w:val="005E454F"/>
    <w:rsid w:val="005E4737"/>
    <w:rsid w:val="005E4CA0"/>
    <w:rsid w:val="005E4DCA"/>
    <w:rsid w:val="005E4E0F"/>
    <w:rsid w:val="005E50A8"/>
    <w:rsid w:val="005E517A"/>
    <w:rsid w:val="005E5324"/>
    <w:rsid w:val="005E55B1"/>
    <w:rsid w:val="005E5893"/>
    <w:rsid w:val="005E59EA"/>
    <w:rsid w:val="005E5C31"/>
    <w:rsid w:val="005E5CD2"/>
    <w:rsid w:val="005E5E3C"/>
    <w:rsid w:val="005E5F02"/>
    <w:rsid w:val="005E5FCB"/>
    <w:rsid w:val="005E6047"/>
    <w:rsid w:val="005E65E2"/>
    <w:rsid w:val="005E686B"/>
    <w:rsid w:val="005E6DEC"/>
    <w:rsid w:val="005E6E63"/>
    <w:rsid w:val="005E6E83"/>
    <w:rsid w:val="005E6F2A"/>
    <w:rsid w:val="005E705C"/>
    <w:rsid w:val="005E71DC"/>
    <w:rsid w:val="005E7C0D"/>
    <w:rsid w:val="005E7FB9"/>
    <w:rsid w:val="005F00A4"/>
    <w:rsid w:val="005F080B"/>
    <w:rsid w:val="005F08FB"/>
    <w:rsid w:val="005F093B"/>
    <w:rsid w:val="005F0AA6"/>
    <w:rsid w:val="005F0AB4"/>
    <w:rsid w:val="005F0E32"/>
    <w:rsid w:val="005F0EC4"/>
    <w:rsid w:val="005F1DFE"/>
    <w:rsid w:val="005F1EEC"/>
    <w:rsid w:val="005F2750"/>
    <w:rsid w:val="005F2932"/>
    <w:rsid w:val="005F2D42"/>
    <w:rsid w:val="005F318A"/>
    <w:rsid w:val="005F37D7"/>
    <w:rsid w:val="005F3AC2"/>
    <w:rsid w:val="005F3DBE"/>
    <w:rsid w:val="005F3F87"/>
    <w:rsid w:val="005F41A0"/>
    <w:rsid w:val="005F41AE"/>
    <w:rsid w:val="005F42E9"/>
    <w:rsid w:val="005F468E"/>
    <w:rsid w:val="005F46BE"/>
    <w:rsid w:val="005F486F"/>
    <w:rsid w:val="005F4AD4"/>
    <w:rsid w:val="005F4E69"/>
    <w:rsid w:val="005F4E80"/>
    <w:rsid w:val="005F501B"/>
    <w:rsid w:val="005F540A"/>
    <w:rsid w:val="005F585D"/>
    <w:rsid w:val="005F5B91"/>
    <w:rsid w:val="005F5F7D"/>
    <w:rsid w:val="005F5F81"/>
    <w:rsid w:val="005F60B2"/>
    <w:rsid w:val="005F6325"/>
    <w:rsid w:val="005F6333"/>
    <w:rsid w:val="005F6977"/>
    <w:rsid w:val="005F69CC"/>
    <w:rsid w:val="005F6DD2"/>
    <w:rsid w:val="005F72AA"/>
    <w:rsid w:val="005F72DE"/>
    <w:rsid w:val="005F73AA"/>
    <w:rsid w:val="005F78BF"/>
    <w:rsid w:val="005F7B9F"/>
    <w:rsid w:val="005F7F64"/>
    <w:rsid w:val="00600032"/>
    <w:rsid w:val="006000F3"/>
    <w:rsid w:val="00600421"/>
    <w:rsid w:val="0060044B"/>
    <w:rsid w:val="00600511"/>
    <w:rsid w:val="006005B8"/>
    <w:rsid w:val="00600855"/>
    <w:rsid w:val="0060093D"/>
    <w:rsid w:val="006009A1"/>
    <w:rsid w:val="00600B50"/>
    <w:rsid w:val="00600BA6"/>
    <w:rsid w:val="00600BD2"/>
    <w:rsid w:val="00600C30"/>
    <w:rsid w:val="00600FC8"/>
    <w:rsid w:val="0060127A"/>
    <w:rsid w:val="006017D6"/>
    <w:rsid w:val="006017F8"/>
    <w:rsid w:val="00601CA8"/>
    <w:rsid w:val="00602681"/>
    <w:rsid w:val="006026C1"/>
    <w:rsid w:val="00602727"/>
    <w:rsid w:val="0060287A"/>
    <w:rsid w:val="00602AF2"/>
    <w:rsid w:val="00602F6B"/>
    <w:rsid w:val="0060319E"/>
    <w:rsid w:val="006031D3"/>
    <w:rsid w:val="0060327F"/>
    <w:rsid w:val="006032DD"/>
    <w:rsid w:val="0060360B"/>
    <w:rsid w:val="006037BE"/>
    <w:rsid w:val="00603837"/>
    <w:rsid w:val="0060391A"/>
    <w:rsid w:val="00603A64"/>
    <w:rsid w:val="00603B2C"/>
    <w:rsid w:val="00603B8F"/>
    <w:rsid w:val="00603C45"/>
    <w:rsid w:val="0060417C"/>
    <w:rsid w:val="006041A4"/>
    <w:rsid w:val="00604354"/>
    <w:rsid w:val="006046B7"/>
    <w:rsid w:val="006046E2"/>
    <w:rsid w:val="0060471B"/>
    <w:rsid w:val="00604BEB"/>
    <w:rsid w:val="00604F17"/>
    <w:rsid w:val="006052B7"/>
    <w:rsid w:val="00605340"/>
    <w:rsid w:val="006054AD"/>
    <w:rsid w:val="0060573F"/>
    <w:rsid w:val="006058C7"/>
    <w:rsid w:val="00605C2F"/>
    <w:rsid w:val="0060600E"/>
    <w:rsid w:val="00606249"/>
    <w:rsid w:val="0060651B"/>
    <w:rsid w:val="006066AF"/>
    <w:rsid w:val="006070C4"/>
    <w:rsid w:val="00607141"/>
    <w:rsid w:val="00607388"/>
    <w:rsid w:val="00607679"/>
    <w:rsid w:val="00607742"/>
    <w:rsid w:val="00607C94"/>
    <w:rsid w:val="00607DB8"/>
    <w:rsid w:val="00610061"/>
    <w:rsid w:val="00610626"/>
    <w:rsid w:val="00610AB6"/>
    <w:rsid w:val="00610B73"/>
    <w:rsid w:val="00610E21"/>
    <w:rsid w:val="00610EEA"/>
    <w:rsid w:val="006112A4"/>
    <w:rsid w:val="00611494"/>
    <w:rsid w:val="00611587"/>
    <w:rsid w:val="006115EA"/>
    <w:rsid w:val="0061169D"/>
    <w:rsid w:val="0061173A"/>
    <w:rsid w:val="0061198E"/>
    <w:rsid w:val="00611E62"/>
    <w:rsid w:val="0061250C"/>
    <w:rsid w:val="006125A2"/>
    <w:rsid w:val="006126C7"/>
    <w:rsid w:val="00612882"/>
    <w:rsid w:val="00612A2F"/>
    <w:rsid w:val="00612BB3"/>
    <w:rsid w:val="00612E2C"/>
    <w:rsid w:val="00612ED0"/>
    <w:rsid w:val="00612F24"/>
    <w:rsid w:val="006134E8"/>
    <w:rsid w:val="00613E88"/>
    <w:rsid w:val="006140C4"/>
    <w:rsid w:val="006140C6"/>
    <w:rsid w:val="0061499E"/>
    <w:rsid w:val="00614B89"/>
    <w:rsid w:val="00614CD7"/>
    <w:rsid w:val="00615346"/>
    <w:rsid w:val="006153AC"/>
    <w:rsid w:val="00615472"/>
    <w:rsid w:val="006156D8"/>
    <w:rsid w:val="0061571D"/>
    <w:rsid w:val="006157BE"/>
    <w:rsid w:val="00615A45"/>
    <w:rsid w:val="006161F4"/>
    <w:rsid w:val="006162D9"/>
    <w:rsid w:val="00616364"/>
    <w:rsid w:val="00616530"/>
    <w:rsid w:val="00616565"/>
    <w:rsid w:val="00616C13"/>
    <w:rsid w:val="00616EE4"/>
    <w:rsid w:val="006171D9"/>
    <w:rsid w:val="006175D4"/>
    <w:rsid w:val="00617B17"/>
    <w:rsid w:val="00617BA5"/>
    <w:rsid w:val="00617BE4"/>
    <w:rsid w:val="00617CDA"/>
    <w:rsid w:val="006203EF"/>
    <w:rsid w:val="006206B9"/>
    <w:rsid w:val="00620A32"/>
    <w:rsid w:val="00620BB0"/>
    <w:rsid w:val="00620D57"/>
    <w:rsid w:val="00620E42"/>
    <w:rsid w:val="00620FD4"/>
    <w:rsid w:val="0062126E"/>
    <w:rsid w:val="00621670"/>
    <w:rsid w:val="006218AC"/>
    <w:rsid w:val="0062191E"/>
    <w:rsid w:val="00621D88"/>
    <w:rsid w:val="00621EC0"/>
    <w:rsid w:val="00621EE3"/>
    <w:rsid w:val="006220E9"/>
    <w:rsid w:val="0062236A"/>
    <w:rsid w:val="00622431"/>
    <w:rsid w:val="006229F8"/>
    <w:rsid w:val="00622A07"/>
    <w:rsid w:val="00622CA8"/>
    <w:rsid w:val="00622FD0"/>
    <w:rsid w:val="00623010"/>
    <w:rsid w:val="006233B9"/>
    <w:rsid w:val="00623524"/>
    <w:rsid w:val="00623526"/>
    <w:rsid w:val="00623666"/>
    <w:rsid w:val="0062379B"/>
    <w:rsid w:val="006239D8"/>
    <w:rsid w:val="00623C47"/>
    <w:rsid w:val="0062418D"/>
    <w:rsid w:val="00624327"/>
    <w:rsid w:val="006245FA"/>
    <w:rsid w:val="0062483D"/>
    <w:rsid w:val="00624D1E"/>
    <w:rsid w:val="00624EBE"/>
    <w:rsid w:val="0062526A"/>
    <w:rsid w:val="006253FF"/>
    <w:rsid w:val="006258A4"/>
    <w:rsid w:val="00625AE0"/>
    <w:rsid w:val="00625B0A"/>
    <w:rsid w:val="00625C01"/>
    <w:rsid w:val="00625C2C"/>
    <w:rsid w:val="00625C8E"/>
    <w:rsid w:val="00625CDA"/>
    <w:rsid w:val="00626259"/>
    <w:rsid w:val="00626468"/>
    <w:rsid w:val="00626E55"/>
    <w:rsid w:val="006272C0"/>
    <w:rsid w:val="00627388"/>
    <w:rsid w:val="006273CF"/>
    <w:rsid w:val="006273FE"/>
    <w:rsid w:val="00627404"/>
    <w:rsid w:val="0062769C"/>
    <w:rsid w:val="00627748"/>
    <w:rsid w:val="00627A77"/>
    <w:rsid w:val="00627CFD"/>
    <w:rsid w:val="00627E05"/>
    <w:rsid w:val="00630112"/>
    <w:rsid w:val="00630362"/>
    <w:rsid w:val="00630380"/>
    <w:rsid w:val="0063070C"/>
    <w:rsid w:val="00630DDD"/>
    <w:rsid w:val="00631194"/>
    <w:rsid w:val="006311B4"/>
    <w:rsid w:val="00631412"/>
    <w:rsid w:val="00631DF2"/>
    <w:rsid w:val="00631E5B"/>
    <w:rsid w:val="00632ACD"/>
    <w:rsid w:val="00632AF2"/>
    <w:rsid w:val="00632BB8"/>
    <w:rsid w:val="00632E4C"/>
    <w:rsid w:val="00632F0B"/>
    <w:rsid w:val="00632FA7"/>
    <w:rsid w:val="006333F0"/>
    <w:rsid w:val="00633434"/>
    <w:rsid w:val="006338DB"/>
    <w:rsid w:val="00633991"/>
    <w:rsid w:val="00633AA9"/>
    <w:rsid w:val="00633AB9"/>
    <w:rsid w:val="00633B23"/>
    <w:rsid w:val="00633B5E"/>
    <w:rsid w:val="00633C5E"/>
    <w:rsid w:val="006340E6"/>
    <w:rsid w:val="00634293"/>
    <w:rsid w:val="00634387"/>
    <w:rsid w:val="006343EB"/>
    <w:rsid w:val="0063450F"/>
    <w:rsid w:val="0063468B"/>
    <w:rsid w:val="00634771"/>
    <w:rsid w:val="006347F9"/>
    <w:rsid w:val="0063492A"/>
    <w:rsid w:val="00634A24"/>
    <w:rsid w:val="00634AAB"/>
    <w:rsid w:val="00635199"/>
    <w:rsid w:val="0063533B"/>
    <w:rsid w:val="00635461"/>
    <w:rsid w:val="0063581C"/>
    <w:rsid w:val="0063598C"/>
    <w:rsid w:val="00635AD7"/>
    <w:rsid w:val="00635CE6"/>
    <w:rsid w:val="00635D87"/>
    <w:rsid w:val="00635DD5"/>
    <w:rsid w:val="00635F01"/>
    <w:rsid w:val="00635F86"/>
    <w:rsid w:val="00635FCD"/>
    <w:rsid w:val="0063636C"/>
    <w:rsid w:val="0063653F"/>
    <w:rsid w:val="00636D94"/>
    <w:rsid w:val="00637498"/>
    <w:rsid w:val="00637689"/>
    <w:rsid w:val="0063789F"/>
    <w:rsid w:val="006378A0"/>
    <w:rsid w:val="00637C3F"/>
    <w:rsid w:val="00637F72"/>
    <w:rsid w:val="00640113"/>
    <w:rsid w:val="00640355"/>
    <w:rsid w:val="00640559"/>
    <w:rsid w:val="00640630"/>
    <w:rsid w:val="006407B5"/>
    <w:rsid w:val="006408DA"/>
    <w:rsid w:val="0064099C"/>
    <w:rsid w:val="00640AA0"/>
    <w:rsid w:val="00640E13"/>
    <w:rsid w:val="00640E9F"/>
    <w:rsid w:val="00641043"/>
    <w:rsid w:val="00641067"/>
    <w:rsid w:val="006410D4"/>
    <w:rsid w:val="006411A8"/>
    <w:rsid w:val="006412A4"/>
    <w:rsid w:val="006416F1"/>
    <w:rsid w:val="00641746"/>
    <w:rsid w:val="0064177D"/>
    <w:rsid w:val="006417AD"/>
    <w:rsid w:val="00641867"/>
    <w:rsid w:val="00641876"/>
    <w:rsid w:val="006419B9"/>
    <w:rsid w:val="00641AE3"/>
    <w:rsid w:val="00641D8A"/>
    <w:rsid w:val="00642283"/>
    <w:rsid w:val="0064251B"/>
    <w:rsid w:val="00642667"/>
    <w:rsid w:val="00642712"/>
    <w:rsid w:val="0064287D"/>
    <w:rsid w:val="0064292C"/>
    <w:rsid w:val="006429A3"/>
    <w:rsid w:val="006429CA"/>
    <w:rsid w:val="00642B07"/>
    <w:rsid w:val="00642B1E"/>
    <w:rsid w:val="00642EBB"/>
    <w:rsid w:val="00643AFA"/>
    <w:rsid w:val="00643B3E"/>
    <w:rsid w:val="00643B52"/>
    <w:rsid w:val="00643D90"/>
    <w:rsid w:val="00643EF6"/>
    <w:rsid w:val="00643F3D"/>
    <w:rsid w:val="00644027"/>
    <w:rsid w:val="00644043"/>
    <w:rsid w:val="006440C5"/>
    <w:rsid w:val="006444FA"/>
    <w:rsid w:val="006448FB"/>
    <w:rsid w:val="006449D1"/>
    <w:rsid w:val="00644BD1"/>
    <w:rsid w:val="006451D3"/>
    <w:rsid w:val="0064522D"/>
    <w:rsid w:val="006453AF"/>
    <w:rsid w:val="00645B35"/>
    <w:rsid w:val="00645B7B"/>
    <w:rsid w:val="00645BDE"/>
    <w:rsid w:val="00645E48"/>
    <w:rsid w:val="00646120"/>
    <w:rsid w:val="006462E6"/>
    <w:rsid w:val="006463DF"/>
    <w:rsid w:val="00646616"/>
    <w:rsid w:val="00646640"/>
    <w:rsid w:val="00646897"/>
    <w:rsid w:val="006468A3"/>
    <w:rsid w:val="00646BB8"/>
    <w:rsid w:val="00646E06"/>
    <w:rsid w:val="00647302"/>
    <w:rsid w:val="00647936"/>
    <w:rsid w:val="00647A8A"/>
    <w:rsid w:val="00647C6B"/>
    <w:rsid w:val="00650025"/>
    <w:rsid w:val="006502B2"/>
    <w:rsid w:val="006504EA"/>
    <w:rsid w:val="006505E2"/>
    <w:rsid w:val="00650873"/>
    <w:rsid w:val="00650A2E"/>
    <w:rsid w:val="00650BB9"/>
    <w:rsid w:val="00650CC7"/>
    <w:rsid w:val="00650D3C"/>
    <w:rsid w:val="00650DCA"/>
    <w:rsid w:val="0065102D"/>
    <w:rsid w:val="006510FF"/>
    <w:rsid w:val="00651586"/>
    <w:rsid w:val="00651734"/>
    <w:rsid w:val="006518BF"/>
    <w:rsid w:val="00651A2B"/>
    <w:rsid w:val="00651B16"/>
    <w:rsid w:val="00651BB8"/>
    <w:rsid w:val="006523F0"/>
    <w:rsid w:val="00652443"/>
    <w:rsid w:val="00652557"/>
    <w:rsid w:val="006527D4"/>
    <w:rsid w:val="00652801"/>
    <w:rsid w:val="00652C33"/>
    <w:rsid w:val="00652C64"/>
    <w:rsid w:val="00652D74"/>
    <w:rsid w:val="006531F9"/>
    <w:rsid w:val="0065349A"/>
    <w:rsid w:val="00653CF1"/>
    <w:rsid w:val="006544DB"/>
    <w:rsid w:val="00654EA5"/>
    <w:rsid w:val="00654FD1"/>
    <w:rsid w:val="00655489"/>
    <w:rsid w:val="00655C1B"/>
    <w:rsid w:val="00656403"/>
    <w:rsid w:val="006565DD"/>
    <w:rsid w:val="0065662D"/>
    <w:rsid w:val="00656739"/>
    <w:rsid w:val="00656B05"/>
    <w:rsid w:val="00656BC2"/>
    <w:rsid w:val="00656D2E"/>
    <w:rsid w:val="006571ED"/>
    <w:rsid w:val="006576C3"/>
    <w:rsid w:val="0065773D"/>
    <w:rsid w:val="00657F89"/>
    <w:rsid w:val="006601DE"/>
    <w:rsid w:val="0066075F"/>
    <w:rsid w:val="006607E4"/>
    <w:rsid w:val="00660A0B"/>
    <w:rsid w:val="00660AAE"/>
    <w:rsid w:val="00660B2D"/>
    <w:rsid w:val="00660B68"/>
    <w:rsid w:val="00660C81"/>
    <w:rsid w:val="00660C83"/>
    <w:rsid w:val="00660DE0"/>
    <w:rsid w:val="00660F26"/>
    <w:rsid w:val="00660F60"/>
    <w:rsid w:val="00660F7B"/>
    <w:rsid w:val="006617C0"/>
    <w:rsid w:val="00661A66"/>
    <w:rsid w:val="00661B20"/>
    <w:rsid w:val="00661F97"/>
    <w:rsid w:val="006621B9"/>
    <w:rsid w:val="00662D53"/>
    <w:rsid w:val="00662D55"/>
    <w:rsid w:val="00662F2A"/>
    <w:rsid w:val="00663088"/>
    <w:rsid w:val="0066316C"/>
    <w:rsid w:val="006632F1"/>
    <w:rsid w:val="006633B3"/>
    <w:rsid w:val="00663499"/>
    <w:rsid w:val="0066383F"/>
    <w:rsid w:val="006639CF"/>
    <w:rsid w:val="00663A0E"/>
    <w:rsid w:val="00663AF9"/>
    <w:rsid w:val="00663C38"/>
    <w:rsid w:val="00663DA0"/>
    <w:rsid w:val="00663F9C"/>
    <w:rsid w:val="006640E7"/>
    <w:rsid w:val="006641DE"/>
    <w:rsid w:val="0066421C"/>
    <w:rsid w:val="00664397"/>
    <w:rsid w:val="00664825"/>
    <w:rsid w:val="006649D3"/>
    <w:rsid w:val="00664B05"/>
    <w:rsid w:val="00664D2C"/>
    <w:rsid w:val="00664E88"/>
    <w:rsid w:val="00665038"/>
    <w:rsid w:val="00665825"/>
    <w:rsid w:val="00665855"/>
    <w:rsid w:val="00665968"/>
    <w:rsid w:val="00665A63"/>
    <w:rsid w:val="00665BB3"/>
    <w:rsid w:val="00665CB7"/>
    <w:rsid w:val="00665E1E"/>
    <w:rsid w:val="00665F68"/>
    <w:rsid w:val="0066629D"/>
    <w:rsid w:val="006663D1"/>
    <w:rsid w:val="00666696"/>
    <w:rsid w:val="006667D3"/>
    <w:rsid w:val="00666883"/>
    <w:rsid w:val="00666BD3"/>
    <w:rsid w:val="00666DF4"/>
    <w:rsid w:val="0066707C"/>
    <w:rsid w:val="00667596"/>
    <w:rsid w:val="0066777A"/>
    <w:rsid w:val="006677D4"/>
    <w:rsid w:val="00667A2B"/>
    <w:rsid w:val="00670390"/>
    <w:rsid w:val="00670BF1"/>
    <w:rsid w:val="00670CBD"/>
    <w:rsid w:val="00670F0A"/>
    <w:rsid w:val="00670F54"/>
    <w:rsid w:val="0067117C"/>
    <w:rsid w:val="0067184F"/>
    <w:rsid w:val="0067187B"/>
    <w:rsid w:val="00671D69"/>
    <w:rsid w:val="00671ED2"/>
    <w:rsid w:val="00671F39"/>
    <w:rsid w:val="00672293"/>
    <w:rsid w:val="00672700"/>
    <w:rsid w:val="00672AD3"/>
    <w:rsid w:val="00672AEE"/>
    <w:rsid w:val="00672FB1"/>
    <w:rsid w:val="0067319B"/>
    <w:rsid w:val="006731B2"/>
    <w:rsid w:val="00673438"/>
    <w:rsid w:val="00673524"/>
    <w:rsid w:val="00673653"/>
    <w:rsid w:val="00673A6B"/>
    <w:rsid w:val="00673A74"/>
    <w:rsid w:val="00673E04"/>
    <w:rsid w:val="00674183"/>
    <w:rsid w:val="006743BC"/>
    <w:rsid w:val="0067460F"/>
    <w:rsid w:val="00674B77"/>
    <w:rsid w:val="00674C83"/>
    <w:rsid w:val="00674EFD"/>
    <w:rsid w:val="00675153"/>
    <w:rsid w:val="00675179"/>
    <w:rsid w:val="00675567"/>
    <w:rsid w:val="00675729"/>
    <w:rsid w:val="006757E2"/>
    <w:rsid w:val="006759EB"/>
    <w:rsid w:val="00675CF3"/>
    <w:rsid w:val="00675DCD"/>
    <w:rsid w:val="00676144"/>
    <w:rsid w:val="0067630A"/>
    <w:rsid w:val="0067655F"/>
    <w:rsid w:val="00676CF0"/>
    <w:rsid w:val="00676D08"/>
    <w:rsid w:val="00676F1C"/>
    <w:rsid w:val="00677006"/>
    <w:rsid w:val="0067715C"/>
    <w:rsid w:val="00677A69"/>
    <w:rsid w:val="00677E21"/>
    <w:rsid w:val="00677F76"/>
    <w:rsid w:val="00680065"/>
    <w:rsid w:val="0068095F"/>
    <w:rsid w:val="00681218"/>
    <w:rsid w:val="0068167B"/>
    <w:rsid w:val="00681917"/>
    <w:rsid w:val="00681B9B"/>
    <w:rsid w:val="00681C82"/>
    <w:rsid w:val="00681CE3"/>
    <w:rsid w:val="00681D58"/>
    <w:rsid w:val="00681FB0"/>
    <w:rsid w:val="0068205E"/>
    <w:rsid w:val="00682327"/>
    <w:rsid w:val="00682464"/>
    <w:rsid w:val="00682582"/>
    <w:rsid w:val="006825E2"/>
    <w:rsid w:val="00682929"/>
    <w:rsid w:val="0068298A"/>
    <w:rsid w:val="00682A56"/>
    <w:rsid w:val="00682BF8"/>
    <w:rsid w:val="00682CAB"/>
    <w:rsid w:val="00682ED7"/>
    <w:rsid w:val="00683327"/>
    <w:rsid w:val="006837A5"/>
    <w:rsid w:val="006839A5"/>
    <w:rsid w:val="00683CC3"/>
    <w:rsid w:val="00683F36"/>
    <w:rsid w:val="006845B8"/>
    <w:rsid w:val="00685073"/>
    <w:rsid w:val="00685265"/>
    <w:rsid w:val="006852CB"/>
    <w:rsid w:val="006853DF"/>
    <w:rsid w:val="006854DB"/>
    <w:rsid w:val="00685671"/>
    <w:rsid w:val="00685FC6"/>
    <w:rsid w:val="006862CD"/>
    <w:rsid w:val="006864BF"/>
    <w:rsid w:val="00686605"/>
    <w:rsid w:val="006866E2"/>
    <w:rsid w:val="00686945"/>
    <w:rsid w:val="00686AF6"/>
    <w:rsid w:val="00686F8B"/>
    <w:rsid w:val="00687170"/>
    <w:rsid w:val="00687E25"/>
    <w:rsid w:val="00687FD3"/>
    <w:rsid w:val="00690149"/>
    <w:rsid w:val="00690F19"/>
    <w:rsid w:val="006914A1"/>
    <w:rsid w:val="006918FA"/>
    <w:rsid w:val="00691CAB"/>
    <w:rsid w:val="00691E42"/>
    <w:rsid w:val="006921AC"/>
    <w:rsid w:val="006921B0"/>
    <w:rsid w:val="00692230"/>
    <w:rsid w:val="00692354"/>
    <w:rsid w:val="006923AA"/>
    <w:rsid w:val="00692BF8"/>
    <w:rsid w:val="00692C82"/>
    <w:rsid w:val="00692D55"/>
    <w:rsid w:val="00692D72"/>
    <w:rsid w:val="00692E19"/>
    <w:rsid w:val="00692EE2"/>
    <w:rsid w:val="00692FDE"/>
    <w:rsid w:val="0069317D"/>
    <w:rsid w:val="00693592"/>
    <w:rsid w:val="006936F9"/>
    <w:rsid w:val="00693B17"/>
    <w:rsid w:val="00693C45"/>
    <w:rsid w:val="00693C61"/>
    <w:rsid w:val="006941BA"/>
    <w:rsid w:val="00694B02"/>
    <w:rsid w:val="00694B88"/>
    <w:rsid w:val="00694D2A"/>
    <w:rsid w:val="00694F73"/>
    <w:rsid w:val="00695439"/>
    <w:rsid w:val="006956D7"/>
    <w:rsid w:val="00695A01"/>
    <w:rsid w:val="0069623A"/>
    <w:rsid w:val="00696358"/>
    <w:rsid w:val="00696534"/>
    <w:rsid w:val="0069654A"/>
    <w:rsid w:val="00696555"/>
    <w:rsid w:val="00696ABA"/>
    <w:rsid w:val="006970D1"/>
    <w:rsid w:val="0069713E"/>
    <w:rsid w:val="006976B9"/>
    <w:rsid w:val="00697B33"/>
    <w:rsid w:val="00697BA2"/>
    <w:rsid w:val="00697D2D"/>
    <w:rsid w:val="00697E87"/>
    <w:rsid w:val="006A01C8"/>
    <w:rsid w:val="006A06A2"/>
    <w:rsid w:val="006A06F8"/>
    <w:rsid w:val="006A0986"/>
    <w:rsid w:val="006A0C48"/>
    <w:rsid w:val="006A0C6C"/>
    <w:rsid w:val="006A0E17"/>
    <w:rsid w:val="006A1211"/>
    <w:rsid w:val="006A14EE"/>
    <w:rsid w:val="006A1862"/>
    <w:rsid w:val="006A1951"/>
    <w:rsid w:val="006A1A14"/>
    <w:rsid w:val="006A20D3"/>
    <w:rsid w:val="006A20F6"/>
    <w:rsid w:val="006A283B"/>
    <w:rsid w:val="006A297C"/>
    <w:rsid w:val="006A2CC9"/>
    <w:rsid w:val="006A30DB"/>
    <w:rsid w:val="006A3596"/>
    <w:rsid w:val="006A35A0"/>
    <w:rsid w:val="006A3887"/>
    <w:rsid w:val="006A38F6"/>
    <w:rsid w:val="006A3AFE"/>
    <w:rsid w:val="006A3E0E"/>
    <w:rsid w:val="006A3E3A"/>
    <w:rsid w:val="006A404A"/>
    <w:rsid w:val="006A4057"/>
    <w:rsid w:val="006A423B"/>
    <w:rsid w:val="006A481E"/>
    <w:rsid w:val="006A4837"/>
    <w:rsid w:val="006A48FC"/>
    <w:rsid w:val="006A497C"/>
    <w:rsid w:val="006A4B5F"/>
    <w:rsid w:val="006A51FA"/>
    <w:rsid w:val="006A5442"/>
    <w:rsid w:val="006A55A3"/>
    <w:rsid w:val="006A565C"/>
    <w:rsid w:val="006A566B"/>
    <w:rsid w:val="006A5A71"/>
    <w:rsid w:val="006A5C3D"/>
    <w:rsid w:val="006A5F79"/>
    <w:rsid w:val="006A60D4"/>
    <w:rsid w:val="006A6184"/>
    <w:rsid w:val="006A6275"/>
    <w:rsid w:val="006A62EA"/>
    <w:rsid w:val="006A631F"/>
    <w:rsid w:val="006A643F"/>
    <w:rsid w:val="006A6A5B"/>
    <w:rsid w:val="006A6C55"/>
    <w:rsid w:val="006A6C67"/>
    <w:rsid w:val="006A714E"/>
    <w:rsid w:val="006A7246"/>
    <w:rsid w:val="006A7A70"/>
    <w:rsid w:val="006A7D84"/>
    <w:rsid w:val="006A7F1A"/>
    <w:rsid w:val="006B034B"/>
    <w:rsid w:val="006B0445"/>
    <w:rsid w:val="006B04A0"/>
    <w:rsid w:val="006B080D"/>
    <w:rsid w:val="006B098D"/>
    <w:rsid w:val="006B0BDE"/>
    <w:rsid w:val="006B0CB7"/>
    <w:rsid w:val="006B0D2E"/>
    <w:rsid w:val="006B0E6E"/>
    <w:rsid w:val="006B0ED5"/>
    <w:rsid w:val="006B12A2"/>
    <w:rsid w:val="006B1790"/>
    <w:rsid w:val="006B1B4E"/>
    <w:rsid w:val="006B1D65"/>
    <w:rsid w:val="006B2309"/>
    <w:rsid w:val="006B23C8"/>
    <w:rsid w:val="006B28D9"/>
    <w:rsid w:val="006B2992"/>
    <w:rsid w:val="006B30D6"/>
    <w:rsid w:val="006B343C"/>
    <w:rsid w:val="006B388D"/>
    <w:rsid w:val="006B39B8"/>
    <w:rsid w:val="006B44D4"/>
    <w:rsid w:val="006B44FE"/>
    <w:rsid w:val="006B4788"/>
    <w:rsid w:val="006B4B50"/>
    <w:rsid w:val="006B4B6A"/>
    <w:rsid w:val="006B4E7E"/>
    <w:rsid w:val="006B50D9"/>
    <w:rsid w:val="006B5237"/>
    <w:rsid w:val="006B5292"/>
    <w:rsid w:val="006B541E"/>
    <w:rsid w:val="006B5699"/>
    <w:rsid w:val="006B57A4"/>
    <w:rsid w:val="006B5B17"/>
    <w:rsid w:val="006B5B2D"/>
    <w:rsid w:val="006B5B61"/>
    <w:rsid w:val="006B5CFE"/>
    <w:rsid w:val="006B5D98"/>
    <w:rsid w:val="006B60DF"/>
    <w:rsid w:val="006B61ED"/>
    <w:rsid w:val="006B6377"/>
    <w:rsid w:val="006B646F"/>
    <w:rsid w:val="006B679F"/>
    <w:rsid w:val="006B6822"/>
    <w:rsid w:val="006B6922"/>
    <w:rsid w:val="006B6947"/>
    <w:rsid w:val="006B69C9"/>
    <w:rsid w:val="006B6B41"/>
    <w:rsid w:val="006B6D5F"/>
    <w:rsid w:val="006B6D7D"/>
    <w:rsid w:val="006B7160"/>
    <w:rsid w:val="006B77B8"/>
    <w:rsid w:val="006B77C1"/>
    <w:rsid w:val="006B7A1B"/>
    <w:rsid w:val="006B7AD3"/>
    <w:rsid w:val="006B7B0C"/>
    <w:rsid w:val="006B7C88"/>
    <w:rsid w:val="006C0017"/>
    <w:rsid w:val="006C01C1"/>
    <w:rsid w:val="006C0396"/>
    <w:rsid w:val="006C0779"/>
    <w:rsid w:val="006C0AB2"/>
    <w:rsid w:val="006C0C1B"/>
    <w:rsid w:val="006C0E06"/>
    <w:rsid w:val="006C0ED7"/>
    <w:rsid w:val="006C165D"/>
    <w:rsid w:val="006C188A"/>
    <w:rsid w:val="006C18A5"/>
    <w:rsid w:val="006C1968"/>
    <w:rsid w:val="006C1B82"/>
    <w:rsid w:val="006C1C47"/>
    <w:rsid w:val="006C1D3B"/>
    <w:rsid w:val="006C207A"/>
    <w:rsid w:val="006C2301"/>
    <w:rsid w:val="006C2369"/>
    <w:rsid w:val="006C23BC"/>
    <w:rsid w:val="006C25D6"/>
    <w:rsid w:val="006C25ED"/>
    <w:rsid w:val="006C287B"/>
    <w:rsid w:val="006C2883"/>
    <w:rsid w:val="006C289E"/>
    <w:rsid w:val="006C2B44"/>
    <w:rsid w:val="006C2BFE"/>
    <w:rsid w:val="006C2C10"/>
    <w:rsid w:val="006C2F4B"/>
    <w:rsid w:val="006C32E2"/>
    <w:rsid w:val="006C3426"/>
    <w:rsid w:val="006C36EE"/>
    <w:rsid w:val="006C37F4"/>
    <w:rsid w:val="006C391E"/>
    <w:rsid w:val="006C3AA7"/>
    <w:rsid w:val="006C40A7"/>
    <w:rsid w:val="006C43C0"/>
    <w:rsid w:val="006C4660"/>
    <w:rsid w:val="006C4783"/>
    <w:rsid w:val="006C4D6A"/>
    <w:rsid w:val="006C4DD2"/>
    <w:rsid w:val="006C511C"/>
    <w:rsid w:val="006C53CD"/>
    <w:rsid w:val="006C5449"/>
    <w:rsid w:val="006C57FD"/>
    <w:rsid w:val="006C5A51"/>
    <w:rsid w:val="006C5AA9"/>
    <w:rsid w:val="006C5B79"/>
    <w:rsid w:val="006C5BBC"/>
    <w:rsid w:val="006C5D0D"/>
    <w:rsid w:val="006C5D9E"/>
    <w:rsid w:val="006C6A53"/>
    <w:rsid w:val="006C6D0E"/>
    <w:rsid w:val="006C6EE7"/>
    <w:rsid w:val="006C72AB"/>
    <w:rsid w:val="006C73C5"/>
    <w:rsid w:val="006C7761"/>
    <w:rsid w:val="006C78C1"/>
    <w:rsid w:val="006C7B12"/>
    <w:rsid w:val="006C7C1F"/>
    <w:rsid w:val="006C7CDA"/>
    <w:rsid w:val="006C7F16"/>
    <w:rsid w:val="006D0438"/>
    <w:rsid w:val="006D0599"/>
    <w:rsid w:val="006D0784"/>
    <w:rsid w:val="006D07B9"/>
    <w:rsid w:val="006D0A9B"/>
    <w:rsid w:val="006D0AFF"/>
    <w:rsid w:val="006D0B4D"/>
    <w:rsid w:val="006D0C62"/>
    <w:rsid w:val="006D0DD4"/>
    <w:rsid w:val="006D101A"/>
    <w:rsid w:val="006D11C3"/>
    <w:rsid w:val="006D183E"/>
    <w:rsid w:val="006D1898"/>
    <w:rsid w:val="006D1F08"/>
    <w:rsid w:val="006D230C"/>
    <w:rsid w:val="006D2A58"/>
    <w:rsid w:val="006D2C83"/>
    <w:rsid w:val="006D2D8B"/>
    <w:rsid w:val="006D2F95"/>
    <w:rsid w:val="006D33AA"/>
    <w:rsid w:val="006D36D6"/>
    <w:rsid w:val="006D45F8"/>
    <w:rsid w:val="006D4737"/>
    <w:rsid w:val="006D485E"/>
    <w:rsid w:val="006D4AE4"/>
    <w:rsid w:val="006D4BEB"/>
    <w:rsid w:val="006D4EAD"/>
    <w:rsid w:val="006D4FBB"/>
    <w:rsid w:val="006D4FDF"/>
    <w:rsid w:val="006D5343"/>
    <w:rsid w:val="006D5569"/>
    <w:rsid w:val="006D5606"/>
    <w:rsid w:val="006D5730"/>
    <w:rsid w:val="006D5903"/>
    <w:rsid w:val="006D5ADA"/>
    <w:rsid w:val="006D5BC0"/>
    <w:rsid w:val="006D60C4"/>
    <w:rsid w:val="006D6250"/>
    <w:rsid w:val="006D62B1"/>
    <w:rsid w:val="006D6437"/>
    <w:rsid w:val="006D64A6"/>
    <w:rsid w:val="006D6BDA"/>
    <w:rsid w:val="006D6F80"/>
    <w:rsid w:val="006D710D"/>
    <w:rsid w:val="006D7612"/>
    <w:rsid w:val="006D76C2"/>
    <w:rsid w:val="006D76C7"/>
    <w:rsid w:val="006D7981"/>
    <w:rsid w:val="006D7A46"/>
    <w:rsid w:val="006D7C3C"/>
    <w:rsid w:val="006D7CB8"/>
    <w:rsid w:val="006D7D8E"/>
    <w:rsid w:val="006D7F80"/>
    <w:rsid w:val="006E0178"/>
    <w:rsid w:val="006E0193"/>
    <w:rsid w:val="006E030E"/>
    <w:rsid w:val="006E03B8"/>
    <w:rsid w:val="006E0505"/>
    <w:rsid w:val="006E0938"/>
    <w:rsid w:val="006E09F7"/>
    <w:rsid w:val="006E0BBF"/>
    <w:rsid w:val="006E0CBB"/>
    <w:rsid w:val="006E0D07"/>
    <w:rsid w:val="006E0E02"/>
    <w:rsid w:val="006E1005"/>
    <w:rsid w:val="006E151A"/>
    <w:rsid w:val="006E15F3"/>
    <w:rsid w:val="006E1C12"/>
    <w:rsid w:val="006E1D07"/>
    <w:rsid w:val="006E1F58"/>
    <w:rsid w:val="006E1F88"/>
    <w:rsid w:val="006E22F6"/>
    <w:rsid w:val="006E2541"/>
    <w:rsid w:val="006E2938"/>
    <w:rsid w:val="006E2CA0"/>
    <w:rsid w:val="006E326A"/>
    <w:rsid w:val="006E40B5"/>
    <w:rsid w:val="006E4312"/>
    <w:rsid w:val="006E462F"/>
    <w:rsid w:val="006E48E5"/>
    <w:rsid w:val="006E4959"/>
    <w:rsid w:val="006E4A34"/>
    <w:rsid w:val="006E4B2C"/>
    <w:rsid w:val="006E4BA5"/>
    <w:rsid w:val="006E50D3"/>
    <w:rsid w:val="006E5186"/>
    <w:rsid w:val="006E5491"/>
    <w:rsid w:val="006E5AAB"/>
    <w:rsid w:val="006E5B7D"/>
    <w:rsid w:val="006E6251"/>
    <w:rsid w:val="006E6425"/>
    <w:rsid w:val="006E65AF"/>
    <w:rsid w:val="006E65FE"/>
    <w:rsid w:val="006E6BCF"/>
    <w:rsid w:val="006E6BD6"/>
    <w:rsid w:val="006E6D38"/>
    <w:rsid w:val="006E730F"/>
    <w:rsid w:val="006E7526"/>
    <w:rsid w:val="006E785A"/>
    <w:rsid w:val="006E7B4C"/>
    <w:rsid w:val="006E7CF5"/>
    <w:rsid w:val="006F013D"/>
    <w:rsid w:val="006F0160"/>
    <w:rsid w:val="006F04E3"/>
    <w:rsid w:val="006F0A98"/>
    <w:rsid w:val="006F0E99"/>
    <w:rsid w:val="006F1102"/>
    <w:rsid w:val="006F120D"/>
    <w:rsid w:val="006F1309"/>
    <w:rsid w:val="006F1434"/>
    <w:rsid w:val="006F15AC"/>
    <w:rsid w:val="006F16D3"/>
    <w:rsid w:val="006F17A3"/>
    <w:rsid w:val="006F1BCE"/>
    <w:rsid w:val="006F1CEB"/>
    <w:rsid w:val="006F1D12"/>
    <w:rsid w:val="006F207F"/>
    <w:rsid w:val="006F2176"/>
    <w:rsid w:val="006F2375"/>
    <w:rsid w:val="006F2395"/>
    <w:rsid w:val="006F23D7"/>
    <w:rsid w:val="006F259E"/>
    <w:rsid w:val="006F2681"/>
    <w:rsid w:val="006F278C"/>
    <w:rsid w:val="006F279C"/>
    <w:rsid w:val="006F2EA3"/>
    <w:rsid w:val="006F33F3"/>
    <w:rsid w:val="006F3860"/>
    <w:rsid w:val="006F3A2B"/>
    <w:rsid w:val="006F3C2E"/>
    <w:rsid w:val="006F3CDF"/>
    <w:rsid w:val="006F3CE3"/>
    <w:rsid w:val="006F3E44"/>
    <w:rsid w:val="006F42E3"/>
    <w:rsid w:val="006F445B"/>
    <w:rsid w:val="006F472F"/>
    <w:rsid w:val="006F5194"/>
    <w:rsid w:val="006F5627"/>
    <w:rsid w:val="006F5870"/>
    <w:rsid w:val="006F5C0D"/>
    <w:rsid w:val="006F5EBD"/>
    <w:rsid w:val="006F6135"/>
    <w:rsid w:val="006F61E4"/>
    <w:rsid w:val="006F62B5"/>
    <w:rsid w:val="006F6636"/>
    <w:rsid w:val="006F6817"/>
    <w:rsid w:val="006F718A"/>
    <w:rsid w:val="006F722C"/>
    <w:rsid w:val="006F745C"/>
    <w:rsid w:val="006F76BA"/>
    <w:rsid w:val="006F7ACB"/>
    <w:rsid w:val="006F7C07"/>
    <w:rsid w:val="006F7C3B"/>
    <w:rsid w:val="006F7EC3"/>
    <w:rsid w:val="006F7F20"/>
    <w:rsid w:val="00700000"/>
    <w:rsid w:val="007004C1"/>
    <w:rsid w:val="0070050B"/>
    <w:rsid w:val="0070078E"/>
    <w:rsid w:val="00700848"/>
    <w:rsid w:val="007008E8"/>
    <w:rsid w:val="00700A9E"/>
    <w:rsid w:val="00700B75"/>
    <w:rsid w:val="00700BF8"/>
    <w:rsid w:val="00700CAB"/>
    <w:rsid w:val="00700CBE"/>
    <w:rsid w:val="00700EDA"/>
    <w:rsid w:val="00701050"/>
    <w:rsid w:val="00701353"/>
    <w:rsid w:val="0070161B"/>
    <w:rsid w:val="00701680"/>
    <w:rsid w:val="00701AF4"/>
    <w:rsid w:val="00701B87"/>
    <w:rsid w:val="00701DD2"/>
    <w:rsid w:val="0070215D"/>
    <w:rsid w:val="00702719"/>
    <w:rsid w:val="007029F9"/>
    <w:rsid w:val="0070304B"/>
    <w:rsid w:val="0070309A"/>
    <w:rsid w:val="00703196"/>
    <w:rsid w:val="00703450"/>
    <w:rsid w:val="00703674"/>
    <w:rsid w:val="007038D9"/>
    <w:rsid w:val="00703D48"/>
    <w:rsid w:val="00703DCE"/>
    <w:rsid w:val="00703F19"/>
    <w:rsid w:val="007040EE"/>
    <w:rsid w:val="0070413F"/>
    <w:rsid w:val="0070431A"/>
    <w:rsid w:val="00704475"/>
    <w:rsid w:val="00704565"/>
    <w:rsid w:val="00704690"/>
    <w:rsid w:val="007047EC"/>
    <w:rsid w:val="00704B11"/>
    <w:rsid w:val="00704CCF"/>
    <w:rsid w:val="00704E68"/>
    <w:rsid w:val="00705227"/>
    <w:rsid w:val="00705926"/>
    <w:rsid w:val="00705A3B"/>
    <w:rsid w:val="00705A91"/>
    <w:rsid w:val="00705DB2"/>
    <w:rsid w:val="00706216"/>
    <w:rsid w:val="007066E3"/>
    <w:rsid w:val="00706864"/>
    <w:rsid w:val="007068DE"/>
    <w:rsid w:val="00706B45"/>
    <w:rsid w:val="00706F34"/>
    <w:rsid w:val="0070735A"/>
    <w:rsid w:val="007074FC"/>
    <w:rsid w:val="00707543"/>
    <w:rsid w:val="00707773"/>
    <w:rsid w:val="00707ACF"/>
    <w:rsid w:val="00710127"/>
    <w:rsid w:val="007107B4"/>
    <w:rsid w:val="00710E43"/>
    <w:rsid w:val="00710E89"/>
    <w:rsid w:val="007115E2"/>
    <w:rsid w:val="0071179F"/>
    <w:rsid w:val="007119EC"/>
    <w:rsid w:val="00711B7F"/>
    <w:rsid w:val="00711C1C"/>
    <w:rsid w:val="00711D1D"/>
    <w:rsid w:val="00711EBC"/>
    <w:rsid w:val="007129D5"/>
    <w:rsid w:val="00712A54"/>
    <w:rsid w:val="00712F5D"/>
    <w:rsid w:val="007130FD"/>
    <w:rsid w:val="00713B52"/>
    <w:rsid w:val="00714177"/>
    <w:rsid w:val="007144EC"/>
    <w:rsid w:val="0071482E"/>
    <w:rsid w:val="00714925"/>
    <w:rsid w:val="007149EF"/>
    <w:rsid w:val="00714E2D"/>
    <w:rsid w:val="00715035"/>
    <w:rsid w:val="00715063"/>
    <w:rsid w:val="00715243"/>
    <w:rsid w:val="007152FF"/>
    <w:rsid w:val="00715444"/>
    <w:rsid w:val="0071546F"/>
    <w:rsid w:val="00715FCC"/>
    <w:rsid w:val="007160F8"/>
    <w:rsid w:val="00716475"/>
    <w:rsid w:val="007165FA"/>
    <w:rsid w:val="007168A8"/>
    <w:rsid w:val="00716A99"/>
    <w:rsid w:val="00716CD9"/>
    <w:rsid w:val="00716D64"/>
    <w:rsid w:val="00717369"/>
    <w:rsid w:val="0071736A"/>
    <w:rsid w:val="0071757D"/>
    <w:rsid w:val="007177DF"/>
    <w:rsid w:val="0071790F"/>
    <w:rsid w:val="00717C96"/>
    <w:rsid w:val="00717F92"/>
    <w:rsid w:val="00720609"/>
    <w:rsid w:val="0072064E"/>
    <w:rsid w:val="00720765"/>
    <w:rsid w:val="007208AB"/>
    <w:rsid w:val="00720CB0"/>
    <w:rsid w:val="00720D7D"/>
    <w:rsid w:val="00720E40"/>
    <w:rsid w:val="00721205"/>
    <w:rsid w:val="00721907"/>
    <w:rsid w:val="00721AEA"/>
    <w:rsid w:val="00721B47"/>
    <w:rsid w:val="00721C30"/>
    <w:rsid w:val="0072205D"/>
    <w:rsid w:val="0072214A"/>
    <w:rsid w:val="007226CC"/>
    <w:rsid w:val="007227F2"/>
    <w:rsid w:val="007228A4"/>
    <w:rsid w:val="00722C3D"/>
    <w:rsid w:val="00722E27"/>
    <w:rsid w:val="00722EE8"/>
    <w:rsid w:val="0072347D"/>
    <w:rsid w:val="00723562"/>
    <w:rsid w:val="0072374C"/>
    <w:rsid w:val="007237B0"/>
    <w:rsid w:val="007237CD"/>
    <w:rsid w:val="00723BB5"/>
    <w:rsid w:val="00723C67"/>
    <w:rsid w:val="00723D44"/>
    <w:rsid w:val="00724420"/>
    <w:rsid w:val="00724745"/>
    <w:rsid w:val="0072474B"/>
    <w:rsid w:val="00724972"/>
    <w:rsid w:val="007249FD"/>
    <w:rsid w:val="00724AA1"/>
    <w:rsid w:val="00724AAD"/>
    <w:rsid w:val="0072509B"/>
    <w:rsid w:val="0072513B"/>
    <w:rsid w:val="007252A2"/>
    <w:rsid w:val="007258BF"/>
    <w:rsid w:val="00725A39"/>
    <w:rsid w:val="007260B7"/>
    <w:rsid w:val="007262C7"/>
    <w:rsid w:val="00726408"/>
    <w:rsid w:val="00726586"/>
    <w:rsid w:val="00726AD9"/>
    <w:rsid w:val="00726C25"/>
    <w:rsid w:val="00726C34"/>
    <w:rsid w:val="00726D77"/>
    <w:rsid w:val="00726DB4"/>
    <w:rsid w:val="00726E66"/>
    <w:rsid w:val="00726F92"/>
    <w:rsid w:val="0072715F"/>
    <w:rsid w:val="00727294"/>
    <w:rsid w:val="007273E7"/>
    <w:rsid w:val="0072741C"/>
    <w:rsid w:val="00727440"/>
    <w:rsid w:val="0072794A"/>
    <w:rsid w:val="00730324"/>
    <w:rsid w:val="007308ED"/>
    <w:rsid w:val="00730940"/>
    <w:rsid w:val="00730970"/>
    <w:rsid w:val="00730EB4"/>
    <w:rsid w:val="00730FA1"/>
    <w:rsid w:val="007311C6"/>
    <w:rsid w:val="00731221"/>
    <w:rsid w:val="0073139D"/>
    <w:rsid w:val="007319EC"/>
    <w:rsid w:val="00731B73"/>
    <w:rsid w:val="00731CDB"/>
    <w:rsid w:val="00731E55"/>
    <w:rsid w:val="00731EE6"/>
    <w:rsid w:val="007321EA"/>
    <w:rsid w:val="00732467"/>
    <w:rsid w:val="00732516"/>
    <w:rsid w:val="00732674"/>
    <w:rsid w:val="007327EC"/>
    <w:rsid w:val="00732813"/>
    <w:rsid w:val="007328BC"/>
    <w:rsid w:val="00732BE9"/>
    <w:rsid w:val="00732D08"/>
    <w:rsid w:val="00733138"/>
    <w:rsid w:val="007334BD"/>
    <w:rsid w:val="007335EF"/>
    <w:rsid w:val="00733755"/>
    <w:rsid w:val="00733A44"/>
    <w:rsid w:val="00733B3D"/>
    <w:rsid w:val="00733D75"/>
    <w:rsid w:val="00733DC3"/>
    <w:rsid w:val="0073414F"/>
    <w:rsid w:val="007342B8"/>
    <w:rsid w:val="007347DB"/>
    <w:rsid w:val="00734810"/>
    <w:rsid w:val="00734B07"/>
    <w:rsid w:val="00734DAF"/>
    <w:rsid w:val="00734F97"/>
    <w:rsid w:val="0073540D"/>
    <w:rsid w:val="0073595E"/>
    <w:rsid w:val="007359C1"/>
    <w:rsid w:val="00735A24"/>
    <w:rsid w:val="00735DDF"/>
    <w:rsid w:val="0073627F"/>
    <w:rsid w:val="0073638E"/>
    <w:rsid w:val="00736500"/>
    <w:rsid w:val="00736870"/>
    <w:rsid w:val="00736C09"/>
    <w:rsid w:val="00736FB1"/>
    <w:rsid w:val="00737180"/>
    <w:rsid w:val="00737413"/>
    <w:rsid w:val="0073785E"/>
    <w:rsid w:val="007400EC"/>
    <w:rsid w:val="0074013E"/>
    <w:rsid w:val="0074054B"/>
    <w:rsid w:val="0074059A"/>
    <w:rsid w:val="00740E02"/>
    <w:rsid w:val="00740E03"/>
    <w:rsid w:val="00740E11"/>
    <w:rsid w:val="00741045"/>
    <w:rsid w:val="007410C7"/>
    <w:rsid w:val="007411B1"/>
    <w:rsid w:val="007413A8"/>
    <w:rsid w:val="007414F6"/>
    <w:rsid w:val="0074153F"/>
    <w:rsid w:val="00741738"/>
    <w:rsid w:val="007417B5"/>
    <w:rsid w:val="007417DB"/>
    <w:rsid w:val="00741AE0"/>
    <w:rsid w:val="00741B4C"/>
    <w:rsid w:val="00742080"/>
    <w:rsid w:val="0074248A"/>
    <w:rsid w:val="007426AE"/>
    <w:rsid w:val="007428C9"/>
    <w:rsid w:val="0074298C"/>
    <w:rsid w:val="00742B0A"/>
    <w:rsid w:val="00742D10"/>
    <w:rsid w:val="007435B3"/>
    <w:rsid w:val="007436B9"/>
    <w:rsid w:val="00743A0D"/>
    <w:rsid w:val="00743AC7"/>
    <w:rsid w:val="00743CFD"/>
    <w:rsid w:val="00743E31"/>
    <w:rsid w:val="00743E7D"/>
    <w:rsid w:val="00743E8F"/>
    <w:rsid w:val="00743EC7"/>
    <w:rsid w:val="00744669"/>
    <w:rsid w:val="007446CF"/>
    <w:rsid w:val="0074470D"/>
    <w:rsid w:val="00744DAD"/>
    <w:rsid w:val="007450F4"/>
    <w:rsid w:val="0074523E"/>
    <w:rsid w:val="00745400"/>
    <w:rsid w:val="0074544E"/>
    <w:rsid w:val="00745500"/>
    <w:rsid w:val="00745734"/>
    <w:rsid w:val="0074578A"/>
    <w:rsid w:val="007457E5"/>
    <w:rsid w:val="00745992"/>
    <w:rsid w:val="007462A0"/>
    <w:rsid w:val="0074634B"/>
    <w:rsid w:val="007465D5"/>
    <w:rsid w:val="007466E3"/>
    <w:rsid w:val="0074695B"/>
    <w:rsid w:val="00746B48"/>
    <w:rsid w:val="00746D27"/>
    <w:rsid w:val="00746DC2"/>
    <w:rsid w:val="00746F44"/>
    <w:rsid w:val="00747230"/>
    <w:rsid w:val="0074738D"/>
    <w:rsid w:val="0074747A"/>
    <w:rsid w:val="00747DDB"/>
    <w:rsid w:val="00747E43"/>
    <w:rsid w:val="00750063"/>
    <w:rsid w:val="00750409"/>
    <w:rsid w:val="00750713"/>
    <w:rsid w:val="00750779"/>
    <w:rsid w:val="007509DA"/>
    <w:rsid w:val="00751082"/>
    <w:rsid w:val="007511E5"/>
    <w:rsid w:val="0075131E"/>
    <w:rsid w:val="007513FF"/>
    <w:rsid w:val="0075140A"/>
    <w:rsid w:val="00751439"/>
    <w:rsid w:val="00751767"/>
    <w:rsid w:val="00751C86"/>
    <w:rsid w:val="00751F07"/>
    <w:rsid w:val="00752173"/>
    <w:rsid w:val="00752443"/>
    <w:rsid w:val="00752501"/>
    <w:rsid w:val="007526F4"/>
    <w:rsid w:val="00752C3F"/>
    <w:rsid w:val="00752DE8"/>
    <w:rsid w:val="00752E8E"/>
    <w:rsid w:val="00752F88"/>
    <w:rsid w:val="00752FEE"/>
    <w:rsid w:val="0075307D"/>
    <w:rsid w:val="007535DE"/>
    <w:rsid w:val="0075370F"/>
    <w:rsid w:val="00753B4F"/>
    <w:rsid w:val="00753CEF"/>
    <w:rsid w:val="00753DBB"/>
    <w:rsid w:val="00753ED7"/>
    <w:rsid w:val="00754298"/>
    <w:rsid w:val="007543AA"/>
    <w:rsid w:val="007547AE"/>
    <w:rsid w:val="007547EC"/>
    <w:rsid w:val="007548C5"/>
    <w:rsid w:val="0075491D"/>
    <w:rsid w:val="00755C29"/>
    <w:rsid w:val="00755CC8"/>
    <w:rsid w:val="0075604E"/>
    <w:rsid w:val="007560D7"/>
    <w:rsid w:val="007563D4"/>
    <w:rsid w:val="007564A6"/>
    <w:rsid w:val="00756573"/>
    <w:rsid w:val="0075694B"/>
    <w:rsid w:val="00756965"/>
    <w:rsid w:val="00756A1E"/>
    <w:rsid w:val="00756B62"/>
    <w:rsid w:val="00756BF1"/>
    <w:rsid w:val="00756F3A"/>
    <w:rsid w:val="007571A7"/>
    <w:rsid w:val="00757221"/>
    <w:rsid w:val="007574A0"/>
    <w:rsid w:val="0075766E"/>
    <w:rsid w:val="007576E6"/>
    <w:rsid w:val="00757948"/>
    <w:rsid w:val="007579CD"/>
    <w:rsid w:val="00757F10"/>
    <w:rsid w:val="0076005A"/>
    <w:rsid w:val="007600CD"/>
    <w:rsid w:val="00760246"/>
    <w:rsid w:val="007603A0"/>
    <w:rsid w:val="00760492"/>
    <w:rsid w:val="00760A15"/>
    <w:rsid w:val="00760C19"/>
    <w:rsid w:val="00760D06"/>
    <w:rsid w:val="00760DC4"/>
    <w:rsid w:val="00760FAF"/>
    <w:rsid w:val="00761086"/>
    <w:rsid w:val="007611A9"/>
    <w:rsid w:val="0076134D"/>
    <w:rsid w:val="007613A1"/>
    <w:rsid w:val="00761674"/>
    <w:rsid w:val="00761803"/>
    <w:rsid w:val="00761916"/>
    <w:rsid w:val="00761ADF"/>
    <w:rsid w:val="00761CE9"/>
    <w:rsid w:val="0076220F"/>
    <w:rsid w:val="007624C2"/>
    <w:rsid w:val="007626EC"/>
    <w:rsid w:val="0076272B"/>
    <w:rsid w:val="0076279B"/>
    <w:rsid w:val="00762B78"/>
    <w:rsid w:val="00762D6E"/>
    <w:rsid w:val="00762DFF"/>
    <w:rsid w:val="00762EB2"/>
    <w:rsid w:val="00763272"/>
    <w:rsid w:val="00763A39"/>
    <w:rsid w:val="00763A9A"/>
    <w:rsid w:val="00763AE6"/>
    <w:rsid w:val="00763C2D"/>
    <w:rsid w:val="00763D73"/>
    <w:rsid w:val="00763DF2"/>
    <w:rsid w:val="00763F81"/>
    <w:rsid w:val="007640C9"/>
    <w:rsid w:val="0076416E"/>
    <w:rsid w:val="007643AA"/>
    <w:rsid w:val="0076447F"/>
    <w:rsid w:val="0076452F"/>
    <w:rsid w:val="00764551"/>
    <w:rsid w:val="00764A1B"/>
    <w:rsid w:val="00764DAF"/>
    <w:rsid w:val="00764F08"/>
    <w:rsid w:val="00764F91"/>
    <w:rsid w:val="00764FF8"/>
    <w:rsid w:val="0076505F"/>
    <w:rsid w:val="0076581D"/>
    <w:rsid w:val="00765A27"/>
    <w:rsid w:val="00765C4A"/>
    <w:rsid w:val="00765CF6"/>
    <w:rsid w:val="007661AC"/>
    <w:rsid w:val="00766313"/>
    <w:rsid w:val="00766753"/>
    <w:rsid w:val="00766865"/>
    <w:rsid w:val="00766961"/>
    <w:rsid w:val="00766BA6"/>
    <w:rsid w:val="00766F1C"/>
    <w:rsid w:val="00767275"/>
    <w:rsid w:val="007676F5"/>
    <w:rsid w:val="0076771C"/>
    <w:rsid w:val="00767733"/>
    <w:rsid w:val="00767B4E"/>
    <w:rsid w:val="00767ED7"/>
    <w:rsid w:val="0077001A"/>
    <w:rsid w:val="00770787"/>
    <w:rsid w:val="00770C7D"/>
    <w:rsid w:val="00770DC0"/>
    <w:rsid w:val="007717A0"/>
    <w:rsid w:val="00771C90"/>
    <w:rsid w:val="00771D74"/>
    <w:rsid w:val="00771D97"/>
    <w:rsid w:val="00771DBD"/>
    <w:rsid w:val="007723FD"/>
    <w:rsid w:val="007726D1"/>
    <w:rsid w:val="00772B9C"/>
    <w:rsid w:val="00772CD4"/>
    <w:rsid w:val="00772DF3"/>
    <w:rsid w:val="00773224"/>
    <w:rsid w:val="00773430"/>
    <w:rsid w:val="007735C7"/>
    <w:rsid w:val="007735F0"/>
    <w:rsid w:val="007737D6"/>
    <w:rsid w:val="00773F9F"/>
    <w:rsid w:val="00774599"/>
    <w:rsid w:val="007749EA"/>
    <w:rsid w:val="00774A06"/>
    <w:rsid w:val="00774A70"/>
    <w:rsid w:val="00774E7E"/>
    <w:rsid w:val="007750BD"/>
    <w:rsid w:val="007752D6"/>
    <w:rsid w:val="0077536D"/>
    <w:rsid w:val="007755DA"/>
    <w:rsid w:val="007758E0"/>
    <w:rsid w:val="00775B9B"/>
    <w:rsid w:val="00775CF2"/>
    <w:rsid w:val="00775D3F"/>
    <w:rsid w:val="00775DF0"/>
    <w:rsid w:val="00775E09"/>
    <w:rsid w:val="007761C6"/>
    <w:rsid w:val="00776208"/>
    <w:rsid w:val="007762C3"/>
    <w:rsid w:val="007763FE"/>
    <w:rsid w:val="00776947"/>
    <w:rsid w:val="0077697B"/>
    <w:rsid w:val="007769D9"/>
    <w:rsid w:val="00776BDF"/>
    <w:rsid w:val="00777027"/>
    <w:rsid w:val="007777DD"/>
    <w:rsid w:val="00777BCA"/>
    <w:rsid w:val="007800B4"/>
    <w:rsid w:val="0078044F"/>
    <w:rsid w:val="0078097B"/>
    <w:rsid w:val="00780E8D"/>
    <w:rsid w:val="00780F0D"/>
    <w:rsid w:val="00781454"/>
    <w:rsid w:val="007819EF"/>
    <w:rsid w:val="00781A72"/>
    <w:rsid w:val="00781AB3"/>
    <w:rsid w:val="00781B71"/>
    <w:rsid w:val="00781E2F"/>
    <w:rsid w:val="00781E5A"/>
    <w:rsid w:val="007822BE"/>
    <w:rsid w:val="00782639"/>
    <w:rsid w:val="0078265A"/>
    <w:rsid w:val="00782704"/>
    <w:rsid w:val="0078292C"/>
    <w:rsid w:val="00782937"/>
    <w:rsid w:val="00782A3D"/>
    <w:rsid w:val="00782D83"/>
    <w:rsid w:val="00782EA1"/>
    <w:rsid w:val="00782F8F"/>
    <w:rsid w:val="00783985"/>
    <w:rsid w:val="00783C80"/>
    <w:rsid w:val="007844BF"/>
    <w:rsid w:val="00784D63"/>
    <w:rsid w:val="00785541"/>
    <w:rsid w:val="00785AA1"/>
    <w:rsid w:val="00785C9E"/>
    <w:rsid w:val="00785DF4"/>
    <w:rsid w:val="00785F3A"/>
    <w:rsid w:val="00786226"/>
    <w:rsid w:val="00786329"/>
    <w:rsid w:val="0078649F"/>
    <w:rsid w:val="0078654B"/>
    <w:rsid w:val="007865D7"/>
    <w:rsid w:val="00786845"/>
    <w:rsid w:val="007868DA"/>
    <w:rsid w:val="007869BF"/>
    <w:rsid w:val="00786FD4"/>
    <w:rsid w:val="00787022"/>
    <w:rsid w:val="007872B7"/>
    <w:rsid w:val="00787312"/>
    <w:rsid w:val="0078739E"/>
    <w:rsid w:val="0078746B"/>
    <w:rsid w:val="007875CE"/>
    <w:rsid w:val="00787629"/>
    <w:rsid w:val="007877EB"/>
    <w:rsid w:val="00787874"/>
    <w:rsid w:val="00787B92"/>
    <w:rsid w:val="00787C06"/>
    <w:rsid w:val="00787F32"/>
    <w:rsid w:val="00788C63"/>
    <w:rsid w:val="00790271"/>
    <w:rsid w:val="0079069B"/>
    <w:rsid w:val="007908A3"/>
    <w:rsid w:val="007908DA"/>
    <w:rsid w:val="00790DC7"/>
    <w:rsid w:val="00790E8A"/>
    <w:rsid w:val="00790F15"/>
    <w:rsid w:val="007914C4"/>
    <w:rsid w:val="00791A11"/>
    <w:rsid w:val="00791CB7"/>
    <w:rsid w:val="00791F4D"/>
    <w:rsid w:val="00792405"/>
    <w:rsid w:val="00792550"/>
    <w:rsid w:val="00792723"/>
    <w:rsid w:val="00792CB3"/>
    <w:rsid w:val="00793298"/>
    <w:rsid w:val="00793474"/>
    <w:rsid w:val="007934D7"/>
    <w:rsid w:val="0079351C"/>
    <w:rsid w:val="007936E4"/>
    <w:rsid w:val="00793CC0"/>
    <w:rsid w:val="007942CB"/>
    <w:rsid w:val="00794327"/>
    <w:rsid w:val="007945BB"/>
    <w:rsid w:val="007948F3"/>
    <w:rsid w:val="00794E62"/>
    <w:rsid w:val="00794FB3"/>
    <w:rsid w:val="0079530B"/>
    <w:rsid w:val="0079549B"/>
    <w:rsid w:val="0079560C"/>
    <w:rsid w:val="00795759"/>
    <w:rsid w:val="007957B3"/>
    <w:rsid w:val="00795803"/>
    <w:rsid w:val="00795B87"/>
    <w:rsid w:val="007962E0"/>
    <w:rsid w:val="00796490"/>
    <w:rsid w:val="00796C6B"/>
    <w:rsid w:val="00796ECC"/>
    <w:rsid w:val="00797339"/>
    <w:rsid w:val="00797490"/>
    <w:rsid w:val="007975CD"/>
    <w:rsid w:val="007978FC"/>
    <w:rsid w:val="007979C1"/>
    <w:rsid w:val="00797A22"/>
    <w:rsid w:val="00797B1B"/>
    <w:rsid w:val="00797BFE"/>
    <w:rsid w:val="00797DE1"/>
    <w:rsid w:val="00797F22"/>
    <w:rsid w:val="007A005E"/>
    <w:rsid w:val="007A02DD"/>
    <w:rsid w:val="007A04CC"/>
    <w:rsid w:val="007A0AA5"/>
    <w:rsid w:val="007A1402"/>
    <w:rsid w:val="007A14FA"/>
    <w:rsid w:val="007A182B"/>
    <w:rsid w:val="007A1B5A"/>
    <w:rsid w:val="007A1D8D"/>
    <w:rsid w:val="007A2314"/>
    <w:rsid w:val="007A2A72"/>
    <w:rsid w:val="007A2E45"/>
    <w:rsid w:val="007A2F11"/>
    <w:rsid w:val="007A3156"/>
    <w:rsid w:val="007A3F67"/>
    <w:rsid w:val="007A3FD1"/>
    <w:rsid w:val="007A4051"/>
    <w:rsid w:val="007A4319"/>
    <w:rsid w:val="007A43DD"/>
    <w:rsid w:val="007A49B5"/>
    <w:rsid w:val="007A49D1"/>
    <w:rsid w:val="007A4CFA"/>
    <w:rsid w:val="007A4D66"/>
    <w:rsid w:val="007A52C6"/>
    <w:rsid w:val="007A55E5"/>
    <w:rsid w:val="007A56E6"/>
    <w:rsid w:val="007A5D84"/>
    <w:rsid w:val="007A5E3D"/>
    <w:rsid w:val="007A5EA4"/>
    <w:rsid w:val="007A5F4A"/>
    <w:rsid w:val="007A5FBE"/>
    <w:rsid w:val="007A62A4"/>
    <w:rsid w:val="007A680B"/>
    <w:rsid w:val="007A6B12"/>
    <w:rsid w:val="007A6CAE"/>
    <w:rsid w:val="007A6D79"/>
    <w:rsid w:val="007A70CE"/>
    <w:rsid w:val="007A768C"/>
    <w:rsid w:val="007A79AB"/>
    <w:rsid w:val="007B0719"/>
    <w:rsid w:val="007B0947"/>
    <w:rsid w:val="007B0B2C"/>
    <w:rsid w:val="007B0CFB"/>
    <w:rsid w:val="007B0DD6"/>
    <w:rsid w:val="007B143E"/>
    <w:rsid w:val="007B175F"/>
    <w:rsid w:val="007B188C"/>
    <w:rsid w:val="007B1BF0"/>
    <w:rsid w:val="007B20B0"/>
    <w:rsid w:val="007B21EC"/>
    <w:rsid w:val="007B2599"/>
    <w:rsid w:val="007B2881"/>
    <w:rsid w:val="007B3C13"/>
    <w:rsid w:val="007B3D57"/>
    <w:rsid w:val="007B3E14"/>
    <w:rsid w:val="007B4B83"/>
    <w:rsid w:val="007B4DA6"/>
    <w:rsid w:val="007B5340"/>
    <w:rsid w:val="007B54AC"/>
    <w:rsid w:val="007B5751"/>
    <w:rsid w:val="007B5C17"/>
    <w:rsid w:val="007B5D8F"/>
    <w:rsid w:val="007B5F58"/>
    <w:rsid w:val="007B61E9"/>
    <w:rsid w:val="007B6817"/>
    <w:rsid w:val="007B68E0"/>
    <w:rsid w:val="007B6959"/>
    <w:rsid w:val="007B6A18"/>
    <w:rsid w:val="007B6B7B"/>
    <w:rsid w:val="007B71BE"/>
    <w:rsid w:val="007B724B"/>
    <w:rsid w:val="007B7297"/>
    <w:rsid w:val="007B75D4"/>
    <w:rsid w:val="007B76BF"/>
    <w:rsid w:val="007B7842"/>
    <w:rsid w:val="007B79DC"/>
    <w:rsid w:val="007B7C5A"/>
    <w:rsid w:val="007B7FFA"/>
    <w:rsid w:val="007C0074"/>
    <w:rsid w:val="007C026D"/>
    <w:rsid w:val="007C027C"/>
    <w:rsid w:val="007C0387"/>
    <w:rsid w:val="007C04B2"/>
    <w:rsid w:val="007C055A"/>
    <w:rsid w:val="007C0627"/>
    <w:rsid w:val="007C0EAD"/>
    <w:rsid w:val="007C10B1"/>
    <w:rsid w:val="007C1438"/>
    <w:rsid w:val="007C16CC"/>
    <w:rsid w:val="007C1791"/>
    <w:rsid w:val="007C19D2"/>
    <w:rsid w:val="007C1E37"/>
    <w:rsid w:val="007C2191"/>
    <w:rsid w:val="007C234A"/>
    <w:rsid w:val="007C23AE"/>
    <w:rsid w:val="007C27D8"/>
    <w:rsid w:val="007C2812"/>
    <w:rsid w:val="007C29CE"/>
    <w:rsid w:val="007C2A65"/>
    <w:rsid w:val="007C2E13"/>
    <w:rsid w:val="007C303E"/>
    <w:rsid w:val="007C3367"/>
    <w:rsid w:val="007C3369"/>
    <w:rsid w:val="007C341D"/>
    <w:rsid w:val="007C3C2D"/>
    <w:rsid w:val="007C4449"/>
    <w:rsid w:val="007C4752"/>
    <w:rsid w:val="007C47B5"/>
    <w:rsid w:val="007C48FB"/>
    <w:rsid w:val="007C4AE3"/>
    <w:rsid w:val="007C4B34"/>
    <w:rsid w:val="007C4F10"/>
    <w:rsid w:val="007C5220"/>
    <w:rsid w:val="007C531F"/>
    <w:rsid w:val="007C56E5"/>
    <w:rsid w:val="007C5DAD"/>
    <w:rsid w:val="007C5E39"/>
    <w:rsid w:val="007C61A8"/>
    <w:rsid w:val="007C61B8"/>
    <w:rsid w:val="007C65F2"/>
    <w:rsid w:val="007C690F"/>
    <w:rsid w:val="007C6BB3"/>
    <w:rsid w:val="007C6C53"/>
    <w:rsid w:val="007C6D73"/>
    <w:rsid w:val="007C7042"/>
    <w:rsid w:val="007C71E4"/>
    <w:rsid w:val="007C72E6"/>
    <w:rsid w:val="007C77A0"/>
    <w:rsid w:val="007C78AD"/>
    <w:rsid w:val="007C7AA3"/>
    <w:rsid w:val="007C7D43"/>
    <w:rsid w:val="007C7DB7"/>
    <w:rsid w:val="007D0665"/>
    <w:rsid w:val="007D0670"/>
    <w:rsid w:val="007D07C1"/>
    <w:rsid w:val="007D0B09"/>
    <w:rsid w:val="007D0C27"/>
    <w:rsid w:val="007D0D94"/>
    <w:rsid w:val="007D0EE0"/>
    <w:rsid w:val="007D0F51"/>
    <w:rsid w:val="007D12AB"/>
    <w:rsid w:val="007D131B"/>
    <w:rsid w:val="007D15A9"/>
    <w:rsid w:val="007D16B2"/>
    <w:rsid w:val="007D17AD"/>
    <w:rsid w:val="007D1A99"/>
    <w:rsid w:val="007D1AFF"/>
    <w:rsid w:val="007D1B15"/>
    <w:rsid w:val="007D2463"/>
    <w:rsid w:val="007D2680"/>
    <w:rsid w:val="007D26CD"/>
    <w:rsid w:val="007D26EF"/>
    <w:rsid w:val="007D292F"/>
    <w:rsid w:val="007D29AE"/>
    <w:rsid w:val="007D2BE7"/>
    <w:rsid w:val="007D2D5A"/>
    <w:rsid w:val="007D2E7F"/>
    <w:rsid w:val="007D3368"/>
    <w:rsid w:val="007D37EA"/>
    <w:rsid w:val="007D3AC8"/>
    <w:rsid w:val="007D3E20"/>
    <w:rsid w:val="007D40B6"/>
    <w:rsid w:val="007D42A6"/>
    <w:rsid w:val="007D4373"/>
    <w:rsid w:val="007D44EE"/>
    <w:rsid w:val="007D45D1"/>
    <w:rsid w:val="007D469E"/>
    <w:rsid w:val="007D49DA"/>
    <w:rsid w:val="007D4A9D"/>
    <w:rsid w:val="007D4AD9"/>
    <w:rsid w:val="007D4B17"/>
    <w:rsid w:val="007D4DF3"/>
    <w:rsid w:val="007D4FBA"/>
    <w:rsid w:val="007D5BA9"/>
    <w:rsid w:val="007D5DEA"/>
    <w:rsid w:val="007D619A"/>
    <w:rsid w:val="007D6C60"/>
    <w:rsid w:val="007D71D8"/>
    <w:rsid w:val="007D739F"/>
    <w:rsid w:val="007D74B9"/>
    <w:rsid w:val="007D7762"/>
    <w:rsid w:val="007D7A58"/>
    <w:rsid w:val="007D7AF3"/>
    <w:rsid w:val="007D7B89"/>
    <w:rsid w:val="007D7D49"/>
    <w:rsid w:val="007D7DFD"/>
    <w:rsid w:val="007D7FEC"/>
    <w:rsid w:val="007E006D"/>
    <w:rsid w:val="007E038A"/>
    <w:rsid w:val="007E05C2"/>
    <w:rsid w:val="007E0953"/>
    <w:rsid w:val="007E0E39"/>
    <w:rsid w:val="007E0E7A"/>
    <w:rsid w:val="007E0F4A"/>
    <w:rsid w:val="007E13E5"/>
    <w:rsid w:val="007E1482"/>
    <w:rsid w:val="007E16CE"/>
    <w:rsid w:val="007E1BA8"/>
    <w:rsid w:val="007E1DD9"/>
    <w:rsid w:val="007E1E64"/>
    <w:rsid w:val="007E1FC6"/>
    <w:rsid w:val="007E2035"/>
    <w:rsid w:val="007E221D"/>
    <w:rsid w:val="007E2E08"/>
    <w:rsid w:val="007E2EC9"/>
    <w:rsid w:val="007E2F5A"/>
    <w:rsid w:val="007E3053"/>
    <w:rsid w:val="007E3441"/>
    <w:rsid w:val="007E34BB"/>
    <w:rsid w:val="007E3582"/>
    <w:rsid w:val="007E35C5"/>
    <w:rsid w:val="007E37F0"/>
    <w:rsid w:val="007E381B"/>
    <w:rsid w:val="007E3D1F"/>
    <w:rsid w:val="007E3F69"/>
    <w:rsid w:val="007E3FC0"/>
    <w:rsid w:val="007E4027"/>
    <w:rsid w:val="007E4317"/>
    <w:rsid w:val="007E467F"/>
    <w:rsid w:val="007E4782"/>
    <w:rsid w:val="007E4DAC"/>
    <w:rsid w:val="007E4E16"/>
    <w:rsid w:val="007E50F0"/>
    <w:rsid w:val="007E53E0"/>
    <w:rsid w:val="007E5A01"/>
    <w:rsid w:val="007E5B21"/>
    <w:rsid w:val="007E5BB3"/>
    <w:rsid w:val="007E5C5E"/>
    <w:rsid w:val="007E5CBB"/>
    <w:rsid w:val="007E5E10"/>
    <w:rsid w:val="007E60FA"/>
    <w:rsid w:val="007E6568"/>
    <w:rsid w:val="007E67FF"/>
    <w:rsid w:val="007E68C6"/>
    <w:rsid w:val="007E6A58"/>
    <w:rsid w:val="007E6D1C"/>
    <w:rsid w:val="007E6D23"/>
    <w:rsid w:val="007E77DE"/>
    <w:rsid w:val="007E7C2E"/>
    <w:rsid w:val="007F0261"/>
    <w:rsid w:val="007F03BF"/>
    <w:rsid w:val="007F0740"/>
    <w:rsid w:val="007F093B"/>
    <w:rsid w:val="007F0C8C"/>
    <w:rsid w:val="007F0CE0"/>
    <w:rsid w:val="007F0D88"/>
    <w:rsid w:val="007F0EAF"/>
    <w:rsid w:val="007F107F"/>
    <w:rsid w:val="007F10F1"/>
    <w:rsid w:val="007F1217"/>
    <w:rsid w:val="007F12C3"/>
    <w:rsid w:val="007F1757"/>
    <w:rsid w:val="007F1A02"/>
    <w:rsid w:val="007F1D20"/>
    <w:rsid w:val="007F1E4C"/>
    <w:rsid w:val="007F20BA"/>
    <w:rsid w:val="007F2473"/>
    <w:rsid w:val="007F2C3A"/>
    <w:rsid w:val="007F2D8A"/>
    <w:rsid w:val="007F3105"/>
    <w:rsid w:val="007F322A"/>
    <w:rsid w:val="007F32BC"/>
    <w:rsid w:val="007F33AC"/>
    <w:rsid w:val="007F3553"/>
    <w:rsid w:val="007F3638"/>
    <w:rsid w:val="007F3979"/>
    <w:rsid w:val="007F3BC6"/>
    <w:rsid w:val="007F3BEE"/>
    <w:rsid w:val="007F3E62"/>
    <w:rsid w:val="007F3F3E"/>
    <w:rsid w:val="007F40D4"/>
    <w:rsid w:val="007F4374"/>
    <w:rsid w:val="007F4403"/>
    <w:rsid w:val="007F4879"/>
    <w:rsid w:val="007F498D"/>
    <w:rsid w:val="007F4B2D"/>
    <w:rsid w:val="007F4E90"/>
    <w:rsid w:val="007F4FF0"/>
    <w:rsid w:val="007F5272"/>
    <w:rsid w:val="007F5448"/>
    <w:rsid w:val="007F58FF"/>
    <w:rsid w:val="007F59B6"/>
    <w:rsid w:val="007F5A0E"/>
    <w:rsid w:val="007F5A9D"/>
    <w:rsid w:val="007F5EDF"/>
    <w:rsid w:val="007F619E"/>
    <w:rsid w:val="007F61A4"/>
    <w:rsid w:val="007F6232"/>
    <w:rsid w:val="007F62B2"/>
    <w:rsid w:val="007F66B5"/>
    <w:rsid w:val="007F695D"/>
    <w:rsid w:val="007F69C5"/>
    <w:rsid w:val="007F6D39"/>
    <w:rsid w:val="007F6D70"/>
    <w:rsid w:val="007F6EE1"/>
    <w:rsid w:val="007F6F50"/>
    <w:rsid w:val="007F70A7"/>
    <w:rsid w:val="007F7152"/>
    <w:rsid w:val="007F7282"/>
    <w:rsid w:val="007F736A"/>
    <w:rsid w:val="007F755F"/>
    <w:rsid w:val="007F7A16"/>
    <w:rsid w:val="007F7F3B"/>
    <w:rsid w:val="007F7FB6"/>
    <w:rsid w:val="008000A7"/>
    <w:rsid w:val="008003A9"/>
    <w:rsid w:val="00800840"/>
    <w:rsid w:val="0080098E"/>
    <w:rsid w:val="008009BB"/>
    <w:rsid w:val="00800B98"/>
    <w:rsid w:val="00800F79"/>
    <w:rsid w:val="0080150C"/>
    <w:rsid w:val="008015B6"/>
    <w:rsid w:val="008015DC"/>
    <w:rsid w:val="00801678"/>
    <w:rsid w:val="00801683"/>
    <w:rsid w:val="00801937"/>
    <w:rsid w:val="00801DEE"/>
    <w:rsid w:val="00801E53"/>
    <w:rsid w:val="00801FA7"/>
    <w:rsid w:val="0080201D"/>
    <w:rsid w:val="008020A6"/>
    <w:rsid w:val="0080212F"/>
    <w:rsid w:val="00802404"/>
    <w:rsid w:val="0080240A"/>
    <w:rsid w:val="0080248B"/>
    <w:rsid w:val="00802696"/>
    <w:rsid w:val="00802CA4"/>
    <w:rsid w:val="0080308E"/>
    <w:rsid w:val="0080319F"/>
    <w:rsid w:val="0080323A"/>
    <w:rsid w:val="00803347"/>
    <w:rsid w:val="008035F0"/>
    <w:rsid w:val="00803761"/>
    <w:rsid w:val="00803802"/>
    <w:rsid w:val="00803BC4"/>
    <w:rsid w:val="00803BCB"/>
    <w:rsid w:val="00803C03"/>
    <w:rsid w:val="00804158"/>
    <w:rsid w:val="00804977"/>
    <w:rsid w:val="00804C49"/>
    <w:rsid w:val="00804CBB"/>
    <w:rsid w:val="00804E65"/>
    <w:rsid w:val="008052EF"/>
    <w:rsid w:val="00805374"/>
    <w:rsid w:val="008053A1"/>
    <w:rsid w:val="0080547F"/>
    <w:rsid w:val="00805850"/>
    <w:rsid w:val="00805A46"/>
    <w:rsid w:val="00805B06"/>
    <w:rsid w:val="00805B8E"/>
    <w:rsid w:val="00805D4E"/>
    <w:rsid w:val="00805E36"/>
    <w:rsid w:val="00805FF4"/>
    <w:rsid w:val="00806212"/>
    <w:rsid w:val="008062AB"/>
    <w:rsid w:val="008062BC"/>
    <w:rsid w:val="0080658D"/>
    <w:rsid w:val="00806ABF"/>
    <w:rsid w:val="00806D28"/>
    <w:rsid w:val="00806DEB"/>
    <w:rsid w:val="00806E3F"/>
    <w:rsid w:val="00806F9D"/>
    <w:rsid w:val="00807250"/>
    <w:rsid w:val="008073CA"/>
    <w:rsid w:val="0080775D"/>
    <w:rsid w:val="00807774"/>
    <w:rsid w:val="0080789E"/>
    <w:rsid w:val="00807BD9"/>
    <w:rsid w:val="00807E51"/>
    <w:rsid w:val="00807FA8"/>
    <w:rsid w:val="0081005F"/>
    <w:rsid w:val="00810227"/>
    <w:rsid w:val="008107A5"/>
    <w:rsid w:val="00810A83"/>
    <w:rsid w:val="00810DF9"/>
    <w:rsid w:val="00810F71"/>
    <w:rsid w:val="00811331"/>
    <w:rsid w:val="00811ADF"/>
    <w:rsid w:val="00811E95"/>
    <w:rsid w:val="0081230E"/>
    <w:rsid w:val="008124AB"/>
    <w:rsid w:val="008126B9"/>
    <w:rsid w:val="00812780"/>
    <w:rsid w:val="008127CC"/>
    <w:rsid w:val="00812D75"/>
    <w:rsid w:val="00812F5E"/>
    <w:rsid w:val="00813099"/>
    <w:rsid w:val="0081332F"/>
    <w:rsid w:val="0081350A"/>
    <w:rsid w:val="008136F0"/>
    <w:rsid w:val="00813B4B"/>
    <w:rsid w:val="00813C90"/>
    <w:rsid w:val="00813CDC"/>
    <w:rsid w:val="00813FF0"/>
    <w:rsid w:val="008140E2"/>
    <w:rsid w:val="0081428F"/>
    <w:rsid w:val="00814D4B"/>
    <w:rsid w:val="00814EED"/>
    <w:rsid w:val="00814FA8"/>
    <w:rsid w:val="00815062"/>
    <w:rsid w:val="00815455"/>
    <w:rsid w:val="00815B43"/>
    <w:rsid w:val="00815CEE"/>
    <w:rsid w:val="00815E39"/>
    <w:rsid w:val="00816334"/>
    <w:rsid w:val="00816688"/>
    <w:rsid w:val="00816A03"/>
    <w:rsid w:val="00816B84"/>
    <w:rsid w:val="00816E4E"/>
    <w:rsid w:val="008171FF"/>
    <w:rsid w:val="00817342"/>
    <w:rsid w:val="00817459"/>
    <w:rsid w:val="008174CC"/>
    <w:rsid w:val="0081766F"/>
    <w:rsid w:val="008176B1"/>
    <w:rsid w:val="008176DC"/>
    <w:rsid w:val="0081778E"/>
    <w:rsid w:val="008177B3"/>
    <w:rsid w:val="0081784A"/>
    <w:rsid w:val="00817B50"/>
    <w:rsid w:val="00817B79"/>
    <w:rsid w:val="00817BD4"/>
    <w:rsid w:val="00820113"/>
    <w:rsid w:val="00820375"/>
    <w:rsid w:val="008204B9"/>
    <w:rsid w:val="00820D50"/>
    <w:rsid w:val="00820E3E"/>
    <w:rsid w:val="0082114B"/>
    <w:rsid w:val="0082129F"/>
    <w:rsid w:val="00821F98"/>
    <w:rsid w:val="0082203B"/>
    <w:rsid w:val="00822309"/>
    <w:rsid w:val="00822320"/>
    <w:rsid w:val="00822AC1"/>
    <w:rsid w:val="00822C17"/>
    <w:rsid w:val="0082303E"/>
    <w:rsid w:val="00823154"/>
    <w:rsid w:val="00823772"/>
    <w:rsid w:val="00823B5F"/>
    <w:rsid w:val="00823C72"/>
    <w:rsid w:val="00823C88"/>
    <w:rsid w:val="008241EB"/>
    <w:rsid w:val="0082435C"/>
    <w:rsid w:val="008243D6"/>
    <w:rsid w:val="008246C8"/>
    <w:rsid w:val="008246FC"/>
    <w:rsid w:val="00824876"/>
    <w:rsid w:val="00824AF0"/>
    <w:rsid w:val="00824DA5"/>
    <w:rsid w:val="0082503F"/>
    <w:rsid w:val="008252BA"/>
    <w:rsid w:val="00825CB1"/>
    <w:rsid w:val="00825DAB"/>
    <w:rsid w:val="00826285"/>
    <w:rsid w:val="008265F7"/>
    <w:rsid w:val="008266FA"/>
    <w:rsid w:val="0082721A"/>
    <w:rsid w:val="0082731F"/>
    <w:rsid w:val="0082754E"/>
    <w:rsid w:val="00827582"/>
    <w:rsid w:val="0082796D"/>
    <w:rsid w:val="00827978"/>
    <w:rsid w:val="008279E5"/>
    <w:rsid w:val="00827B73"/>
    <w:rsid w:val="00827D0E"/>
    <w:rsid w:val="00827D26"/>
    <w:rsid w:val="00830304"/>
    <w:rsid w:val="00830427"/>
    <w:rsid w:val="00830617"/>
    <w:rsid w:val="008309C2"/>
    <w:rsid w:val="00830A44"/>
    <w:rsid w:val="00830DB1"/>
    <w:rsid w:val="00830E0B"/>
    <w:rsid w:val="00830E1D"/>
    <w:rsid w:val="00830E8E"/>
    <w:rsid w:val="0083119A"/>
    <w:rsid w:val="008311A0"/>
    <w:rsid w:val="00831531"/>
    <w:rsid w:val="00831C0D"/>
    <w:rsid w:val="00831D72"/>
    <w:rsid w:val="008320B5"/>
    <w:rsid w:val="008320F2"/>
    <w:rsid w:val="00832217"/>
    <w:rsid w:val="008322D1"/>
    <w:rsid w:val="0083245C"/>
    <w:rsid w:val="008327DC"/>
    <w:rsid w:val="00832917"/>
    <w:rsid w:val="00832AB0"/>
    <w:rsid w:val="00832B82"/>
    <w:rsid w:val="00832D78"/>
    <w:rsid w:val="00832EA4"/>
    <w:rsid w:val="00833529"/>
    <w:rsid w:val="008338E6"/>
    <w:rsid w:val="00833A30"/>
    <w:rsid w:val="00833B7C"/>
    <w:rsid w:val="00833E68"/>
    <w:rsid w:val="00833E8D"/>
    <w:rsid w:val="00833EB4"/>
    <w:rsid w:val="0083447A"/>
    <w:rsid w:val="008345FE"/>
    <w:rsid w:val="0083497B"/>
    <w:rsid w:val="00834DE3"/>
    <w:rsid w:val="008350EB"/>
    <w:rsid w:val="00835494"/>
    <w:rsid w:val="008355D7"/>
    <w:rsid w:val="00835645"/>
    <w:rsid w:val="00835648"/>
    <w:rsid w:val="00835725"/>
    <w:rsid w:val="008357E8"/>
    <w:rsid w:val="00835CA4"/>
    <w:rsid w:val="00836169"/>
    <w:rsid w:val="008361B9"/>
    <w:rsid w:val="0083684E"/>
    <w:rsid w:val="00836C3B"/>
    <w:rsid w:val="00837649"/>
    <w:rsid w:val="0083771B"/>
    <w:rsid w:val="00837913"/>
    <w:rsid w:val="00837ABE"/>
    <w:rsid w:val="00837AEC"/>
    <w:rsid w:val="00837CDB"/>
    <w:rsid w:val="0084001B"/>
    <w:rsid w:val="0084004D"/>
    <w:rsid w:val="008400B7"/>
    <w:rsid w:val="008400F5"/>
    <w:rsid w:val="00840193"/>
    <w:rsid w:val="008409A0"/>
    <w:rsid w:val="00840A1C"/>
    <w:rsid w:val="00840DCD"/>
    <w:rsid w:val="00840F55"/>
    <w:rsid w:val="00841B0C"/>
    <w:rsid w:val="00841BE9"/>
    <w:rsid w:val="00841DDE"/>
    <w:rsid w:val="00842D2F"/>
    <w:rsid w:val="00842F44"/>
    <w:rsid w:val="008431D4"/>
    <w:rsid w:val="008431DE"/>
    <w:rsid w:val="00843713"/>
    <w:rsid w:val="00843C39"/>
    <w:rsid w:val="0084404C"/>
    <w:rsid w:val="0084415F"/>
    <w:rsid w:val="00844573"/>
    <w:rsid w:val="00844BD7"/>
    <w:rsid w:val="00844EAF"/>
    <w:rsid w:val="0084539B"/>
    <w:rsid w:val="00845402"/>
    <w:rsid w:val="00845902"/>
    <w:rsid w:val="00845A65"/>
    <w:rsid w:val="00845C84"/>
    <w:rsid w:val="00845C90"/>
    <w:rsid w:val="00846285"/>
    <w:rsid w:val="0084651F"/>
    <w:rsid w:val="008465E5"/>
    <w:rsid w:val="0084669C"/>
    <w:rsid w:val="00846FCD"/>
    <w:rsid w:val="00847180"/>
    <w:rsid w:val="008475BF"/>
    <w:rsid w:val="00847B17"/>
    <w:rsid w:val="00850508"/>
    <w:rsid w:val="00850D3B"/>
    <w:rsid w:val="00850E26"/>
    <w:rsid w:val="008510D0"/>
    <w:rsid w:val="008512DD"/>
    <w:rsid w:val="00851720"/>
    <w:rsid w:val="0085198E"/>
    <w:rsid w:val="008519BA"/>
    <w:rsid w:val="00851B06"/>
    <w:rsid w:val="008522BE"/>
    <w:rsid w:val="0085247A"/>
    <w:rsid w:val="00852564"/>
    <w:rsid w:val="008527C3"/>
    <w:rsid w:val="008527EA"/>
    <w:rsid w:val="0085281B"/>
    <w:rsid w:val="00852897"/>
    <w:rsid w:val="008528F0"/>
    <w:rsid w:val="008534B9"/>
    <w:rsid w:val="008535FC"/>
    <w:rsid w:val="00854334"/>
    <w:rsid w:val="008543ED"/>
    <w:rsid w:val="0085448C"/>
    <w:rsid w:val="00854582"/>
    <w:rsid w:val="00854640"/>
    <w:rsid w:val="008547E8"/>
    <w:rsid w:val="00854B93"/>
    <w:rsid w:val="00854F92"/>
    <w:rsid w:val="008552A8"/>
    <w:rsid w:val="008554A0"/>
    <w:rsid w:val="00855746"/>
    <w:rsid w:val="00855A40"/>
    <w:rsid w:val="00855BEB"/>
    <w:rsid w:val="00855D2E"/>
    <w:rsid w:val="00855D41"/>
    <w:rsid w:val="00855E0E"/>
    <w:rsid w:val="00855E76"/>
    <w:rsid w:val="00855E8A"/>
    <w:rsid w:val="008567F4"/>
    <w:rsid w:val="00856C81"/>
    <w:rsid w:val="00856E61"/>
    <w:rsid w:val="00857242"/>
    <w:rsid w:val="00857264"/>
    <w:rsid w:val="0085730B"/>
    <w:rsid w:val="008576CD"/>
    <w:rsid w:val="008578B4"/>
    <w:rsid w:val="00857D56"/>
    <w:rsid w:val="00857FA9"/>
    <w:rsid w:val="00857FEC"/>
    <w:rsid w:val="0086004D"/>
    <w:rsid w:val="00860425"/>
    <w:rsid w:val="00860509"/>
    <w:rsid w:val="00860697"/>
    <w:rsid w:val="0086071D"/>
    <w:rsid w:val="00860799"/>
    <w:rsid w:val="00860842"/>
    <w:rsid w:val="00860972"/>
    <w:rsid w:val="00860AAD"/>
    <w:rsid w:val="00860B26"/>
    <w:rsid w:val="008611C1"/>
    <w:rsid w:val="00861231"/>
    <w:rsid w:val="00861BB8"/>
    <w:rsid w:val="00861F25"/>
    <w:rsid w:val="008620E6"/>
    <w:rsid w:val="00862102"/>
    <w:rsid w:val="008627F6"/>
    <w:rsid w:val="00862B9A"/>
    <w:rsid w:val="00862B9C"/>
    <w:rsid w:val="00862C09"/>
    <w:rsid w:val="00863031"/>
    <w:rsid w:val="008631F2"/>
    <w:rsid w:val="00863A3D"/>
    <w:rsid w:val="00863CF7"/>
    <w:rsid w:val="00863CFC"/>
    <w:rsid w:val="00863DAF"/>
    <w:rsid w:val="00863E70"/>
    <w:rsid w:val="00863FB0"/>
    <w:rsid w:val="0086408E"/>
    <w:rsid w:val="008641A2"/>
    <w:rsid w:val="00864310"/>
    <w:rsid w:val="008644F7"/>
    <w:rsid w:val="0086461F"/>
    <w:rsid w:val="0086470B"/>
    <w:rsid w:val="00864CBE"/>
    <w:rsid w:val="00864D99"/>
    <w:rsid w:val="0086513F"/>
    <w:rsid w:val="008651FF"/>
    <w:rsid w:val="00865403"/>
    <w:rsid w:val="008658AF"/>
    <w:rsid w:val="00865A23"/>
    <w:rsid w:val="00865DB4"/>
    <w:rsid w:val="00866007"/>
    <w:rsid w:val="00866058"/>
    <w:rsid w:val="00866082"/>
    <w:rsid w:val="00866135"/>
    <w:rsid w:val="00866392"/>
    <w:rsid w:val="008665B3"/>
    <w:rsid w:val="0086679D"/>
    <w:rsid w:val="008667DC"/>
    <w:rsid w:val="00866C14"/>
    <w:rsid w:val="00867724"/>
    <w:rsid w:val="00867826"/>
    <w:rsid w:val="00867ABC"/>
    <w:rsid w:val="00867D41"/>
    <w:rsid w:val="00867F73"/>
    <w:rsid w:val="00870015"/>
    <w:rsid w:val="008706C8"/>
    <w:rsid w:val="00870969"/>
    <w:rsid w:val="00870DA6"/>
    <w:rsid w:val="00870E31"/>
    <w:rsid w:val="00870F04"/>
    <w:rsid w:val="00871015"/>
    <w:rsid w:val="008712F2"/>
    <w:rsid w:val="00871336"/>
    <w:rsid w:val="00871A8B"/>
    <w:rsid w:val="00871D60"/>
    <w:rsid w:val="00871E1A"/>
    <w:rsid w:val="00871F3D"/>
    <w:rsid w:val="0087202F"/>
    <w:rsid w:val="00872229"/>
    <w:rsid w:val="008725A9"/>
    <w:rsid w:val="0087278D"/>
    <w:rsid w:val="00872AAE"/>
    <w:rsid w:val="00872B45"/>
    <w:rsid w:val="00872BB2"/>
    <w:rsid w:val="00872D2A"/>
    <w:rsid w:val="00872F46"/>
    <w:rsid w:val="00873302"/>
    <w:rsid w:val="00873362"/>
    <w:rsid w:val="008737AD"/>
    <w:rsid w:val="00873B1A"/>
    <w:rsid w:val="00873D02"/>
    <w:rsid w:val="00874044"/>
    <w:rsid w:val="0087476A"/>
    <w:rsid w:val="008749C3"/>
    <w:rsid w:val="00874BA8"/>
    <w:rsid w:val="00875508"/>
    <w:rsid w:val="008755E3"/>
    <w:rsid w:val="0087682C"/>
    <w:rsid w:val="0087688B"/>
    <w:rsid w:val="0087689C"/>
    <w:rsid w:val="00876A64"/>
    <w:rsid w:val="00876B1C"/>
    <w:rsid w:val="00876BF8"/>
    <w:rsid w:val="00876C4F"/>
    <w:rsid w:val="008773FB"/>
    <w:rsid w:val="008776CF"/>
    <w:rsid w:val="00877847"/>
    <w:rsid w:val="00877A83"/>
    <w:rsid w:val="00877C0C"/>
    <w:rsid w:val="00877D0D"/>
    <w:rsid w:val="00877F0C"/>
    <w:rsid w:val="008801A4"/>
    <w:rsid w:val="00880231"/>
    <w:rsid w:val="00880669"/>
    <w:rsid w:val="008807BA"/>
    <w:rsid w:val="00880F11"/>
    <w:rsid w:val="008810C3"/>
    <w:rsid w:val="0088111C"/>
    <w:rsid w:val="0088113D"/>
    <w:rsid w:val="00881298"/>
    <w:rsid w:val="008813FF"/>
    <w:rsid w:val="00881474"/>
    <w:rsid w:val="00881575"/>
    <w:rsid w:val="00881661"/>
    <w:rsid w:val="008816B6"/>
    <w:rsid w:val="00881A32"/>
    <w:rsid w:val="00881D0D"/>
    <w:rsid w:val="00881E37"/>
    <w:rsid w:val="00881FBB"/>
    <w:rsid w:val="00882204"/>
    <w:rsid w:val="0088239E"/>
    <w:rsid w:val="00882841"/>
    <w:rsid w:val="00882875"/>
    <w:rsid w:val="00882BE3"/>
    <w:rsid w:val="00883100"/>
    <w:rsid w:val="00883629"/>
    <w:rsid w:val="00883890"/>
    <w:rsid w:val="008838C6"/>
    <w:rsid w:val="00883D22"/>
    <w:rsid w:val="00884152"/>
    <w:rsid w:val="00884285"/>
    <w:rsid w:val="00884732"/>
    <w:rsid w:val="00884816"/>
    <w:rsid w:val="0088489E"/>
    <w:rsid w:val="00884DDA"/>
    <w:rsid w:val="00884E75"/>
    <w:rsid w:val="00884FC4"/>
    <w:rsid w:val="00885003"/>
    <w:rsid w:val="00885021"/>
    <w:rsid w:val="00885661"/>
    <w:rsid w:val="00885981"/>
    <w:rsid w:val="00885A5D"/>
    <w:rsid w:val="00885AE1"/>
    <w:rsid w:val="00885C0B"/>
    <w:rsid w:val="00885DF0"/>
    <w:rsid w:val="0088615F"/>
    <w:rsid w:val="00886570"/>
    <w:rsid w:val="0088659E"/>
    <w:rsid w:val="0088665A"/>
    <w:rsid w:val="008867AD"/>
    <w:rsid w:val="008869DD"/>
    <w:rsid w:val="00886C8F"/>
    <w:rsid w:val="00886DD5"/>
    <w:rsid w:val="00886E32"/>
    <w:rsid w:val="00886E4B"/>
    <w:rsid w:val="008871CF"/>
    <w:rsid w:val="0088724A"/>
    <w:rsid w:val="00887265"/>
    <w:rsid w:val="008876C3"/>
    <w:rsid w:val="008878C7"/>
    <w:rsid w:val="008879BC"/>
    <w:rsid w:val="00887CBE"/>
    <w:rsid w:val="00887CCF"/>
    <w:rsid w:val="0089023C"/>
    <w:rsid w:val="0089068F"/>
    <w:rsid w:val="0089084A"/>
    <w:rsid w:val="008909C0"/>
    <w:rsid w:val="00890D1D"/>
    <w:rsid w:val="00890F2E"/>
    <w:rsid w:val="0089138C"/>
    <w:rsid w:val="0089173F"/>
    <w:rsid w:val="00891866"/>
    <w:rsid w:val="00891C59"/>
    <w:rsid w:val="00891CB0"/>
    <w:rsid w:val="008920B8"/>
    <w:rsid w:val="008922E1"/>
    <w:rsid w:val="00892622"/>
    <w:rsid w:val="00893097"/>
    <w:rsid w:val="00893AFB"/>
    <w:rsid w:val="00893B10"/>
    <w:rsid w:val="00894027"/>
    <w:rsid w:val="00894416"/>
    <w:rsid w:val="0089492E"/>
    <w:rsid w:val="00894BB0"/>
    <w:rsid w:val="00894D72"/>
    <w:rsid w:val="00895183"/>
    <w:rsid w:val="008951D8"/>
    <w:rsid w:val="00895308"/>
    <w:rsid w:val="0089533D"/>
    <w:rsid w:val="00895669"/>
    <w:rsid w:val="008957C0"/>
    <w:rsid w:val="00895E42"/>
    <w:rsid w:val="00896343"/>
    <w:rsid w:val="0089639B"/>
    <w:rsid w:val="00896B3C"/>
    <w:rsid w:val="00896DE0"/>
    <w:rsid w:val="00897229"/>
    <w:rsid w:val="00897419"/>
    <w:rsid w:val="008974D3"/>
    <w:rsid w:val="00897703"/>
    <w:rsid w:val="00897704"/>
    <w:rsid w:val="00897CD3"/>
    <w:rsid w:val="00897E06"/>
    <w:rsid w:val="00897FB5"/>
    <w:rsid w:val="00897FF8"/>
    <w:rsid w:val="008A0263"/>
    <w:rsid w:val="008A0546"/>
    <w:rsid w:val="008A069B"/>
    <w:rsid w:val="008A0CDE"/>
    <w:rsid w:val="008A1264"/>
    <w:rsid w:val="008A1646"/>
    <w:rsid w:val="008A1BB4"/>
    <w:rsid w:val="008A1D0F"/>
    <w:rsid w:val="008A1E1B"/>
    <w:rsid w:val="008A1F42"/>
    <w:rsid w:val="008A207B"/>
    <w:rsid w:val="008A20DC"/>
    <w:rsid w:val="008A26CC"/>
    <w:rsid w:val="008A29EC"/>
    <w:rsid w:val="008A29F2"/>
    <w:rsid w:val="008A2D3E"/>
    <w:rsid w:val="008A2F0E"/>
    <w:rsid w:val="008A3224"/>
    <w:rsid w:val="008A3247"/>
    <w:rsid w:val="008A3468"/>
    <w:rsid w:val="008A34F7"/>
    <w:rsid w:val="008A37F7"/>
    <w:rsid w:val="008A38BC"/>
    <w:rsid w:val="008A3A18"/>
    <w:rsid w:val="008A3A8E"/>
    <w:rsid w:val="008A3B94"/>
    <w:rsid w:val="008A3C77"/>
    <w:rsid w:val="008A3EB9"/>
    <w:rsid w:val="008A434B"/>
    <w:rsid w:val="008A45E8"/>
    <w:rsid w:val="008A469F"/>
    <w:rsid w:val="008A5207"/>
    <w:rsid w:val="008A54D7"/>
    <w:rsid w:val="008A55CD"/>
    <w:rsid w:val="008A5624"/>
    <w:rsid w:val="008A5A1C"/>
    <w:rsid w:val="008A5E0F"/>
    <w:rsid w:val="008A6323"/>
    <w:rsid w:val="008A6340"/>
    <w:rsid w:val="008A64AD"/>
    <w:rsid w:val="008A6620"/>
    <w:rsid w:val="008A6844"/>
    <w:rsid w:val="008A6866"/>
    <w:rsid w:val="008A693E"/>
    <w:rsid w:val="008A6AEA"/>
    <w:rsid w:val="008A6DFE"/>
    <w:rsid w:val="008A6E8C"/>
    <w:rsid w:val="008A6E9A"/>
    <w:rsid w:val="008A6ECA"/>
    <w:rsid w:val="008A7034"/>
    <w:rsid w:val="008A72B0"/>
    <w:rsid w:val="008A72EA"/>
    <w:rsid w:val="008A7417"/>
    <w:rsid w:val="008A74C1"/>
    <w:rsid w:val="008A74E1"/>
    <w:rsid w:val="008A7668"/>
    <w:rsid w:val="008A78CA"/>
    <w:rsid w:val="008B0090"/>
    <w:rsid w:val="008B0B18"/>
    <w:rsid w:val="008B0E11"/>
    <w:rsid w:val="008B0FA7"/>
    <w:rsid w:val="008B1876"/>
    <w:rsid w:val="008B1CB1"/>
    <w:rsid w:val="008B1D19"/>
    <w:rsid w:val="008B210C"/>
    <w:rsid w:val="008B24E3"/>
    <w:rsid w:val="008B26BF"/>
    <w:rsid w:val="008B2AC8"/>
    <w:rsid w:val="008B2D24"/>
    <w:rsid w:val="008B2EF2"/>
    <w:rsid w:val="008B3C7F"/>
    <w:rsid w:val="008B3E62"/>
    <w:rsid w:val="008B3F4E"/>
    <w:rsid w:val="008B40D0"/>
    <w:rsid w:val="008B448A"/>
    <w:rsid w:val="008B4504"/>
    <w:rsid w:val="008B47A5"/>
    <w:rsid w:val="008B4C12"/>
    <w:rsid w:val="008B4CC8"/>
    <w:rsid w:val="008B4F6B"/>
    <w:rsid w:val="008B5251"/>
    <w:rsid w:val="008B53AD"/>
    <w:rsid w:val="008B53D2"/>
    <w:rsid w:val="008B550A"/>
    <w:rsid w:val="008B558C"/>
    <w:rsid w:val="008B566C"/>
    <w:rsid w:val="008B5880"/>
    <w:rsid w:val="008B58DC"/>
    <w:rsid w:val="008B5CBF"/>
    <w:rsid w:val="008B5D94"/>
    <w:rsid w:val="008B62A5"/>
    <w:rsid w:val="008B6658"/>
    <w:rsid w:val="008B6825"/>
    <w:rsid w:val="008B6949"/>
    <w:rsid w:val="008B6C4D"/>
    <w:rsid w:val="008B6CDD"/>
    <w:rsid w:val="008B7438"/>
    <w:rsid w:val="008B75FC"/>
    <w:rsid w:val="008B79AD"/>
    <w:rsid w:val="008B7AF6"/>
    <w:rsid w:val="008B7C39"/>
    <w:rsid w:val="008B7FD7"/>
    <w:rsid w:val="008C0496"/>
    <w:rsid w:val="008C05D3"/>
    <w:rsid w:val="008C0BB5"/>
    <w:rsid w:val="008C0C84"/>
    <w:rsid w:val="008C0F87"/>
    <w:rsid w:val="008C1442"/>
    <w:rsid w:val="008C14BC"/>
    <w:rsid w:val="008C14FE"/>
    <w:rsid w:val="008C1563"/>
    <w:rsid w:val="008C16A5"/>
    <w:rsid w:val="008C1AA1"/>
    <w:rsid w:val="008C1AEE"/>
    <w:rsid w:val="008C1D3C"/>
    <w:rsid w:val="008C1D72"/>
    <w:rsid w:val="008C2004"/>
    <w:rsid w:val="008C2045"/>
    <w:rsid w:val="008C2107"/>
    <w:rsid w:val="008C2145"/>
    <w:rsid w:val="008C2177"/>
    <w:rsid w:val="008C227C"/>
    <w:rsid w:val="008C2572"/>
    <w:rsid w:val="008C25BB"/>
    <w:rsid w:val="008C26B2"/>
    <w:rsid w:val="008C2AEF"/>
    <w:rsid w:val="008C2D42"/>
    <w:rsid w:val="008C2E61"/>
    <w:rsid w:val="008C312A"/>
    <w:rsid w:val="008C3327"/>
    <w:rsid w:val="008C36A6"/>
    <w:rsid w:val="008C3712"/>
    <w:rsid w:val="008C375E"/>
    <w:rsid w:val="008C39A8"/>
    <w:rsid w:val="008C3C2A"/>
    <w:rsid w:val="008C3D0D"/>
    <w:rsid w:val="008C3D8C"/>
    <w:rsid w:val="008C3FFE"/>
    <w:rsid w:val="008C40AE"/>
    <w:rsid w:val="008C40C2"/>
    <w:rsid w:val="008C473B"/>
    <w:rsid w:val="008C48A6"/>
    <w:rsid w:val="008C4A59"/>
    <w:rsid w:val="008C4EA3"/>
    <w:rsid w:val="008C503C"/>
    <w:rsid w:val="008C51F4"/>
    <w:rsid w:val="008C525E"/>
    <w:rsid w:val="008C538E"/>
    <w:rsid w:val="008C5844"/>
    <w:rsid w:val="008C58FA"/>
    <w:rsid w:val="008C5A2C"/>
    <w:rsid w:val="008C5B48"/>
    <w:rsid w:val="008C5C79"/>
    <w:rsid w:val="008C5E47"/>
    <w:rsid w:val="008C6223"/>
    <w:rsid w:val="008C62CD"/>
    <w:rsid w:val="008C667F"/>
    <w:rsid w:val="008C6AE2"/>
    <w:rsid w:val="008C6B69"/>
    <w:rsid w:val="008C6BE1"/>
    <w:rsid w:val="008C6C3C"/>
    <w:rsid w:val="008C6C86"/>
    <w:rsid w:val="008C6F8E"/>
    <w:rsid w:val="008C71D0"/>
    <w:rsid w:val="008C7412"/>
    <w:rsid w:val="008C74F3"/>
    <w:rsid w:val="008C7515"/>
    <w:rsid w:val="008C769F"/>
    <w:rsid w:val="008C7A71"/>
    <w:rsid w:val="008D00A5"/>
    <w:rsid w:val="008D0282"/>
    <w:rsid w:val="008D0979"/>
    <w:rsid w:val="008D0A02"/>
    <w:rsid w:val="008D0C75"/>
    <w:rsid w:val="008D11F1"/>
    <w:rsid w:val="008D12A1"/>
    <w:rsid w:val="008D14F7"/>
    <w:rsid w:val="008D16BF"/>
    <w:rsid w:val="008D181D"/>
    <w:rsid w:val="008D1905"/>
    <w:rsid w:val="008D1DF2"/>
    <w:rsid w:val="008D1F05"/>
    <w:rsid w:val="008D1F8A"/>
    <w:rsid w:val="008D25E4"/>
    <w:rsid w:val="008D2741"/>
    <w:rsid w:val="008D27AC"/>
    <w:rsid w:val="008D293D"/>
    <w:rsid w:val="008D29D5"/>
    <w:rsid w:val="008D2A4F"/>
    <w:rsid w:val="008D2B1E"/>
    <w:rsid w:val="008D2B77"/>
    <w:rsid w:val="008D3010"/>
    <w:rsid w:val="008D33F5"/>
    <w:rsid w:val="008D3414"/>
    <w:rsid w:val="008D386E"/>
    <w:rsid w:val="008D38C2"/>
    <w:rsid w:val="008D39D1"/>
    <w:rsid w:val="008D3DD6"/>
    <w:rsid w:val="008D3E8D"/>
    <w:rsid w:val="008D3EB1"/>
    <w:rsid w:val="008D41C9"/>
    <w:rsid w:val="008D43D5"/>
    <w:rsid w:val="008D44BE"/>
    <w:rsid w:val="008D46E8"/>
    <w:rsid w:val="008D4732"/>
    <w:rsid w:val="008D4888"/>
    <w:rsid w:val="008D4AEA"/>
    <w:rsid w:val="008D4C39"/>
    <w:rsid w:val="008D5108"/>
    <w:rsid w:val="008D5242"/>
    <w:rsid w:val="008D5989"/>
    <w:rsid w:val="008D59FA"/>
    <w:rsid w:val="008D5C01"/>
    <w:rsid w:val="008D5CE7"/>
    <w:rsid w:val="008D5CF0"/>
    <w:rsid w:val="008D5E92"/>
    <w:rsid w:val="008D5FE4"/>
    <w:rsid w:val="008D610F"/>
    <w:rsid w:val="008D644F"/>
    <w:rsid w:val="008D68BF"/>
    <w:rsid w:val="008D6996"/>
    <w:rsid w:val="008D6B6B"/>
    <w:rsid w:val="008D6D8D"/>
    <w:rsid w:val="008D7098"/>
    <w:rsid w:val="008D733B"/>
    <w:rsid w:val="008D7D5D"/>
    <w:rsid w:val="008D7E22"/>
    <w:rsid w:val="008D7E3C"/>
    <w:rsid w:val="008D7F86"/>
    <w:rsid w:val="008D7FEF"/>
    <w:rsid w:val="008E0123"/>
    <w:rsid w:val="008E0189"/>
    <w:rsid w:val="008E01A2"/>
    <w:rsid w:val="008E02EC"/>
    <w:rsid w:val="008E0632"/>
    <w:rsid w:val="008E0641"/>
    <w:rsid w:val="008E066A"/>
    <w:rsid w:val="008E1205"/>
    <w:rsid w:val="008E18CA"/>
    <w:rsid w:val="008E197A"/>
    <w:rsid w:val="008E19F0"/>
    <w:rsid w:val="008E1AE1"/>
    <w:rsid w:val="008E1DA8"/>
    <w:rsid w:val="008E1F7E"/>
    <w:rsid w:val="008E20EF"/>
    <w:rsid w:val="008E238E"/>
    <w:rsid w:val="008E24AF"/>
    <w:rsid w:val="008E2613"/>
    <w:rsid w:val="008E27EC"/>
    <w:rsid w:val="008E2ADF"/>
    <w:rsid w:val="008E2C5A"/>
    <w:rsid w:val="008E2C6B"/>
    <w:rsid w:val="008E2CCE"/>
    <w:rsid w:val="008E2EFF"/>
    <w:rsid w:val="008E3585"/>
    <w:rsid w:val="008E3916"/>
    <w:rsid w:val="008E39AB"/>
    <w:rsid w:val="008E3B3B"/>
    <w:rsid w:val="008E4051"/>
    <w:rsid w:val="008E4285"/>
    <w:rsid w:val="008E446B"/>
    <w:rsid w:val="008E455F"/>
    <w:rsid w:val="008E4591"/>
    <w:rsid w:val="008E4A3D"/>
    <w:rsid w:val="008E4E89"/>
    <w:rsid w:val="008E4F92"/>
    <w:rsid w:val="008E5199"/>
    <w:rsid w:val="008E5533"/>
    <w:rsid w:val="008E5662"/>
    <w:rsid w:val="008E5D30"/>
    <w:rsid w:val="008E6189"/>
    <w:rsid w:val="008E6985"/>
    <w:rsid w:val="008E6BAA"/>
    <w:rsid w:val="008E6D66"/>
    <w:rsid w:val="008E71FC"/>
    <w:rsid w:val="008E79B2"/>
    <w:rsid w:val="008E7A9D"/>
    <w:rsid w:val="008E7F38"/>
    <w:rsid w:val="008F0061"/>
    <w:rsid w:val="008F0A7C"/>
    <w:rsid w:val="008F0AAE"/>
    <w:rsid w:val="008F10E3"/>
    <w:rsid w:val="008F1662"/>
    <w:rsid w:val="008F16BE"/>
    <w:rsid w:val="008F1987"/>
    <w:rsid w:val="008F1C36"/>
    <w:rsid w:val="008F1EF7"/>
    <w:rsid w:val="008F21C1"/>
    <w:rsid w:val="008F2D79"/>
    <w:rsid w:val="008F3152"/>
    <w:rsid w:val="008F3169"/>
    <w:rsid w:val="008F33D8"/>
    <w:rsid w:val="008F376B"/>
    <w:rsid w:val="008F39AB"/>
    <w:rsid w:val="008F3C50"/>
    <w:rsid w:val="008F3CE0"/>
    <w:rsid w:val="008F3EA5"/>
    <w:rsid w:val="008F40CE"/>
    <w:rsid w:val="008F421D"/>
    <w:rsid w:val="008F4C91"/>
    <w:rsid w:val="008F4CFC"/>
    <w:rsid w:val="008F4F33"/>
    <w:rsid w:val="008F5623"/>
    <w:rsid w:val="008F5DB7"/>
    <w:rsid w:val="008F5E7A"/>
    <w:rsid w:val="008F5F03"/>
    <w:rsid w:val="008F60FD"/>
    <w:rsid w:val="008F62D1"/>
    <w:rsid w:val="008F664B"/>
    <w:rsid w:val="008F6879"/>
    <w:rsid w:val="008F698C"/>
    <w:rsid w:val="008F6A57"/>
    <w:rsid w:val="008F6AAC"/>
    <w:rsid w:val="008F6CF7"/>
    <w:rsid w:val="008F7074"/>
    <w:rsid w:val="008F71D5"/>
    <w:rsid w:val="008F7371"/>
    <w:rsid w:val="008F7E19"/>
    <w:rsid w:val="008FE194"/>
    <w:rsid w:val="00900129"/>
    <w:rsid w:val="00900482"/>
    <w:rsid w:val="0090052C"/>
    <w:rsid w:val="009009F9"/>
    <w:rsid w:val="00900F48"/>
    <w:rsid w:val="00900F7F"/>
    <w:rsid w:val="0090101E"/>
    <w:rsid w:val="0090110D"/>
    <w:rsid w:val="00901254"/>
    <w:rsid w:val="00901408"/>
    <w:rsid w:val="009017E0"/>
    <w:rsid w:val="0090194D"/>
    <w:rsid w:val="00901D10"/>
    <w:rsid w:val="00901D5C"/>
    <w:rsid w:val="009020CD"/>
    <w:rsid w:val="009021D3"/>
    <w:rsid w:val="00902435"/>
    <w:rsid w:val="009025A6"/>
    <w:rsid w:val="009027BB"/>
    <w:rsid w:val="009028A3"/>
    <w:rsid w:val="0090296E"/>
    <w:rsid w:val="00902A4F"/>
    <w:rsid w:val="00902C04"/>
    <w:rsid w:val="0090314B"/>
    <w:rsid w:val="0090326C"/>
    <w:rsid w:val="009034B0"/>
    <w:rsid w:val="0090354D"/>
    <w:rsid w:val="00903635"/>
    <w:rsid w:val="00903A87"/>
    <w:rsid w:val="009040F1"/>
    <w:rsid w:val="0090426A"/>
    <w:rsid w:val="0090427D"/>
    <w:rsid w:val="009043C3"/>
    <w:rsid w:val="00904A43"/>
    <w:rsid w:val="00904A99"/>
    <w:rsid w:val="00904CB6"/>
    <w:rsid w:val="0090506D"/>
    <w:rsid w:val="0090532D"/>
    <w:rsid w:val="009057DA"/>
    <w:rsid w:val="00905888"/>
    <w:rsid w:val="00905BFB"/>
    <w:rsid w:val="00905C66"/>
    <w:rsid w:val="00905D3E"/>
    <w:rsid w:val="00905DFE"/>
    <w:rsid w:val="00905FEC"/>
    <w:rsid w:val="0090623D"/>
    <w:rsid w:val="0090641C"/>
    <w:rsid w:val="00906493"/>
    <w:rsid w:val="00906A83"/>
    <w:rsid w:val="00906C91"/>
    <w:rsid w:val="00907095"/>
    <w:rsid w:val="009071AA"/>
    <w:rsid w:val="009075AF"/>
    <w:rsid w:val="00907607"/>
    <w:rsid w:val="00907680"/>
    <w:rsid w:val="009079ED"/>
    <w:rsid w:val="0091074F"/>
    <w:rsid w:val="009108F0"/>
    <w:rsid w:val="00910DAD"/>
    <w:rsid w:val="00910E57"/>
    <w:rsid w:val="009115E7"/>
    <w:rsid w:val="0091181D"/>
    <w:rsid w:val="00911ABE"/>
    <w:rsid w:val="00911E9A"/>
    <w:rsid w:val="00912272"/>
    <w:rsid w:val="00912562"/>
    <w:rsid w:val="0091277C"/>
    <w:rsid w:val="00912786"/>
    <w:rsid w:val="00912970"/>
    <w:rsid w:val="009129F9"/>
    <w:rsid w:val="00912A20"/>
    <w:rsid w:val="009130CC"/>
    <w:rsid w:val="009130CE"/>
    <w:rsid w:val="00913190"/>
    <w:rsid w:val="0091345C"/>
    <w:rsid w:val="00913549"/>
    <w:rsid w:val="009135DA"/>
    <w:rsid w:val="00913BFE"/>
    <w:rsid w:val="00913D22"/>
    <w:rsid w:val="00913D99"/>
    <w:rsid w:val="00913F30"/>
    <w:rsid w:val="00914296"/>
    <w:rsid w:val="00914684"/>
    <w:rsid w:val="0091482C"/>
    <w:rsid w:val="009148F3"/>
    <w:rsid w:val="0091492B"/>
    <w:rsid w:val="009151A4"/>
    <w:rsid w:val="00915421"/>
    <w:rsid w:val="00915480"/>
    <w:rsid w:val="009157EC"/>
    <w:rsid w:val="00915E82"/>
    <w:rsid w:val="00916093"/>
    <w:rsid w:val="00916419"/>
    <w:rsid w:val="009164D6"/>
    <w:rsid w:val="00916543"/>
    <w:rsid w:val="00916843"/>
    <w:rsid w:val="009168BA"/>
    <w:rsid w:val="009169DC"/>
    <w:rsid w:val="0091710E"/>
    <w:rsid w:val="009174EF"/>
    <w:rsid w:val="00917824"/>
    <w:rsid w:val="009179FA"/>
    <w:rsid w:val="00917AE9"/>
    <w:rsid w:val="00917D5A"/>
    <w:rsid w:val="00917FAB"/>
    <w:rsid w:val="0092001D"/>
    <w:rsid w:val="00920558"/>
    <w:rsid w:val="0092065B"/>
    <w:rsid w:val="00920923"/>
    <w:rsid w:val="009209CC"/>
    <w:rsid w:val="00920A1E"/>
    <w:rsid w:val="00920D65"/>
    <w:rsid w:val="009219F8"/>
    <w:rsid w:val="00921A45"/>
    <w:rsid w:val="00921BC3"/>
    <w:rsid w:val="0092218F"/>
    <w:rsid w:val="00922512"/>
    <w:rsid w:val="009227B2"/>
    <w:rsid w:val="00922D4E"/>
    <w:rsid w:val="0092364B"/>
    <w:rsid w:val="00923942"/>
    <w:rsid w:val="00923AC9"/>
    <w:rsid w:val="00923DE0"/>
    <w:rsid w:val="00923F2D"/>
    <w:rsid w:val="0092412D"/>
    <w:rsid w:val="00924281"/>
    <w:rsid w:val="009243A3"/>
    <w:rsid w:val="00924442"/>
    <w:rsid w:val="00924460"/>
    <w:rsid w:val="0092486D"/>
    <w:rsid w:val="00924884"/>
    <w:rsid w:val="00924962"/>
    <w:rsid w:val="0092499C"/>
    <w:rsid w:val="00924AB5"/>
    <w:rsid w:val="00924CC6"/>
    <w:rsid w:val="00924F60"/>
    <w:rsid w:val="009253C1"/>
    <w:rsid w:val="009254BD"/>
    <w:rsid w:val="009255A1"/>
    <w:rsid w:val="009256C9"/>
    <w:rsid w:val="00925988"/>
    <w:rsid w:val="00925E7B"/>
    <w:rsid w:val="009261E8"/>
    <w:rsid w:val="00926293"/>
    <w:rsid w:val="0092634D"/>
    <w:rsid w:val="00926726"/>
    <w:rsid w:val="00926904"/>
    <w:rsid w:val="00927118"/>
    <w:rsid w:val="009271EC"/>
    <w:rsid w:val="0092726B"/>
    <w:rsid w:val="00927670"/>
    <w:rsid w:val="00927820"/>
    <w:rsid w:val="0092798F"/>
    <w:rsid w:val="00927AB8"/>
    <w:rsid w:val="00930019"/>
    <w:rsid w:val="009300C6"/>
    <w:rsid w:val="00930188"/>
    <w:rsid w:val="0093022B"/>
    <w:rsid w:val="009302E6"/>
    <w:rsid w:val="0093041F"/>
    <w:rsid w:val="0093082A"/>
    <w:rsid w:val="0093083E"/>
    <w:rsid w:val="00930AA9"/>
    <w:rsid w:val="00930CA3"/>
    <w:rsid w:val="00930D31"/>
    <w:rsid w:val="00930DAF"/>
    <w:rsid w:val="00930F59"/>
    <w:rsid w:val="00930FD3"/>
    <w:rsid w:val="00931006"/>
    <w:rsid w:val="00931009"/>
    <w:rsid w:val="00931B08"/>
    <w:rsid w:val="00931BBF"/>
    <w:rsid w:val="00932061"/>
    <w:rsid w:val="00932118"/>
    <w:rsid w:val="00932938"/>
    <w:rsid w:val="00932AAF"/>
    <w:rsid w:val="00932C5E"/>
    <w:rsid w:val="00932F36"/>
    <w:rsid w:val="00932F89"/>
    <w:rsid w:val="009330D1"/>
    <w:rsid w:val="009331D4"/>
    <w:rsid w:val="009332F1"/>
    <w:rsid w:val="00933542"/>
    <w:rsid w:val="0093401C"/>
    <w:rsid w:val="0093418A"/>
    <w:rsid w:val="00934334"/>
    <w:rsid w:val="00934C51"/>
    <w:rsid w:val="00934CFA"/>
    <w:rsid w:val="00934EAD"/>
    <w:rsid w:val="00934F5C"/>
    <w:rsid w:val="009356E2"/>
    <w:rsid w:val="00935C19"/>
    <w:rsid w:val="00935E1C"/>
    <w:rsid w:val="00935EC2"/>
    <w:rsid w:val="00936440"/>
    <w:rsid w:val="009364BF"/>
    <w:rsid w:val="0093653B"/>
    <w:rsid w:val="00936837"/>
    <w:rsid w:val="00936B86"/>
    <w:rsid w:val="0093704E"/>
    <w:rsid w:val="009372C0"/>
    <w:rsid w:val="00937606"/>
    <w:rsid w:val="00937655"/>
    <w:rsid w:val="00937878"/>
    <w:rsid w:val="00937B30"/>
    <w:rsid w:val="00937F6A"/>
    <w:rsid w:val="00940495"/>
    <w:rsid w:val="009408DA"/>
    <w:rsid w:val="0094142A"/>
    <w:rsid w:val="00941B73"/>
    <w:rsid w:val="009420A5"/>
    <w:rsid w:val="00942729"/>
    <w:rsid w:val="00942BD4"/>
    <w:rsid w:val="00943359"/>
    <w:rsid w:val="009434D3"/>
    <w:rsid w:val="009435EC"/>
    <w:rsid w:val="0094363F"/>
    <w:rsid w:val="009436B0"/>
    <w:rsid w:val="009436D6"/>
    <w:rsid w:val="009439B9"/>
    <w:rsid w:val="0094428A"/>
    <w:rsid w:val="009442A6"/>
    <w:rsid w:val="00945157"/>
    <w:rsid w:val="00945401"/>
    <w:rsid w:val="00945485"/>
    <w:rsid w:val="009456A5"/>
    <w:rsid w:val="009456F0"/>
    <w:rsid w:val="00945F1F"/>
    <w:rsid w:val="00945FC5"/>
    <w:rsid w:val="00946098"/>
    <w:rsid w:val="0094609A"/>
    <w:rsid w:val="009460EB"/>
    <w:rsid w:val="0094623B"/>
    <w:rsid w:val="009465F1"/>
    <w:rsid w:val="009467B8"/>
    <w:rsid w:val="00946C5B"/>
    <w:rsid w:val="00947079"/>
    <w:rsid w:val="00947114"/>
    <w:rsid w:val="009475B1"/>
    <w:rsid w:val="00947AEC"/>
    <w:rsid w:val="009504A6"/>
    <w:rsid w:val="00950A8E"/>
    <w:rsid w:val="00950BB0"/>
    <w:rsid w:val="00950E34"/>
    <w:rsid w:val="009511E3"/>
    <w:rsid w:val="00951384"/>
    <w:rsid w:val="0095165A"/>
    <w:rsid w:val="009518DF"/>
    <w:rsid w:val="00951930"/>
    <w:rsid w:val="00951BCE"/>
    <w:rsid w:val="00951C7B"/>
    <w:rsid w:val="00951DBC"/>
    <w:rsid w:val="00952359"/>
    <w:rsid w:val="0095241F"/>
    <w:rsid w:val="0095276A"/>
    <w:rsid w:val="00952815"/>
    <w:rsid w:val="00952829"/>
    <w:rsid w:val="00952841"/>
    <w:rsid w:val="00952883"/>
    <w:rsid w:val="00952A98"/>
    <w:rsid w:val="00952AC5"/>
    <w:rsid w:val="00952B7F"/>
    <w:rsid w:val="00952C7B"/>
    <w:rsid w:val="00952F92"/>
    <w:rsid w:val="00953020"/>
    <w:rsid w:val="0095317B"/>
    <w:rsid w:val="0095362B"/>
    <w:rsid w:val="0095379E"/>
    <w:rsid w:val="00953913"/>
    <w:rsid w:val="009539CA"/>
    <w:rsid w:val="00953D60"/>
    <w:rsid w:val="00954296"/>
    <w:rsid w:val="0095438C"/>
    <w:rsid w:val="00954489"/>
    <w:rsid w:val="00954545"/>
    <w:rsid w:val="0095474E"/>
    <w:rsid w:val="009547F6"/>
    <w:rsid w:val="00954D8C"/>
    <w:rsid w:val="00954E62"/>
    <w:rsid w:val="00954E81"/>
    <w:rsid w:val="00954EC9"/>
    <w:rsid w:val="00954F77"/>
    <w:rsid w:val="00954F9B"/>
    <w:rsid w:val="00955107"/>
    <w:rsid w:val="00955266"/>
    <w:rsid w:val="0095555E"/>
    <w:rsid w:val="00955A83"/>
    <w:rsid w:val="00955ACF"/>
    <w:rsid w:val="00955B85"/>
    <w:rsid w:val="00955E83"/>
    <w:rsid w:val="00956153"/>
    <w:rsid w:val="009563C0"/>
    <w:rsid w:val="009563E4"/>
    <w:rsid w:val="00956A8B"/>
    <w:rsid w:val="00956BDA"/>
    <w:rsid w:val="009575A5"/>
    <w:rsid w:val="009577D6"/>
    <w:rsid w:val="00957AAF"/>
    <w:rsid w:val="00957BD4"/>
    <w:rsid w:val="00957D0F"/>
    <w:rsid w:val="00957DAC"/>
    <w:rsid w:val="009600F9"/>
    <w:rsid w:val="009602CE"/>
    <w:rsid w:val="0096099F"/>
    <w:rsid w:val="0096182F"/>
    <w:rsid w:val="009618F8"/>
    <w:rsid w:val="00961911"/>
    <w:rsid w:val="00961DC9"/>
    <w:rsid w:val="00962435"/>
    <w:rsid w:val="009628DD"/>
    <w:rsid w:val="00962D58"/>
    <w:rsid w:val="00963A8B"/>
    <w:rsid w:val="00963AC9"/>
    <w:rsid w:val="00963B2F"/>
    <w:rsid w:val="00963E2A"/>
    <w:rsid w:val="00963EED"/>
    <w:rsid w:val="00963F1E"/>
    <w:rsid w:val="00964420"/>
    <w:rsid w:val="00964483"/>
    <w:rsid w:val="00964895"/>
    <w:rsid w:val="009649A4"/>
    <w:rsid w:val="00964A97"/>
    <w:rsid w:val="00964B7D"/>
    <w:rsid w:val="00964B9B"/>
    <w:rsid w:val="0096563B"/>
    <w:rsid w:val="0096598F"/>
    <w:rsid w:val="009659C0"/>
    <w:rsid w:val="00965AA5"/>
    <w:rsid w:val="00965AC9"/>
    <w:rsid w:val="00965D3E"/>
    <w:rsid w:val="00965F2B"/>
    <w:rsid w:val="0096603E"/>
    <w:rsid w:val="009660E0"/>
    <w:rsid w:val="00966155"/>
    <w:rsid w:val="009663B0"/>
    <w:rsid w:val="009664E4"/>
    <w:rsid w:val="009666BE"/>
    <w:rsid w:val="00966A75"/>
    <w:rsid w:val="009671FF"/>
    <w:rsid w:val="0096738E"/>
    <w:rsid w:val="00967631"/>
    <w:rsid w:val="0096766E"/>
    <w:rsid w:val="009676AB"/>
    <w:rsid w:val="00967D01"/>
    <w:rsid w:val="00967FE3"/>
    <w:rsid w:val="0096F3EE"/>
    <w:rsid w:val="00970255"/>
    <w:rsid w:val="0097107B"/>
    <w:rsid w:val="00971D3B"/>
    <w:rsid w:val="009722A6"/>
    <w:rsid w:val="00972484"/>
    <w:rsid w:val="009724FC"/>
    <w:rsid w:val="009727FC"/>
    <w:rsid w:val="00972AFA"/>
    <w:rsid w:val="00972B75"/>
    <w:rsid w:val="00972BFC"/>
    <w:rsid w:val="00972C14"/>
    <w:rsid w:val="00973190"/>
    <w:rsid w:val="00973E3C"/>
    <w:rsid w:val="00973F74"/>
    <w:rsid w:val="009742FC"/>
    <w:rsid w:val="009743BF"/>
    <w:rsid w:val="009746A7"/>
    <w:rsid w:val="00974BF9"/>
    <w:rsid w:val="00975138"/>
    <w:rsid w:val="00975770"/>
    <w:rsid w:val="009758A3"/>
    <w:rsid w:val="00975C53"/>
    <w:rsid w:val="00975C9D"/>
    <w:rsid w:val="0097602E"/>
    <w:rsid w:val="00976378"/>
    <w:rsid w:val="009767AA"/>
    <w:rsid w:val="0097699C"/>
    <w:rsid w:val="00976B65"/>
    <w:rsid w:val="0097746F"/>
    <w:rsid w:val="009777B5"/>
    <w:rsid w:val="00977940"/>
    <w:rsid w:val="00977E9A"/>
    <w:rsid w:val="00977E9E"/>
    <w:rsid w:val="00977F95"/>
    <w:rsid w:val="009804EE"/>
    <w:rsid w:val="009805E5"/>
    <w:rsid w:val="00980E34"/>
    <w:rsid w:val="00980F07"/>
    <w:rsid w:val="00980FB6"/>
    <w:rsid w:val="00981628"/>
    <w:rsid w:val="00981E38"/>
    <w:rsid w:val="009824A4"/>
    <w:rsid w:val="0098275F"/>
    <w:rsid w:val="009827DD"/>
    <w:rsid w:val="00982A66"/>
    <w:rsid w:val="0098308C"/>
    <w:rsid w:val="0098310E"/>
    <w:rsid w:val="009834E4"/>
    <w:rsid w:val="0098356A"/>
    <w:rsid w:val="009837AE"/>
    <w:rsid w:val="00983F1E"/>
    <w:rsid w:val="00984116"/>
    <w:rsid w:val="0098435D"/>
    <w:rsid w:val="009845F0"/>
    <w:rsid w:val="00984B2A"/>
    <w:rsid w:val="00984B59"/>
    <w:rsid w:val="00984D46"/>
    <w:rsid w:val="00984D78"/>
    <w:rsid w:val="00984E38"/>
    <w:rsid w:val="00984F67"/>
    <w:rsid w:val="009852E8"/>
    <w:rsid w:val="0098532B"/>
    <w:rsid w:val="009855A7"/>
    <w:rsid w:val="00985963"/>
    <w:rsid w:val="00985C49"/>
    <w:rsid w:val="00985E0E"/>
    <w:rsid w:val="00985EE9"/>
    <w:rsid w:val="009860FD"/>
    <w:rsid w:val="009861EB"/>
    <w:rsid w:val="009863AA"/>
    <w:rsid w:val="009863B2"/>
    <w:rsid w:val="009863FA"/>
    <w:rsid w:val="0098666E"/>
    <w:rsid w:val="00986674"/>
    <w:rsid w:val="00986688"/>
    <w:rsid w:val="00986B5F"/>
    <w:rsid w:val="009870D8"/>
    <w:rsid w:val="0098775C"/>
    <w:rsid w:val="00987797"/>
    <w:rsid w:val="00987B7D"/>
    <w:rsid w:val="00987C01"/>
    <w:rsid w:val="0099093D"/>
    <w:rsid w:val="00990980"/>
    <w:rsid w:val="00990CC0"/>
    <w:rsid w:val="00990F99"/>
    <w:rsid w:val="0099124F"/>
    <w:rsid w:val="00991352"/>
    <w:rsid w:val="009914CC"/>
    <w:rsid w:val="00991906"/>
    <w:rsid w:val="00991B12"/>
    <w:rsid w:val="00991B1C"/>
    <w:rsid w:val="00991DEE"/>
    <w:rsid w:val="00991FAC"/>
    <w:rsid w:val="00991FEC"/>
    <w:rsid w:val="009924CE"/>
    <w:rsid w:val="009926F4"/>
    <w:rsid w:val="00992717"/>
    <w:rsid w:val="009928B3"/>
    <w:rsid w:val="009928F9"/>
    <w:rsid w:val="009929A2"/>
    <w:rsid w:val="00992A05"/>
    <w:rsid w:val="00992AE2"/>
    <w:rsid w:val="00992D6D"/>
    <w:rsid w:val="00992EAE"/>
    <w:rsid w:val="00993464"/>
    <w:rsid w:val="0099349F"/>
    <w:rsid w:val="00993587"/>
    <w:rsid w:val="0099359C"/>
    <w:rsid w:val="009938CF"/>
    <w:rsid w:val="00993986"/>
    <w:rsid w:val="00993A76"/>
    <w:rsid w:val="00993BE3"/>
    <w:rsid w:val="00993E49"/>
    <w:rsid w:val="00993F31"/>
    <w:rsid w:val="00993FB7"/>
    <w:rsid w:val="009941B8"/>
    <w:rsid w:val="009948D6"/>
    <w:rsid w:val="0099499E"/>
    <w:rsid w:val="009949E6"/>
    <w:rsid w:val="00994A00"/>
    <w:rsid w:val="00994A3C"/>
    <w:rsid w:val="00994B52"/>
    <w:rsid w:val="00994E96"/>
    <w:rsid w:val="00994EA9"/>
    <w:rsid w:val="00995743"/>
    <w:rsid w:val="0099578C"/>
    <w:rsid w:val="0099599F"/>
    <w:rsid w:val="00995D57"/>
    <w:rsid w:val="00995D68"/>
    <w:rsid w:val="00996A33"/>
    <w:rsid w:val="00996A8B"/>
    <w:rsid w:val="00996AD8"/>
    <w:rsid w:val="00996C5F"/>
    <w:rsid w:val="009970AE"/>
    <w:rsid w:val="009971B5"/>
    <w:rsid w:val="009972A7"/>
    <w:rsid w:val="0099738F"/>
    <w:rsid w:val="009974AB"/>
    <w:rsid w:val="009974FA"/>
    <w:rsid w:val="00997AC2"/>
    <w:rsid w:val="00997B3E"/>
    <w:rsid w:val="00997BEB"/>
    <w:rsid w:val="009A028F"/>
    <w:rsid w:val="009A0448"/>
    <w:rsid w:val="009A046E"/>
    <w:rsid w:val="009A1064"/>
    <w:rsid w:val="009A1DEF"/>
    <w:rsid w:val="009A1F49"/>
    <w:rsid w:val="009A1FFA"/>
    <w:rsid w:val="009A2111"/>
    <w:rsid w:val="009A22CC"/>
    <w:rsid w:val="009A23F2"/>
    <w:rsid w:val="009A2A99"/>
    <w:rsid w:val="009A2B0A"/>
    <w:rsid w:val="009A2BEB"/>
    <w:rsid w:val="009A2D0E"/>
    <w:rsid w:val="009A2E33"/>
    <w:rsid w:val="009A30A8"/>
    <w:rsid w:val="009A3385"/>
    <w:rsid w:val="009A3776"/>
    <w:rsid w:val="009A38EC"/>
    <w:rsid w:val="009A3C66"/>
    <w:rsid w:val="009A3D3B"/>
    <w:rsid w:val="009A3E6B"/>
    <w:rsid w:val="009A3E89"/>
    <w:rsid w:val="009A3EE4"/>
    <w:rsid w:val="009A4213"/>
    <w:rsid w:val="009A42B7"/>
    <w:rsid w:val="009A479C"/>
    <w:rsid w:val="009A47E6"/>
    <w:rsid w:val="009A4B6E"/>
    <w:rsid w:val="009A4ECB"/>
    <w:rsid w:val="009A5176"/>
    <w:rsid w:val="009A5278"/>
    <w:rsid w:val="009A5436"/>
    <w:rsid w:val="009A5548"/>
    <w:rsid w:val="009A61DD"/>
    <w:rsid w:val="009A69A0"/>
    <w:rsid w:val="009A6F81"/>
    <w:rsid w:val="009A704C"/>
    <w:rsid w:val="009A723E"/>
    <w:rsid w:val="009A758D"/>
    <w:rsid w:val="009A7738"/>
    <w:rsid w:val="009A7A33"/>
    <w:rsid w:val="009A7A5D"/>
    <w:rsid w:val="009B007F"/>
    <w:rsid w:val="009B00CC"/>
    <w:rsid w:val="009B06D1"/>
    <w:rsid w:val="009B070A"/>
    <w:rsid w:val="009B075B"/>
    <w:rsid w:val="009B1103"/>
    <w:rsid w:val="009B11DC"/>
    <w:rsid w:val="009B1253"/>
    <w:rsid w:val="009B13F1"/>
    <w:rsid w:val="009B179C"/>
    <w:rsid w:val="009B195E"/>
    <w:rsid w:val="009B1D02"/>
    <w:rsid w:val="009B2913"/>
    <w:rsid w:val="009B295C"/>
    <w:rsid w:val="009B2A9D"/>
    <w:rsid w:val="009B2C4C"/>
    <w:rsid w:val="009B2C8A"/>
    <w:rsid w:val="009B2CBD"/>
    <w:rsid w:val="009B2DAD"/>
    <w:rsid w:val="009B2EB3"/>
    <w:rsid w:val="009B2F01"/>
    <w:rsid w:val="009B2F80"/>
    <w:rsid w:val="009B321E"/>
    <w:rsid w:val="009B346B"/>
    <w:rsid w:val="009B34D7"/>
    <w:rsid w:val="009B364A"/>
    <w:rsid w:val="009B3C28"/>
    <w:rsid w:val="009B3D6A"/>
    <w:rsid w:val="009B3E0F"/>
    <w:rsid w:val="009B410F"/>
    <w:rsid w:val="009B41C4"/>
    <w:rsid w:val="009B4285"/>
    <w:rsid w:val="009B449D"/>
    <w:rsid w:val="009B481B"/>
    <w:rsid w:val="009B49A9"/>
    <w:rsid w:val="009B4CB2"/>
    <w:rsid w:val="009B4D76"/>
    <w:rsid w:val="009B527F"/>
    <w:rsid w:val="009B52A1"/>
    <w:rsid w:val="009B5816"/>
    <w:rsid w:val="009B5905"/>
    <w:rsid w:val="009B594C"/>
    <w:rsid w:val="009B5BC8"/>
    <w:rsid w:val="009B6808"/>
    <w:rsid w:val="009B68D6"/>
    <w:rsid w:val="009B6914"/>
    <w:rsid w:val="009B6AF4"/>
    <w:rsid w:val="009B6DE6"/>
    <w:rsid w:val="009B6FAF"/>
    <w:rsid w:val="009B73E8"/>
    <w:rsid w:val="009B7852"/>
    <w:rsid w:val="009B7993"/>
    <w:rsid w:val="009C021F"/>
    <w:rsid w:val="009C08A7"/>
    <w:rsid w:val="009C093B"/>
    <w:rsid w:val="009C0CB9"/>
    <w:rsid w:val="009C0DEC"/>
    <w:rsid w:val="009C1078"/>
    <w:rsid w:val="009C11D3"/>
    <w:rsid w:val="009C1385"/>
    <w:rsid w:val="009C141A"/>
    <w:rsid w:val="009C158E"/>
    <w:rsid w:val="009C177C"/>
    <w:rsid w:val="009C19FD"/>
    <w:rsid w:val="009C1BD2"/>
    <w:rsid w:val="009C1E7E"/>
    <w:rsid w:val="009C1EEA"/>
    <w:rsid w:val="009C20A5"/>
    <w:rsid w:val="009C240E"/>
    <w:rsid w:val="009C2A4D"/>
    <w:rsid w:val="009C2DD9"/>
    <w:rsid w:val="009C3128"/>
    <w:rsid w:val="009C34CC"/>
    <w:rsid w:val="009C392C"/>
    <w:rsid w:val="009C3E82"/>
    <w:rsid w:val="009C3FF3"/>
    <w:rsid w:val="009C41B3"/>
    <w:rsid w:val="009C4559"/>
    <w:rsid w:val="009C45B8"/>
    <w:rsid w:val="009C48B7"/>
    <w:rsid w:val="009C4BA0"/>
    <w:rsid w:val="009C4BC4"/>
    <w:rsid w:val="009C4CD5"/>
    <w:rsid w:val="009C4E7E"/>
    <w:rsid w:val="009C4FA5"/>
    <w:rsid w:val="009C545E"/>
    <w:rsid w:val="009C55EC"/>
    <w:rsid w:val="009C56D4"/>
    <w:rsid w:val="009C5897"/>
    <w:rsid w:val="009C5AB7"/>
    <w:rsid w:val="009C5C1B"/>
    <w:rsid w:val="009C5D62"/>
    <w:rsid w:val="009C5F0B"/>
    <w:rsid w:val="009C66DF"/>
    <w:rsid w:val="009C6CA1"/>
    <w:rsid w:val="009C6E87"/>
    <w:rsid w:val="009C6F1B"/>
    <w:rsid w:val="009C71C2"/>
    <w:rsid w:val="009C77A0"/>
    <w:rsid w:val="009C7BC6"/>
    <w:rsid w:val="009C7C13"/>
    <w:rsid w:val="009C7CED"/>
    <w:rsid w:val="009C7F4F"/>
    <w:rsid w:val="009D002F"/>
    <w:rsid w:val="009D0179"/>
    <w:rsid w:val="009D0232"/>
    <w:rsid w:val="009D02E9"/>
    <w:rsid w:val="009D043F"/>
    <w:rsid w:val="009D04DD"/>
    <w:rsid w:val="009D082A"/>
    <w:rsid w:val="009D0878"/>
    <w:rsid w:val="009D0A01"/>
    <w:rsid w:val="009D13EB"/>
    <w:rsid w:val="009D14FA"/>
    <w:rsid w:val="009D1565"/>
    <w:rsid w:val="009D16B6"/>
    <w:rsid w:val="009D16FB"/>
    <w:rsid w:val="009D1715"/>
    <w:rsid w:val="009D1732"/>
    <w:rsid w:val="009D17D3"/>
    <w:rsid w:val="009D18C0"/>
    <w:rsid w:val="009D1BE4"/>
    <w:rsid w:val="009D1C2A"/>
    <w:rsid w:val="009D1C56"/>
    <w:rsid w:val="009D1E90"/>
    <w:rsid w:val="009D21CE"/>
    <w:rsid w:val="009D2373"/>
    <w:rsid w:val="009D24EA"/>
    <w:rsid w:val="009D2617"/>
    <w:rsid w:val="009D2A13"/>
    <w:rsid w:val="009D2A36"/>
    <w:rsid w:val="009D2B6D"/>
    <w:rsid w:val="009D2C8E"/>
    <w:rsid w:val="009D2D3A"/>
    <w:rsid w:val="009D30B0"/>
    <w:rsid w:val="009D30DD"/>
    <w:rsid w:val="009D3612"/>
    <w:rsid w:val="009D3977"/>
    <w:rsid w:val="009D3A86"/>
    <w:rsid w:val="009D3D95"/>
    <w:rsid w:val="009D4299"/>
    <w:rsid w:val="009D44AB"/>
    <w:rsid w:val="009D4678"/>
    <w:rsid w:val="009D47C5"/>
    <w:rsid w:val="009D499D"/>
    <w:rsid w:val="009D4C4C"/>
    <w:rsid w:val="009D51E3"/>
    <w:rsid w:val="009D55BD"/>
    <w:rsid w:val="009D56F1"/>
    <w:rsid w:val="009D56FE"/>
    <w:rsid w:val="009D5931"/>
    <w:rsid w:val="009D599B"/>
    <w:rsid w:val="009D5A7D"/>
    <w:rsid w:val="009D5B99"/>
    <w:rsid w:val="009D66FD"/>
    <w:rsid w:val="009D6C24"/>
    <w:rsid w:val="009D6C66"/>
    <w:rsid w:val="009D6F29"/>
    <w:rsid w:val="009D70A0"/>
    <w:rsid w:val="009D714A"/>
    <w:rsid w:val="009D742B"/>
    <w:rsid w:val="009D76B6"/>
    <w:rsid w:val="009D76F4"/>
    <w:rsid w:val="009D7969"/>
    <w:rsid w:val="009D79B6"/>
    <w:rsid w:val="009D7C63"/>
    <w:rsid w:val="009D7DAF"/>
    <w:rsid w:val="009D7EEB"/>
    <w:rsid w:val="009E017B"/>
    <w:rsid w:val="009E0192"/>
    <w:rsid w:val="009E088A"/>
    <w:rsid w:val="009E0C22"/>
    <w:rsid w:val="009E0C4F"/>
    <w:rsid w:val="009E17D9"/>
    <w:rsid w:val="009E1876"/>
    <w:rsid w:val="009E1B1A"/>
    <w:rsid w:val="009E1C58"/>
    <w:rsid w:val="009E2421"/>
    <w:rsid w:val="009E2637"/>
    <w:rsid w:val="009E28E7"/>
    <w:rsid w:val="009E2C3C"/>
    <w:rsid w:val="009E3363"/>
    <w:rsid w:val="009E37E6"/>
    <w:rsid w:val="009E38F0"/>
    <w:rsid w:val="009E3992"/>
    <w:rsid w:val="009E3FBA"/>
    <w:rsid w:val="009E416E"/>
    <w:rsid w:val="009E44D8"/>
    <w:rsid w:val="009E45CE"/>
    <w:rsid w:val="009E4C11"/>
    <w:rsid w:val="009E4E28"/>
    <w:rsid w:val="009E5152"/>
    <w:rsid w:val="009E5784"/>
    <w:rsid w:val="009E5917"/>
    <w:rsid w:val="009E5B00"/>
    <w:rsid w:val="009E5E90"/>
    <w:rsid w:val="009E5F4A"/>
    <w:rsid w:val="009E6285"/>
    <w:rsid w:val="009E62EB"/>
    <w:rsid w:val="009E65E7"/>
    <w:rsid w:val="009E683B"/>
    <w:rsid w:val="009E6A1B"/>
    <w:rsid w:val="009E6A33"/>
    <w:rsid w:val="009E6B57"/>
    <w:rsid w:val="009E6C94"/>
    <w:rsid w:val="009E6D55"/>
    <w:rsid w:val="009E7087"/>
    <w:rsid w:val="009E747C"/>
    <w:rsid w:val="009E76E9"/>
    <w:rsid w:val="009E7755"/>
    <w:rsid w:val="009F03A5"/>
    <w:rsid w:val="009F04DD"/>
    <w:rsid w:val="009F05BF"/>
    <w:rsid w:val="009F07A9"/>
    <w:rsid w:val="009F0A4A"/>
    <w:rsid w:val="009F0B15"/>
    <w:rsid w:val="009F1B53"/>
    <w:rsid w:val="009F2057"/>
    <w:rsid w:val="009F20F2"/>
    <w:rsid w:val="009F21E1"/>
    <w:rsid w:val="009F22B6"/>
    <w:rsid w:val="009F25C3"/>
    <w:rsid w:val="009F2616"/>
    <w:rsid w:val="009F2633"/>
    <w:rsid w:val="009F2D77"/>
    <w:rsid w:val="009F2E8E"/>
    <w:rsid w:val="009F3540"/>
    <w:rsid w:val="009F373E"/>
    <w:rsid w:val="009F3824"/>
    <w:rsid w:val="009F38AC"/>
    <w:rsid w:val="009F3E5B"/>
    <w:rsid w:val="009F3E97"/>
    <w:rsid w:val="009F3EFE"/>
    <w:rsid w:val="009F40EB"/>
    <w:rsid w:val="009F424A"/>
    <w:rsid w:val="009F4680"/>
    <w:rsid w:val="009F477E"/>
    <w:rsid w:val="009F4F90"/>
    <w:rsid w:val="009F5007"/>
    <w:rsid w:val="009F5570"/>
    <w:rsid w:val="009F5689"/>
    <w:rsid w:val="009F577B"/>
    <w:rsid w:val="009F58B5"/>
    <w:rsid w:val="009F5C8C"/>
    <w:rsid w:val="009F6012"/>
    <w:rsid w:val="009F6247"/>
    <w:rsid w:val="009F6413"/>
    <w:rsid w:val="009F64B1"/>
    <w:rsid w:val="009F676A"/>
    <w:rsid w:val="009F68B6"/>
    <w:rsid w:val="009F6F3C"/>
    <w:rsid w:val="009F6FBE"/>
    <w:rsid w:val="009F7160"/>
    <w:rsid w:val="009F71DB"/>
    <w:rsid w:val="009F72B7"/>
    <w:rsid w:val="009F7356"/>
    <w:rsid w:val="009F76E8"/>
    <w:rsid w:val="009F79DE"/>
    <w:rsid w:val="009F7D90"/>
    <w:rsid w:val="009F7EC8"/>
    <w:rsid w:val="00A0006B"/>
    <w:rsid w:val="00A00AD5"/>
    <w:rsid w:val="00A00C07"/>
    <w:rsid w:val="00A00E84"/>
    <w:rsid w:val="00A0132C"/>
    <w:rsid w:val="00A01446"/>
    <w:rsid w:val="00A01508"/>
    <w:rsid w:val="00A01559"/>
    <w:rsid w:val="00A017B7"/>
    <w:rsid w:val="00A01838"/>
    <w:rsid w:val="00A0198C"/>
    <w:rsid w:val="00A01A41"/>
    <w:rsid w:val="00A01AA2"/>
    <w:rsid w:val="00A025E3"/>
    <w:rsid w:val="00A032E9"/>
    <w:rsid w:val="00A03351"/>
    <w:rsid w:val="00A03501"/>
    <w:rsid w:val="00A036C9"/>
    <w:rsid w:val="00A03B8D"/>
    <w:rsid w:val="00A03E03"/>
    <w:rsid w:val="00A0406A"/>
    <w:rsid w:val="00A042C1"/>
    <w:rsid w:val="00A04438"/>
    <w:rsid w:val="00A047BC"/>
    <w:rsid w:val="00A05053"/>
    <w:rsid w:val="00A052E0"/>
    <w:rsid w:val="00A05439"/>
    <w:rsid w:val="00A05841"/>
    <w:rsid w:val="00A05A48"/>
    <w:rsid w:val="00A05B40"/>
    <w:rsid w:val="00A05C3E"/>
    <w:rsid w:val="00A05FF5"/>
    <w:rsid w:val="00A060FD"/>
    <w:rsid w:val="00A061FB"/>
    <w:rsid w:val="00A062CB"/>
    <w:rsid w:val="00A0653C"/>
    <w:rsid w:val="00A06AA8"/>
    <w:rsid w:val="00A06B7F"/>
    <w:rsid w:val="00A06CBD"/>
    <w:rsid w:val="00A0722D"/>
    <w:rsid w:val="00A072A0"/>
    <w:rsid w:val="00A07392"/>
    <w:rsid w:val="00A076B8"/>
    <w:rsid w:val="00A07860"/>
    <w:rsid w:val="00A079A1"/>
    <w:rsid w:val="00A079E1"/>
    <w:rsid w:val="00A07A0C"/>
    <w:rsid w:val="00A07D18"/>
    <w:rsid w:val="00A07EC0"/>
    <w:rsid w:val="00A101FE"/>
    <w:rsid w:val="00A102E8"/>
    <w:rsid w:val="00A1082D"/>
    <w:rsid w:val="00A10E67"/>
    <w:rsid w:val="00A10FA9"/>
    <w:rsid w:val="00A110A1"/>
    <w:rsid w:val="00A112E1"/>
    <w:rsid w:val="00A113C4"/>
    <w:rsid w:val="00A1168A"/>
    <w:rsid w:val="00A1261C"/>
    <w:rsid w:val="00A12BEA"/>
    <w:rsid w:val="00A12C82"/>
    <w:rsid w:val="00A12CF2"/>
    <w:rsid w:val="00A12FA3"/>
    <w:rsid w:val="00A133D7"/>
    <w:rsid w:val="00A13657"/>
    <w:rsid w:val="00A136D4"/>
    <w:rsid w:val="00A136FF"/>
    <w:rsid w:val="00A13839"/>
    <w:rsid w:val="00A13AAC"/>
    <w:rsid w:val="00A13C65"/>
    <w:rsid w:val="00A13F6A"/>
    <w:rsid w:val="00A1419F"/>
    <w:rsid w:val="00A14277"/>
    <w:rsid w:val="00A14330"/>
    <w:rsid w:val="00A14C7F"/>
    <w:rsid w:val="00A14CC1"/>
    <w:rsid w:val="00A14F81"/>
    <w:rsid w:val="00A156DD"/>
    <w:rsid w:val="00A159C4"/>
    <w:rsid w:val="00A15AED"/>
    <w:rsid w:val="00A15B85"/>
    <w:rsid w:val="00A15D9B"/>
    <w:rsid w:val="00A15E09"/>
    <w:rsid w:val="00A15FEE"/>
    <w:rsid w:val="00A1635F"/>
    <w:rsid w:val="00A163A2"/>
    <w:rsid w:val="00A16934"/>
    <w:rsid w:val="00A169EA"/>
    <w:rsid w:val="00A16BDA"/>
    <w:rsid w:val="00A16F32"/>
    <w:rsid w:val="00A172B7"/>
    <w:rsid w:val="00A17514"/>
    <w:rsid w:val="00A1788C"/>
    <w:rsid w:val="00A17A6F"/>
    <w:rsid w:val="00A17AAD"/>
    <w:rsid w:val="00A17D2F"/>
    <w:rsid w:val="00A17DC5"/>
    <w:rsid w:val="00A201B1"/>
    <w:rsid w:val="00A2037A"/>
    <w:rsid w:val="00A2072C"/>
    <w:rsid w:val="00A20AA6"/>
    <w:rsid w:val="00A20BBB"/>
    <w:rsid w:val="00A20CEE"/>
    <w:rsid w:val="00A20D63"/>
    <w:rsid w:val="00A20FCC"/>
    <w:rsid w:val="00A20FEC"/>
    <w:rsid w:val="00A21171"/>
    <w:rsid w:val="00A21569"/>
    <w:rsid w:val="00A216AA"/>
    <w:rsid w:val="00A216C0"/>
    <w:rsid w:val="00A21829"/>
    <w:rsid w:val="00A21A4E"/>
    <w:rsid w:val="00A21A5F"/>
    <w:rsid w:val="00A21B1A"/>
    <w:rsid w:val="00A21F5B"/>
    <w:rsid w:val="00A21FA8"/>
    <w:rsid w:val="00A22331"/>
    <w:rsid w:val="00A22503"/>
    <w:rsid w:val="00A22674"/>
    <w:rsid w:val="00A226DA"/>
    <w:rsid w:val="00A226EF"/>
    <w:rsid w:val="00A22794"/>
    <w:rsid w:val="00A227DD"/>
    <w:rsid w:val="00A22A3F"/>
    <w:rsid w:val="00A22BCC"/>
    <w:rsid w:val="00A22BF9"/>
    <w:rsid w:val="00A22E1A"/>
    <w:rsid w:val="00A22E9E"/>
    <w:rsid w:val="00A22F78"/>
    <w:rsid w:val="00A23158"/>
    <w:rsid w:val="00A2315A"/>
    <w:rsid w:val="00A2375A"/>
    <w:rsid w:val="00A23AC5"/>
    <w:rsid w:val="00A23DA5"/>
    <w:rsid w:val="00A23DB3"/>
    <w:rsid w:val="00A24100"/>
    <w:rsid w:val="00A242D8"/>
    <w:rsid w:val="00A243CF"/>
    <w:rsid w:val="00A244B2"/>
    <w:rsid w:val="00A246BC"/>
    <w:rsid w:val="00A2485B"/>
    <w:rsid w:val="00A2490B"/>
    <w:rsid w:val="00A24AE4"/>
    <w:rsid w:val="00A24B68"/>
    <w:rsid w:val="00A2509A"/>
    <w:rsid w:val="00A250C6"/>
    <w:rsid w:val="00A25148"/>
    <w:rsid w:val="00A2548F"/>
    <w:rsid w:val="00A25554"/>
    <w:rsid w:val="00A25708"/>
    <w:rsid w:val="00A25767"/>
    <w:rsid w:val="00A25782"/>
    <w:rsid w:val="00A25A5D"/>
    <w:rsid w:val="00A25D5F"/>
    <w:rsid w:val="00A25E5B"/>
    <w:rsid w:val="00A25FD0"/>
    <w:rsid w:val="00A262FE"/>
    <w:rsid w:val="00A26360"/>
    <w:rsid w:val="00A26A61"/>
    <w:rsid w:val="00A26F84"/>
    <w:rsid w:val="00A272DE"/>
    <w:rsid w:val="00A276CB"/>
    <w:rsid w:val="00A27A0B"/>
    <w:rsid w:val="00A27B46"/>
    <w:rsid w:val="00A317A1"/>
    <w:rsid w:val="00A31A1C"/>
    <w:rsid w:val="00A31BF8"/>
    <w:rsid w:val="00A31E1F"/>
    <w:rsid w:val="00A32124"/>
    <w:rsid w:val="00A322BE"/>
    <w:rsid w:val="00A322F2"/>
    <w:rsid w:val="00A323FD"/>
    <w:rsid w:val="00A32594"/>
    <w:rsid w:val="00A32B8E"/>
    <w:rsid w:val="00A32C16"/>
    <w:rsid w:val="00A32F9D"/>
    <w:rsid w:val="00A33099"/>
    <w:rsid w:val="00A330AC"/>
    <w:rsid w:val="00A33A86"/>
    <w:rsid w:val="00A33BEA"/>
    <w:rsid w:val="00A33C0E"/>
    <w:rsid w:val="00A33C20"/>
    <w:rsid w:val="00A33DA6"/>
    <w:rsid w:val="00A33E74"/>
    <w:rsid w:val="00A3405F"/>
    <w:rsid w:val="00A34557"/>
    <w:rsid w:val="00A345FC"/>
    <w:rsid w:val="00A34703"/>
    <w:rsid w:val="00A34925"/>
    <w:rsid w:val="00A34AC9"/>
    <w:rsid w:val="00A34C7B"/>
    <w:rsid w:val="00A34E68"/>
    <w:rsid w:val="00A34F49"/>
    <w:rsid w:val="00A34FAF"/>
    <w:rsid w:val="00A34FB5"/>
    <w:rsid w:val="00A35223"/>
    <w:rsid w:val="00A358E6"/>
    <w:rsid w:val="00A35B67"/>
    <w:rsid w:val="00A35C3E"/>
    <w:rsid w:val="00A35E4B"/>
    <w:rsid w:val="00A36146"/>
    <w:rsid w:val="00A364EA"/>
    <w:rsid w:val="00A365FA"/>
    <w:rsid w:val="00A3666A"/>
    <w:rsid w:val="00A368B9"/>
    <w:rsid w:val="00A368F3"/>
    <w:rsid w:val="00A369CC"/>
    <w:rsid w:val="00A36C57"/>
    <w:rsid w:val="00A36C96"/>
    <w:rsid w:val="00A36F54"/>
    <w:rsid w:val="00A36FDF"/>
    <w:rsid w:val="00A371E3"/>
    <w:rsid w:val="00A37535"/>
    <w:rsid w:val="00A37601"/>
    <w:rsid w:val="00A3790C"/>
    <w:rsid w:val="00A37BB8"/>
    <w:rsid w:val="00A37DE3"/>
    <w:rsid w:val="00A37E8D"/>
    <w:rsid w:val="00A40161"/>
    <w:rsid w:val="00A4044A"/>
    <w:rsid w:val="00A4058A"/>
    <w:rsid w:val="00A4058D"/>
    <w:rsid w:val="00A405E8"/>
    <w:rsid w:val="00A4078F"/>
    <w:rsid w:val="00A407BD"/>
    <w:rsid w:val="00A40806"/>
    <w:rsid w:val="00A40816"/>
    <w:rsid w:val="00A408D0"/>
    <w:rsid w:val="00A4090D"/>
    <w:rsid w:val="00A409AB"/>
    <w:rsid w:val="00A40C24"/>
    <w:rsid w:val="00A40F98"/>
    <w:rsid w:val="00A40FA4"/>
    <w:rsid w:val="00A4118A"/>
    <w:rsid w:val="00A41649"/>
    <w:rsid w:val="00A418A4"/>
    <w:rsid w:val="00A418FA"/>
    <w:rsid w:val="00A41D37"/>
    <w:rsid w:val="00A42263"/>
    <w:rsid w:val="00A42FB1"/>
    <w:rsid w:val="00A43051"/>
    <w:rsid w:val="00A435F2"/>
    <w:rsid w:val="00A43825"/>
    <w:rsid w:val="00A43985"/>
    <w:rsid w:val="00A43D06"/>
    <w:rsid w:val="00A43D4D"/>
    <w:rsid w:val="00A44065"/>
    <w:rsid w:val="00A440B0"/>
    <w:rsid w:val="00A44328"/>
    <w:rsid w:val="00A44530"/>
    <w:rsid w:val="00A4472C"/>
    <w:rsid w:val="00A44A20"/>
    <w:rsid w:val="00A44A45"/>
    <w:rsid w:val="00A44D64"/>
    <w:rsid w:val="00A4527C"/>
    <w:rsid w:val="00A455EC"/>
    <w:rsid w:val="00A45640"/>
    <w:rsid w:val="00A457FE"/>
    <w:rsid w:val="00A45895"/>
    <w:rsid w:val="00A458A2"/>
    <w:rsid w:val="00A45C1C"/>
    <w:rsid w:val="00A45CD4"/>
    <w:rsid w:val="00A4612A"/>
    <w:rsid w:val="00A461B0"/>
    <w:rsid w:val="00A462F8"/>
    <w:rsid w:val="00A46630"/>
    <w:rsid w:val="00A46FEE"/>
    <w:rsid w:val="00A47043"/>
    <w:rsid w:val="00A471CC"/>
    <w:rsid w:val="00A4725A"/>
    <w:rsid w:val="00A477E7"/>
    <w:rsid w:val="00A4790A"/>
    <w:rsid w:val="00A47A3E"/>
    <w:rsid w:val="00A47CF0"/>
    <w:rsid w:val="00A47D23"/>
    <w:rsid w:val="00A5000C"/>
    <w:rsid w:val="00A50069"/>
    <w:rsid w:val="00A50351"/>
    <w:rsid w:val="00A5063B"/>
    <w:rsid w:val="00A506D8"/>
    <w:rsid w:val="00A5081D"/>
    <w:rsid w:val="00A50A15"/>
    <w:rsid w:val="00A50D8A"/>
    <w:rsid w:val="00A51109"/>
    <w:rsid w:val="00A51204"/>
    <w:rsid w:val="00A51B0A"/>
    <w:rsid w:val="00A51BCC"/>
    <w:rsid w:val="00A51D71"/>
    <w:rsid w:val="00A51FB4"/>
    <w:rsid w:val="00A520BE"/>
    <w:rsid w:val="00A526AC"/>
    <w:rsid w:val="00A527C9"/>
    <w:rsid w:val="00A52A6F"/>
    <w:rsid w:val="00A52D49"/>
    <w:rsid w:val="00A52E63"/>
    <w:rsid w:val="00A5320E"/>
    <w:rsid w:val="00A53347"/>
    <w:rsid w:val="00A535A7"/>
    <w:rsid w:val="00A53907"/>
    <w:rsid w:val="00A5390D"/>
    <w:rsid w:val="00A53BC3"/>
    <w:rsid w:val="00A53BC7"/>
    <w:rsid w:val="00A53DE0"/>
    <w:rsid w:val="00A541B0"/>
    <w:rsid w:val="00A545F0"/>
    <w:rsid w:val="00A54618"/>
    <w:rsid w:val="00A54754"/>
    <w:rsid w:val="00A547EE"/>
    <w:rsid w:val="00A54D8E"/>
    <w:rsid w:val="00A55122"/>
    <w:rsid w:val="00A55975"/>
    <w:rsid w:val="00A55CC0"/>
    <w:rsid w:val="00A56350"/>
    <w:rsid w:val="00A5662E"/>
    <w:rsid w:val="00A56816"/>
    <w:rsid w:val="00A56900"/>
    <w:rsid w:val="00A56C99"/>
    <w:rsid w:val="00A56F10"/>
    <w:rsid w:val="00A5710F"/>
    <w:rsid w:val="00A572C7"/>
    <w:rsid w:val="00A575F7"/>
    <w:rsid w:val="00A57CF4"/>
    <w:rsid w:val="00A57DF2"/>
    <w:rsid w:val="00A57F42"/>
    <w:rsid w:val="00A57FA6"/>
    <w:rsid w:val="00A600DD"/>
    <w:rsid w:val="00A6013E"/>
    <w:rsid w:val="00A606D6"/>
    <w:rsid w:val="00A60931"/>
    <w:rsid w:val="00A60976"/>
    <w:rsid w:val="00A60CDE"/>
    <w:rsid w:val="00A60D66"/>
    <w:rsid w:val="00A60F80"/>
    <w:rsid w:val="00A610C5"/>
    <w:rsid w:val="00A61892"/>
    <w:rsid w:val="00A6190A"/>
    <w:rsid w:val="00A621F0"/>
    <w:rsid w:val="00A624BA"/>
    <w:rsid w:val="00A626A9"/>
    <w:rsid w:val="00A62B95"/>
    <w:rsid w:val="00A6365D"/>
    <w:rsid w:val="00A637B4"/>
    <w:rsid w:val="00A63848"/>
    <w:rsid w:val="00A63CF5"/>
    <w:rsid w:val="00A64289"/>
    <w:rsid w:val="00A64511"/>
    <w:rsid w:val="00A646A2"/>
    <w:rsid w:val="00A64AB0"/>
    <w:rsid w:val="00A64EC8"/>
    <w:rsid w:val="00A64F9C"/>
    <w:rsid w:val="00A651E5"/>
    <w:rsid w:val="00A65302"/>
    <w:rsid w:val="00A65831"/>
    <w:rsid w:val="00A65B0C"/>
    <w:rsid w:val="00A65BE4"/>
    <w:rsid w:val="00A6608F"/>
    <w:rsid w:val="00A66095"/>
    <w:rsid w:val="00A660BA"/>
    <w:rsid w:val="00A6614B"/>
    <w:rsid w:val="00A66279"/>
    <w:rsid w:val="00A66B8E"/>
    <w:rsid w:val="00A66BEC"/>
    <w:rsid w:val="00A66D55"/>
    <w:rsid w:val="00A66E62"/>
    <w:rsid w:val="00A66F29"/>
    <w:rsid w:val="00A672F8"/>
    <w:rsid w:val="00A6749A"/>
    <w:rsid w:val="00A6753C"/>
    <w:rsid w:val="00A6765A"/>
    <w:rsid w:val="00A6765C"/>
    <w:rsid w:val="00A67969"/>
    <w:rsid w:val="00A6797F"/>
    <w:rsid w:val="00A67B6F"/>
    <w:rsid w:val="00A67EA6"/>
    <w:rsid w:val="00A700A5"/>
    <w:rsid w:val="00A703B1"/>
    <w:rsid w:val="00A70F58"/>
    <w:rsid w:val="00A7101B"/>
    <w:rsid w:val="00A7103A"/>
    <w:rsid w:val="00A710A4"/>
    <w:rsid w:val="00A710D8"/>
    <w:rsid w:val="00A71287"/>
    <w:rsid w:val="00A713DD"/>
    <w:rsid w:val="00A716E5"/>
    <w:rsid w:val="00A71728"/>
    <w:rsid w:val="00A71B93"/>
    <w:rsid w:val="00A7204F"/>
    <w:rsid w:val="00A7268C"/>
    <w:rsid w:val="00A72807"/>
    <w:rsid w:val="00A72ADE"/>
    <w:rsid w:val="00A72B9F"/>
    <w:rsid w:val="00A73436"/>
    <w:rsid w:val="00A7359F"/>
    <w:rsid w:val="00A7383A"/>
    <w:rsid w:val="00A73BC2"/>
    <w:rsid w:val="00A73C4F"/>
    <w:rsid w:val="00A74234"/>
    <w:rsid w:val="00A7425A"/>
    <w:rsid w:val="00A743B3"/>
    <w:rsid w:val="00A74595"/>
    <w:rsid w:val="00A74792"/>
    <w:rsid w:val="00A748A5"/>
    <w:rsid w:val="00A749B2"/>
    <w:rsid w:val="00A74CDB"/>
    <w:rsid w:val="00A752E4"/>
    <w:rsid w:val="00A75BBC"/>
    <w:rsid w:val="00A75DFA"/>
    <w:rsid w:val="00A7617A"/>
    <w:rsid w:val="00A76254"/>
    <w:rsid w:val="00A7647B"/>
    <w:rsid w:val="00A76525"/>
    <w:rsid w:val="00A7656A"/>
    <w:rsid w:val="00A7699B"/>
    <w:rsid w:val="00A76A87"/>
    <w:rsid w:val="00A76C9C"/>
    <w:rsid w:val="00A76DC8"/>
    <w:rsid w:val="00A76F0C"/>
    <w:rsid w:val="00A77050"/>
    <w:rsid w:val="00A7730C"/>
    <w:rsid w:val="00A774C8"/>
    <w:rsid w:val="00A7752E"/>
    <w:rsid w:val="00A7761C"/>
    <w:rsid w:val="00A77847"/>
    <w:rsid w:val="00A77DBA"/>
    <w:rsid w:val="00A77E6F"/>
    <w:rsid w:val="00A77F8D"/>
    <w:rsid w:val="00A803C7"/>
    <w:rsid w:val="00A8097F"/>
    <w:rsid w:val="00A80A15"/>
    <w:rsid w:val="00A80F12"/>
    <w:rsid w:val="00A80F1D"/>
    <w:rsid w:val="00A81571"/>
    <w:rsid w:val="00A81BAD"/>
    <w:rsid w:val="00A81E39"/>
    <w:rsid w:val="00A81F21"/>
    <w:rsid w:val="00A821AE"/>
    <w:rsid w:val="00A82366"/>
    <w:rsid w:val="00A8251E"/>
    <w:rsid w:val="00A8274C"/>
    <w:rsid w:val="00A8286B"/>
    <w:rsid w:val="00A82A5A"/>
    <w:rsid w:val="00A82E4E"/>
    <w:rsid w:val="00A8312D"/>
    <w:rsid w:val="00A83268"/>
    <w:rsid w:val="00A8353D"/>
    <w:rsid w:val="00A841E0"/>
    <w:rsid w:val="00A84245"/>
    <w:rsid w:val="00A84484"/>
    <w:rsid w:val="00A84695"/>
    <w:rsid w:val="00A84735"/>
    <w:rsid w:val="00A8497B"/>
    <w:rsid w:val="00A84A49"/>
    <w:rsid w:val="00A84B69"/>
    <w:rsid w:val="00A84B80"/>
    <w:rsid w:val="00A84D90"/>
    <w:rsid w:val="00A84D9F"/>
    <w:rsid w:val="00A855E0"/>
    <w:rsid w:val="00A855FB"/>
    <w:rsid w:val="00A856BF"/>
    <w:rsid w:val="00A8579E"/>
    <w:rsid w:val="00A858BA"/>
    <w:rsid w:val="00A858BE"/>
    <w:rsid w:val="00A85C54"/>
    <w:rsid w:val="00A86163"/>
    <w:rsid w:val="00A8618E"/>
    <w:rsid w:val="00A861F4"/>
    <w:rsid w:val="00A8632E"/>
    <w:rsid w:val="00A86568"/>
    <w:rsid w:val="00A86607"/>
    <w:rsid w:val="00A86954"/>
    <w:rsid w:val="00A869D8"/>
    <w:rsid w:val="00A86A46"/>
    <w:rsid w:val="00A86B1B"/>
    <w:rsid w:val="00A86B82"/>
    <w:rsid w:val="00A86D0C"/>
    <w:rsid w:val="00A86F37"/>
    <w:rsid w:val="00A87068"/>
    <w:rsid w:val="00A87333"/>
    <w:rsid w:val="00A87724"/>
    <w:rsid w:val="00A87D6F"/>
    <w:rsid w:val="00A87F69"/>
    <w:rsid w:val="00A87FC2"/>
    <w:rsid w:val="00A9010E"/>
    <w:rsid w:val="00A90294"/>
    <w:rsid w:val="00A90505"/>
    <w:rsid w:val="00A90862"/>
    <w:rsid w:val="00A90A94"/>
    <w:rsid w:val="00A913EC"/>
    <w:rsid w:val="00A914B0"/>
    <w:rsid w:val="00A91AD9"/>
    <w:rsid w:val="00A91D79"/>
    <w:rsid w:val="00A91E04"/>
    <w:rsid w:val="00A91FF3"/>
    <w:rsid w:val="00A92000"/>
    <w:rsid w:val="00A9215D"/>
    <w:rsid w:val="00A922EC"/>
    <w:rsid w:val="00A92418"/>
    <w:rsid w:val="00A92555"/>
    <w:rsid w:val="00A92593"/>
    <w:rsid w:val="00A92656"/>
    <w:rsid w:val="00A92A10"/>
    <w:rsid w:val="00A92AFB"/>
    <w:rsid w:val="00A92B4E"/>
    <w:rsid w:val="00A92BAA"/>
    <w:rsid w:val="00A92C69"/>
    <w:rsid w:val="00A92DDF"/>
    <w:rsid w:val="00A92E84"/>
    <w:rsid w:val="00A93015"/>
    <w:rsid w:val="00A933E2"/>
    <w:rsid w:val="00A93719"/>
    <w:rsid w:val="00A937D9"/>
    <w:rsid w:val="00A93AB5"/>
    <w:rsid w:val="00A93F56"/>
    <w:rsid w:val="00A94118"/>
    <w:rsid w:val="00A941E4"/>
    <w:rsid w:val="00A94269"/>
    <w:rsid w:val="00A947FA"/>
    <w:rsid w:val="00A94BC6"/>
    <w:rsid w:val="00A94E4C"/>
    <w:rsid w:val="00A94ED6"/>
    <w:rsid w:val="00A9527D"/>
    <w:rsid w:val="00A95334"/>
    <w:rsid w:val="00A95489"/>
    <w:rsid w:val="00A957BE"/>
    <w:rsid w:val="00A959E0"/>
    <w:rsid w:val="00A95CB7"/>
    <w:rsid w:val="00A95D15"/>
    <w:rsid w:val="00A95ED0"/>
    <w:rsid w:val="00A9623F"/>
    <w:rsid w:val="00A9632E"/>
    <w:rsid w:val="00A96389"/>
    <w:rsid w:val="00A965A1"/>
    <w:rsid w:val="00A9686D"/>
    <w:rsid w:val="00A96BB8"/>
    <w:rsid w:val="00A96CB7"/>
    <w:rsid w:val="00A96F12"/>
    <w:rsid w:val="00A97A13"/>
    <w:rsid w:val="00A97AAA"/>
    <w:rsid w:val="00A97DDA"/>
    <w:rsid w:val="00AA02AB"/>
    <w:rsid w:val="00AA051F"/>
    <w:rsid w:val="00AA0A4F"/>
    <w:rsid w:val="00AA0CA5"/>
    <w:rsid w:val="00AA0CBE"/>
    <w:rsid w:val="00AA11D3"/>
    <w:rsid w:val="00AA123B"/>
    <w:rsid w:val="00AA1297"/>
    <w:rsid w:val="00AA1339"/>
    <w:rsid w:val="00AA1544"/>
    <w:rsid w:val="00AA1936"/>
    <w:rsid w:val="00AA1962"/>
    <w:rsid w:val="00AA1B23"/>
    <w:rsid w:val="00AA1CB6"/>
    <w:rsid w:val="00AA1DA4"/>
    <w:rsid w:val="00AA21D7"/>
    <w:rsid w:val="00AA230B"/>
    <w:rsid w:val="00AA2618"/>
    <w:rsid w:val="00AA3332"/>
    <w:rsid w:val="00AA3354"/>
    <w:rsid w:val="00AA3499"/>
    <w:rsid w:val="00AA36FC"/>
    <w:rsid w:val="00AA3ACF"/>
    <w:rsid w:val="00AA3B6B"/>
    <w:rsid w:val="00AA3B89"/>
    <w:rsid w:val="00AA3CED"/>
    <w:rsid w:val="00AA3FAD"/>
    <w:rsid w:val="00AA407B"/>
    <w:rsid w:val="00AA42E6"/>
    <w:rsid w:val="00AA4404"/>
    <w:rsid w:val="00AA46EF"/>
    <w:rsid w:val="00AA4880"/>
    <w:rsid w:val="00AA493C"/>
    <w:rsid w:val="00AA4D8D"/>
    <w:rsid w:val="00AA5063"/>
    <w:rsid w:val="00AA50DD"/>
    <w:rsid w:val="00AA54FB"/>
    <w:rsid w:val="00AA56B2"/>
    <w:rsid w:val="00AA5CC7"/>
    <w:rsid w:val="00AA5CF7"/>
    <w:rsid w:val="00AA5EBB"/>
    <w:rsid w:val="00AA607B"/>
    <w:rsid w:val="00AA638A"/>
    <w:rsid w:val="00AA64CA"/>
    <w:rsid w:val="00AA67DE"/>
    <w:rsid w:val="00AA69DD"/>
    <w:rsid w:val="00AA6C7A"/>
    <w:rsid w:val="00AA6FF2"/>
    <w:rsid w:val="00AA70C2"/>
    <w:rsid w:val="00AA7560"/>
    <w:rsid w:val="00AA75E0"/>
    <w:rsid w:val="00AA78B2"/>
    <w:rsid w:val="00AA7ACE"/>
    <w:rsid w:val="00AA7CFD"/>
    <w:rsid w:val="00AA7D30"/>
    <w:rsid w:val="00AA7D75"/>
    <w:rsid w:val="00AAE5AE"/>
    <w:rsid w:val="00AB0029"/>
    <w:rsid w:val="00AB0063"/>
    <w:rsid w:val="00AB03D9"/>
    <w:rsid w:val="00AB0495"/>
    <w:rsid w:val="00AB06C1"/>
    <w:rsid w:val="00AB0740"/>
    <w:rsid w:val="00AB1021"/>
    <w:rsid w:val="00AB10A6"/>
    <w:rsid w:val="00AB10AD"/>
    <w:rsid w:val="00AB1845"/>
    <w:rsid w:val="00AB1B32"/>
    <w:rsid w:val="00AB1B6E"/>
    <w:rsid w:val="00AB1CDC"/>
    <w:rsid w:val="00AB1DFF"/>
    <w:rsid w:val="00AB23AF"/>
    <w:rsid w:val="00AB23BD"/>
    <w:rsid w:val="00AB29A6"/>
    <w:rsid w:val="00AB2BE8"/>
    <w:rsid w:val="00AB377D"/>
    <w:rsid w:val="00AB3891"/>
    <w:rsid w:val="00AB3A75"/>
    <w:rsid w:val="00AB3A91"/>
    <w:rsid w:val="00AB3C39"/>
    <w:rsid w:val="00AB3D92"/>
    <w:rsid w:val="00AB3FBA"/>
    <w:rsid w:val="00AB4085"/>
    <w:rsid w:val="00AB42DE"/>
    <w:rsid w:val="00AB448B"/>
    <w:rsid w:val="00AB4514"/>
    <w:rsid w:val="00AB4681"/>
    <w:rsid w:val="00AB46BA"/>
    <w:rsid w:val="00AB4704"/>
    <w:rsid w:val="00AB4A25"/>
    <w:rsid w:val="00AB4E80"/>
    <w:rsid w:val="00AB5081"/>
    <w:rsid w:val="00AB520C"/>
    <w:rsid w:val="00AB53EC"/>
    <w:rsid w:val="00AB5A16"/>
    <w:rsid w:val="00AB5AA6"/>
    <w:rsid w:val="00AB612F"/>
    <w:rsid w:val="00AB618F"/>
    <w:rsid w:val="00AB641F"/>
    <w:rsid w:val="00AB65A9"/>
    <w:rsid w:val="00AB682E"/>
    <w:rsid w:val="00AB68F6"/>
    <w:rsid w:val="00AB723C"/>
    <w:rsid w:val="00AB728F"/>
    <w:rsid w:val="00AB768D"/>
    <w:rsid w:val="00AB76D3"/>
    <w:rsid w:val="00AB76F3"/>
    <w:rsid w:val="00AB7C04"/>
    <w:rsid w:val="00AB7D76"/>
    <w:rsid w:val="00AB7E35"/>
    <w:rsid w:val="00AB7FD2"/>
    <w:rsid w:val="00AC0059"/>
    <w:rsid w:val="00AC0062"/>
    <w:rsid w:val="00AC0517"/>
    <w:rsid w:val="00AC072C"/>
    <w:rsid w:val="00AC078A"/>
    <w:rsid w:val="00AC087F"/>
    <w:rsid w:val="00AC0B64"/>
    <w:rsid w:val="00AC1265"/>
    <w:rsid w:val="00AC162B"/>
    <w:rsid w:val="00AC164D"/>
    <w:rsid w:val="00AC1D24"/>
    <w:rsid w:val="00AC1DA7"/>
    <w:rsid w:val="00AC1DAA"/>
    <w:rsid w:val="00AC1E1B"/>
    <w:rsid w:val="00AC1E37"/>
    <w:rsid w:val="00AC21FC"/>
    <w:rsid w:val="00AC2693"/>
    <w:rsid w:val="00AC2786"/>
    <w:rsid w:val="00AC2B82"/>
    <w:rsid w:val="00AC2F44"/>
    <w:rsid w:val="00AC3398"/>
    <w:rsid w:val="00AC33F3"/>
    <w:rsid w:val="00AC342E"/>
    <w:rsid w:val="00AC3476"/>
    <w:rsid w:val="00AC3762"/>
    <w:rsid w:val="00AC39FD"/>
    <w:rsid w:val="00AC3E1F"/>
    <w:rsid w:val="00AC3E9D"/>
    <w:rsid w:val="00AC3F0F"/>
    <w:rsid w:val="00AC3FE7"/>
    <w:rsid w:val="00AC4278"/>
    <w:rsid w:val="00AC4355"/>
    <w:rsid w:val="00AC4359"/>
    <w:rsid w:val="00AC43AC"/>
    <w:rsid w:val="00AC456E"/>
    <w:rsid w:val="00AC45E4"/>
    <w:rsid w:val="00AC4718"/>
    <w:rsid w:val="00AC491F"/>
    <w:rsid w:val="00AC4A31"/>
    <w:rsid w:val="00AC4DCC"/>
    <w:rsid w:val="00AC4E3C"/>
    <w:rsid w:val="00AC4FD1"/>
    <w:rsid w:val="00AC4FDC"/>
    <w:rsid w:val="00AC515E"/>
    <w:rsid w:val="00AC53E4"/>
    <w:rsid w:val="00AC55EA"/>
    <w:rsid w:val="00AC5E3E"/>
    <w:rsid w:val="00AC5F80"/>
    <w:rsid w:val="00AC5F92"/>
    <w:rsid w:val="00AC604B"/>
    <w:rsid w:val="00AC6154"/>
    <w:rsid w:val="00AC655C"/>
    <w:rsid w:val="00AC6B4B"/>
    <w:rsid w:val="00AC6D70"/>
    <w:rsid w:val="00AC6D9A"/>
    <w:rsid w:val="00AC71E6"/>
    <w:rsid w:val="00AC7551"/>
    <w:rsid w:val="00AC76ED"/>
    <w:rsid w:val="00AC7779"/>
    <w:rsid w:val="00AC7820"/>
    <w:rsid w:val="00AC7846"/>
    <w:rsid w:val="00AC7AC9"/>
    <w:rsid w:val="00AC7AD4"/>
    <w:rsid w:val="00AC7AFF"/>
    <w:rsid w:val="00AC7D08"/>
    <w:rsid w:val="00AC7D5E"/>
    <w:rsid w:val="00AC7EEE"/>
    <w:rsid w:val="00AC7F51"/>
    <w:rsid w:val="00AD03AF"/>
    <w:rsid w:val="00AD04F1"/>
    <w:rsid w:val="00AD05C6"/>
    <w:rsid w:val="00AD0715"/>
    <w:rsid w:val="00AD0802"/>
    <w:rsid w:val="00AD0A92"/>
    <w:rsid w:val="00AD0C1F"/>
    <w:rsid w:val="00AD1496"/>
    <w:rsid w:val="00AD16D8"/>
    <w:rsid w:val="00AD18C6"/>
    <w:rsid w:val="00AD18FE"/>
    <w:rsid w:val="00AD1961"/>
    <w:rsid w:val="00AD1A36"/>
    <w:rsid w:val="00AD1C6D"/>
    <w:rsid w:val="00AD1DCB"/>
    <w:rsid w:val="00AD1F42"/>
    <w:rsid w:val="00AD214B"/>
    <w:rsid w:val="00AD2241"/>
    <w:rsid w:val="00AD226F"/>
    <w:rsid w:val="00AD2464"/>
    <w:rsid w:val="00AD2622"/>
    <w:rsid w:val="00AD274B"/>
    <w:rsid w:val="00AD29D9"/>
    <w:rsid w:val="00AD2A0E"/>
    <w:rsid w:val="00AD2E37"/>
    <w:rsid w:val="00AD3644"/>
    <w:rsid w:val="00AD3E85"/>
    <w:rsid w:val="00AD400A"/>
    <w:rsid w:val="00AD4013"/>
    <w:rsid w:val="00AD4130"/>
    <w:rsid w:val="00AD4221"/>
    <w:rsid w:val="00AD4C36"/>
    <w:rsid w:val="00AD4C4F"/>
    <w:rsid w:val="00AD4C9C"/>
    <w:rsid w:val="00AD4CE6"/>
    <w:rsid w:val="00AD4DA1"/>
    <w:rsid w:val="00AD4FF9"/>
    <w:rsid w:val="00AD5902"/>
    <w:rsid w:val="00AD5FD7"/>
    <w:rsid w:val="00AD61C5"/>
    <w:rsid w:val="00AD62DA"/>
    <w:rsid w:val="00AD65D4"/>
    <w:rsid w:val="00AD66C3"/>
    <w:rsid w:val="00AD6AA4"/>
    <w:rsid w:val="00AD6BD7"/>
    <w:rsid w:val="00AD6D29"/>
    <w:rsid w:val="00AD6D53"/>
    <w:rsid w:val="00AD6E75"/>
    <w:rsid w:val="00AD6EB4"/>
    <w:rsid w:val="00AD6F1D"/>
    <w:rsid w:val="00AD7613"/>
    <w:rsid w:val="00AD79C8"/>
    <w:rsid w:val="00AD7BB2"/>
    <w:rsid w:val="00AD7D2F"/>
    <w:rsid w:val="00AE014A"/>
    <w:rsid w:val="00AE02D4"/>
    <w:rsid w:val="00AE081F"/>
    <w:rsid w:val="00AE0977"/>
    <w:rsid w:val="00AE0A3E"/>
    <w:rsid w:val="00AE0C70"/>
    <w:rsid w:val="00AE0D8A"/>
    <w:rsid w:val="00AE13C6"/>
    <w:rsid w:val="00AE1553"/>
    <w:rsid w:val="00AE1914"/>
    <w:rsid w:val="00AE1994"/>
    <w:rsid w:val="00AE1BE7"/>
    <w:rsid w:val="00AE1C11"/>
    <w:rsid w:val="00AE1DFF"/>
    <w:rsid w:val="00AE1EAF"/>
    <w:rsid w:val="00AE1EBC"/>
    <w:rsid w:val="00AE2076"/>
    <w:rsid w:val="00AE2137"/>
    <w:rsid w:val="00AE21F4"/>
    <w:rsid w:val="00AE238D"/>
    <w:rsid w:val="00AE2956"/>
    <w:rsid w:val="00AE2BF8"/>
    <w:rsid w:val="00AE2C7F"/>
    <w:rsid w:val="00AE36CD"/>
    <w:rsid w:val="00AE3809"/>
    <w:rsid w:val="00AE3C65"/>
    <w:rsid w:val="00AE3DDA"/>
    <w:rsid w:val="00AE3E7B"/>
    <w:rsid w:val="00AE40DE"/>
    <w:rsid w:val="00AE41AF"/>
    <w:rsid w:val="00AE44B7"/>
    <w:rsid w:val="00AE4864"/>
    <w:rsid w:val="00AE4A7A"/>
    <w:rsid w:val="00AE4B27"/>
    <w:rsid w:val="00AE4EC3"/>
    <w:rsid w:val="00AE5111"/>
    <w:rsid w:val="00AE5DF2"/>
    <w:rsid w:val="00AE5EC6"/>
    <w:rsid w:val="00AE5F9E"/>
    <w:rsid w:val="00AE603A"/>
    <w:rsid w:val="00AE61FE"/>
    <w:rsid w:val="00AE627E"/>
    <w:rsid w:val="00AE66F3"/>
    <w:rsid w:val="00AE67CE"/>
    <w:rsid w:val="00AE6B08"/>
    <w:rsid w:val="00AE6E84"/>
    <w:rsid w:val="00AE717E"/>
    <w:rsid w:val="00AE77D6"/>
    <w:rsid w:val="00AE7B4D"/>
    <w:rsid w:val="00AE7DBB"/>
    <w:rsid w:val="00AE7EE8"/>
    <w:rsid w:val="00AF03FC"/>
    <w:rsid w:val="00AF04CF"/>
    <w:rsid w:val="00AF09D6"/>
    <w:rsid w:val="00AF0A14"/>
    <w:rsid w:val="00AF1181"/>
    <w:rsid w:val="00AF11F6"/>
    <w:rsid w:val="00AF1233"/>
    <w:rsid w:val="00AF13CC"/>
    <w:rsid w:val="00AF155D"/>
    <w:rsid w:val="00AF1909"/>
    <w:rsid w:val="00AF1B3B"/>
    <w:rsid w:val="00AF1B64"/>
    <w:rsid w:val="00AF229B"/>
    <w:rsid w:val="00AF2327"/>
    <w:rsid w:val="00AF2513"/>
    <w:rsid w:val="00AF282E"/>
    <w:rsid w:val="00AF29C5"/>
    <w:rsid w:val="00AF2A31"/>
    <w:rsid w:val="00AF2C68"/>
    <w:rsid w:val="00AF2CD1"/>
    <w:rsid w:val="00AF30A6"/>
    <w:rsid w:val="00AF3271"/>
    <w:rsid w:val="00AF367A"/>
    <w:rsid w:val="00AF3C79"/>
    <w:rsid w:val="00AF3D1E"/>
    <w:rsid w:val="00AF412E"/>
    <w:rsid w:val="00AF413A"/>
    <w:rsid w:val="00AF4150"/>
    <w:rsid w:val="00AF42FD"/>
    <w:rsid w:val="00AF4329"/>
    <w:rsid w:val="00AF452F"/>
    <w:rsid w:val="00AF4563"/>
    <w:rsid w:val="00AF4590"/>
    <w:rsid w:val="00AF45B8"/>
    <w:rsid w:val="00AF4722"/>
    <w:rsid w:val="00AF4932"/>
    <w:rsid w:val="00AF4E2F"/>
    <w:rsid w:val="00AF4FF1"/>
    <w:rsid w:val="00AF523E"/>
    <w:rsid w:val="00AF5999"/>
    <w:rsid w:val="00AF5DAD"/>
    <w:rsid w:val="00AF5EA4"/>
    <w:rsid w:val="00AF61B2"/>
    <w:rsid w:val="00AF634A"/>
    <w:rsid w:val="00AF638B"/>
    <w:rsid w:val="00AF648B"/>
    <w:rsid w:val="00AF6C55"/>
    <w:rsid w:val="00AF6E87"/>
    <w:rsid w:val="00AF71E4"/>
    <w:rsid w:val="00AF7814"/>
    <w:rsid w:val="00AF7CA1"/>
    <w:rsid w:val="00B0015B"/>
    <w:rsid w:val="00B00268"/>
    <w:rsid w:val="00B002BB"/>
    <w:rsid w:val="00B00608"/>
    <w:rsid w:val="00B0065A"/>
    <w:rsid w:val="00B006AC"/>
    <w:rsid w:val="00B00830"/>
    <w:rsid w:val="00B00F3B"/>
    <w:rsid w:val="00B00F55"/>
    <w:rsid w:val="00B01407"/>
    <w:rsid w:val="00B0141F"/>
    <w:rsid w:val="00B014A9"/>
    <w:rsid w:val="00B01959"/>
    <w:rsid w:val="00B019E0"/>
    <w:rsid w:val="00B01D67"/>
    <w:rsid w:val="00B026B2"/>
    <w:rsid w:val="00B0279C"/>
    <w:rsid w:val="00B02B80"/>
    <w:rsid w:val="00B02BF2"/>
    <w:rsid w:val="00B0317B"/>
    <w:rsid w:val="00B03223"/>
    <w:rsid w:val="00B03232"/>
    <w:rsid w:val="00B03A0B"/>
    <w:rsid w:val="00B03B6C"/>
    <w:rsid w:val="00B03DD4"/>
    <w:rsid w:val="00B03FD4"/>
    <w:rsid w:val="00B043B0"/>
    <w:rsid w:val="00B0446F"/>
    <w:rsid w:val="00B04738"/>
    <w:rsid w:val="00B0475D"/>
    <w:rsid w:val="00B04B2F"/>
    <w:rsid w:val="00B04B97"/>
    <w:rsid w:val="00B04BAB"/>
    <w:rsid w:val="00B04E32"/>
    <w:rsid w:val="00B05045"/>
    <w:rsid w:val="00B050F0"/>
    <w:rsid w:val="00B053FD"/>
    <w:rsid w:val="00B0564F"/>
    <w:rsid w:val="00B059B0"/>
    <w:rsid w:val="00B05B0B"/>
    <w:rsid w:val="00B0600C"/>
    <w:rsid w:val="00B06139"/>
    <w:rsid w:val="00B0631D"/>
    <w:rsid w:val="00B06984"/>
    <w:rsid w:val="00B06D15"/>
    <w:rsid w:val="00B06EE1"/>
    <w:rsid w:val="00B071E3"/>
    <w:rsid w:val="00B075FF"/>
    <w:rsid w:val="00B07914"/>
    <w:rsid w:val="00B07A83"/>
    <w:rsid w:val="00B07BEB"/>
    <w:rsid w:val="00B07F7B"/>
    <w:rsid w:val="00B10093"/>
    <w:rsid w:val="00B101CE"/>
    <w:rsid w:val="00B103DD"/>
    <w:rsid w:val="00B104AD"/>
    <w:rsid w:val="00B10654"/>
    <w:rsid w:val="00B108A9"/>
    <w:rsid w:val="00B1099D"/>
    <w:rsid w:val="00B10BB9"/>
    <w:rsid w:val="00B110E4"/>
    <w:rsid w:val="00B111E8"/>
    <w:rsid w:val="00B1136A"/>
    <w:rsid w:val="00B1153E"/>
    <w:rsid w:val="00B117E4"/>
    <w:rsid w:val="00B11830"/>
    <w:rsid w:val="00B121A1"/>
    <w:rsid w:val="00B12417"/>
    <w:rsid w:val="00B128BC"/>
    <w:rsid w:val="00B128EE"/>
    <w:rsid w:val="00B12B82"/>
    <w:rsid w:val="00B12BF5"/>
    <w:rsid w:val="00B12D10"/>
    <w:rsid w:val="00B12D86"/>
    <w:rsid w:val="00B13652"/>
    <w:rsid w:val="00B13B7A"/>
    <w:rsid w:val="00B13E70"/>
    <w:rsid w:val="00B1404F"/>
    <w:rsid w:val="00B141DC"/>
    <w:rsid w:val="00B144C3"/>
    <w:rsid w:val="00B14535"/>
    <w:rsid w:val="00B1496C"/>
    <w:rsid w:val="00B14CA5"/>
    <w:rsid w:val="00B1543E"/>
    <w:rsid w:val="00B15781"/>
    <w:rsid w:val="00B157B1"/>
    <w:rsid w:val="00B15865"/>
    <w:rsid w:val="00B15A38"/>
    <w:rsid w:val="00B15D00"/>
    <w:rsid w:val="00B15F95"/>
    <w:rsid w:val="00B161B3"/>
    <w:rsid w:val="00B161D4"/>
    <w:rsid w:val="00B163CF"/>
    <w:rsid w:val="00B16B7A"/>
    <w:rsid w:val="00B16D63"/>
    <w:rsid w:val="00B16D87"/>
    <w:rsid w:val="00B17A5B"/>
    <w:rsid w:val="00B17A96"/>
    <w:rsid w:val="00B17B54"/>
    <w:rsid w:val="00B17E0D"/>
    <w:rsid w:val="00B2001A"/>
    <w:rsid w:val="00B200EE"/>
    <w:rsid w:val="00B206CA"/>
    <w:rsid w:val="00B206D6"/>
    <w:rsid w:val="00B20904"/>
    <w:rsid w:val="00B2094D"/>
    <w:rsid w:val="00B20D76"/>
    <w:rsid w:val="00B214F6"/>
    <w:rsid w:val="00B216ED"/>
    <w:rsid w:val="00B21B79"/>
    <w:rsid w:val="00B21C6F"/>
    <w:rsid w:val="00B21CA6"/>
    <w:rsid w:val="00B2218C"/>
    <w:rsid w:val="00B22211"/>
    <w:rsid w:val="00B22308"/>
    <w:rsid w:val="00B22586"/>
    <w:rsid w:val="00B22BD9"/>
    <w:rsid w:val="00B22DCD"/>
    <w:rsid w:val="00B23260"/>
    <w:rsid w:val="00B234E9"/>
    <w:rsid w:val="00B2361A"/>
    <w:rsid w:val="00B23951"/>
    <w:rsid w:val="00B23AA8"/>
    <w:rsid w:val="00B23E8B"/>
    <w:rsid w:val="00B23F03"/>
    <w:rsid w:val="00B2426F"/>
    <w:rsid w:val="00B24B9D"/>
    <w:rsid w:val="00B24E57"/>
    <w:rsid w:val="00B250AE"/>
    <w:rsid w:val="00B253F5"/>
    <w:rsid w:val="00B25665"/>
    <w:rsid w:val="00B2574B"/>
    <w:rsid w:val="00B25914"/>
    <w:rsid w:val="00B25B3D"/>
    <w:rsid w:val="00B25BE9"/>
    <w:rsid w:val="00B26385"/>
    <w:rsid w:val="00B2678E"/>
    <w:rsid w:val="00B267A1"/>
    <w:rsid w:val="00B26806"/>
    <w:rsid w:val="00B26AAC"/>
    <w:rsid w:val="00B26D58"/>
    <w:rsid w:val="00B26EE8"/>
    <w:rsid w:val="00B26F65"/>
    <w:rsid w:val="00B273A1"/>
    <w:rsid w:val="00B2776D"/>
    <w:rsid w:val="00B27F75"/>
    <w:rsid w:val="00B3003F"/>
    <w:rsid w:val="00B30261"/>
    <w:rsid w:val="00B30582"/>
    <w:rsid w:val="00B305CB"/>
    <w:rsid w:val="00B306D2"/>
    <w:rsid w:val="00B306E9"/>
    <w:rsid w:val="00B30864"/>
    <w:rsid w:val="00B3092A"/>
    <w:rsid w:val="00B30C8A"/>
    <w:rsid w:val="00B30CD5"/>
    <w:rsid w:val="00B30D61"/>
    <w:rsid w:val="00B30D82"/>
    <w:rsid w:val="00B30E47"/>
    <w:rsid w:val="00B31019"/>
    <w:rsid w:val="00B3113F"/>
    <w:rsid w:val="00B314D4"/>
    <w:rsid w:val="00B3184B"/>
    <w:rsid w:val="00B3197C"/>
    <w:rsid w:val="00B31A1C"/>
    <w:rsid w:val="00B31FDA"/>
    <w:rsid w:val="00B32A80"/>
    <w:rsid w:val="00B33003"/>
    <w:rsid w:val="00B3305E"/>
    <w:rsid w:val="00B3344D"/>
    <w:rsid w:val="00B3354A"/>
    <w:rsid w:val="00B33807"/>
    <w:rsid w:val="00B33E1E"/>
    <w:rsid w:val="00B33F0E"/>
    <w:rsid w:val="00B340B8"/>
    <w:rsid w:val="00B341EF"/>
    <w:rsid w:val="00B34339"/>
    <w:rsid w:val="00B3439E"/>
    <w:rsid w:val="00B3456E"/>
    <w:rsid w:val="00B34946"/>
    <w:rsid w:val="00B34C2B"/>
    <w:rsid w:val="00B35233"/>
    <w:rsid w:val="00B35B02"/>
    <w:rsid w:val="00B3625B"/>
    <w:rsid w:val="00B36295"/>
    <w:rsid w:val="00B36390"/>
    <w:rsid w:val="00B36743"/>
    <w:rsid w:val="00B3684B"/>
    <w:rsid w:val="00B36853"/>
    <w:rsid w:val="00B3688B"/>
    <w:rsid w:val="00B36A80"/>
    <w:rsid w:val="00B36DC2"/>
    <w:rsid w:val="00B36E7D"/>
    <w:rsid w:val="00B36F3C"/>
    <w:rsid w:val="00B36FB1"/>
    <w:rsid w:val="00B37125"/>
    <w:rsid w:val="00B37159"/>
    <w:rsid w:val="00B373DF"/>
    <w:rsid w:val="00B3745B"/>
    <w:rsid w:val="00B374A3"/>
    <w:rsid w:val="00B379B6"/>
    <w:rsid w:val="00B379C1"/>
    <w:rsid w:val="00B37BA9"/>
    <w:rsid w:val="00B37CD5"/>
    <w:rsid w:val="00B37EBD"/>
    <w:rsid w:val="00B37FBB"/>
    <w:rsid w:val="00B400A3"/>
    <w:rsid w:val="00B401A4"/>
    <w:rsid w:val="00B404ED"/>
    <w:rsid w:val="00B40563"/>
    <w:rsid w:val="00B4081E"/>
    <w:rsid w:val="00B4087C"/>
    <w:rsid w:val="00B409A8"/>
    <w:rsid w:val="00B40FED"/>
    <w:rsid w:val="00B412B2"/>
    <w:rsid w:val="00B412E2"/>
    <w:rsid w:val="00B41CBD"/>
    <w:rsid w:val="00B420B0"/>
    <w:rsid w:val="00B421EB"/>
    <w:rsid w:val="00B42642"/>
    <w:rsid w:val="00B427B9"/>
    <w:rsid w:val="00B427DF"/>
    <w:rsid w:val="00B42928"/>
    <w:rsid w:val="00B42A34"/>
    <w:rsid w:val="00B42CCB"/>
    <w:rsid w:val="00B42D97"/>
    <w:rsid w:val="00B43175"/>
    <w:rsid w:val="00B43408"/>
    <w:rsid w:val="00B435AB"/>
    <w:rsid w:val="00B436F9"/>
    <w:rsid w:val="00B4374E"/>
    <w:rsid w:val="00B4386F"/>
    <w:rsid w:val="00B43B04"/>
    <w:rsid w:val="00B43B65"/>
    <w:rsid w:val="00B43CDD"/>
    <w:rsid w:val="00B43E68"/>
    <w:rsid w:val="00B4425B"/>
    <w:rsid w:val="00B44374"/>
    <w:rsid w:val="00B444AA"/>
    <w:rsid w:val="00B445B4"/>
    <w:rsid w:val="00B44D8E"/>
    <w:rsid w:val="00B44E2C"/>
    <w:rsid w:val="00B455BA"/>
    <w:rsid w:val="00B45904"/>
    <w:rsid w:val="00B45A20"/>
    <w:rsid w:val="00B45B49"/>
    <w:rsid w:val="00B45EE3"/>
    <w:rsid w:val="00B45F8E"/>
    <w:rsid w:val="00B466ED"/>
    <w:rsid w:val="00B467D8"/>
    <w:rsid w:val="00B467EC"/>
    <w:rsid w:val="00B467FC"/>
    <w:rsid w:val="00B46A75"/>
    <w:rsid w:val="00B46B30"/>
    <w:rsid w:val="00B4711E"/>
    <w:rsid w:val="00B4721D"/>
    <w:rsid w:val="00B4722F"/>
    <w:rsid w:val="00B476D7"/>
    <w:rsid w:val="00B476E2"/>
    <w:rsid w:val="00B478B6"/>
    <w:rsid w:val="00B47BFD"/>
    <w:rsid w:val="00B47C51"/>
    <w:rsid w:val="00B47DA9"/>
    <w:rsid w:val="00B5065A"/>
    <w:rsid w:val="00B5085F"/>
    <w:rsid w:val="00B508AC"/>
    <w:rsid w:val="00B50B6B"/>
    <w:rsid w:val="00B50F49"/>
    <w:rsid w:val="00B50FF8"/>
    <w:rsid w:val="00B51335"/>
    <w:rsid w:val="00B51360"/>
    <w:rsid w:val="00B5165E"/>
    <w:rsid w:val="00B51CC4"/>
    <w:rsid w:val="00B51E73"/>
    <w:rsid w:val="00B51FF8"/>
    <w:rsid w:val="00B523C7"/>
    <w:rsid w:val="00B5243D"/>
    <w:rsid w:val="00B526A8"/>
    <w:rsid w:val="00B527C9"/>
    <w:rsid w:val="00B52AB1"/>
    <w:rsid w:val="00B52ACD"/>
    <w:rsid w:val="00B52AD7"/>
    <w:rsid w:val="00B52AFC"/>
    <w:rsid w:val="00B53137"/>
    <w:rsid w:val="00B531C4"/>
    <w:rsid w:val="00B53209"/>
    <w:rsid w:val="00B53241"/>
    <w:rsid w:val="00B534A6"/>
    <w:rsid w:val="00B5362B"/>
    <w:rsid w:val="00B53BB9"/>
    <w:rsid w:val="00B53DB3"/>
    <w:rsid w:val="00B53DE8"/>
    <w:rsid w:val="00B53E7C"/>
    <w:rsid w:val="00B54210"/>
    <w:rsid w:val="00B5495E"/>
    <w:rsid w:val="00B54C5E"/>
    <w:rsid w:val="00B54CFC"/>
    <w:rsid w:val="00B557F4"/>
    <w:rsid w:val="00B55C27"/>
    <w:rsid w:val="00B563EB"/>
    <w:rsid w:val="00B5655B"/>
    <w:rsid w:val="00B567B4"/>
    <w:rsid w:val="00B56BD6"/>
    <w:rsid w:val="00B56CD9"/>
    <w:rsid w:val="00B56E33"/>
    <w:rsid w:val="00B56E47"/>
    <w:rsid w:val="00B5701E"/>
    <w:rsid w:val="00B57363"/>
    <w:rsid w:val="00B5762E"/>
    <w:rsid w:val="00B576C2"/>
    <w:rsid w:val="00B576FB"/>
    <w:rsid w:val="00B578A8"/>
    <w:rsid w:val="00B57E82"/>
    <w:rsid w:val="00B602B8"/>
    <w:rsid w:val="00B60D23"/>
    <w:rsid w:val="00B611ED"/>
    <w:rsid w:val="00B61254"/>
    <w:rsid w:val="00B6137F"/>
    <w:rsid w:val="00B614F4"/>
    <w:rsid w:val="00B61B8C"/>
    <w:rsid w:val="00B61C30"/>
    <w:rsid w:val="00B61C84"/>
    <w:rsid w:val="00B62294"/>
    <w:rsid w:val="00B625B0"/>
    <w:rsid w:val="00B62B32"/>
    <w:rsid w:val="00B62DFE"/>
    <w:rsid w:val="00B63008"/>
    <w:rsid w:val="00B63E45"/>
    <w:rsid w:val="00B6409E"/>
    <w:rsid w:val="00B64282"/>
    <w:rsid w:val="00B64BD2"/>
    <w:rsid w:val="00B64E22"/>
    <w:rsid w:val="00B65427"/>
    <w:rsid w:val="00B65993"/>
    <w:rsid w:val="00B662D7"/>
    <w:rsid w:val="00B6637F"/>
    <w:rsid w:val="00B663B9"/>
    <w:rsid w:val="00B6643F"/>
    <w:rsid w:val="00B66520"/>
    <w:rsid w:val="00B665FA"/>
    <w:rsid w:val="00B666ED"/>
    <w:rsid w:val="00B66AE2"/>
    <w:rsid w:val="00B66AE3"/>
    <w:rsid w:val="00B66DC1"/>
    <w:rsid w:val="00B66EF4"/>
    <w:rsid w:val="00B66F57"/>
    <w:rsid w:val="00B67002"/>
    <w:rsid w:val="00B67158"/>
    <w:rsid w:val="00B67178"/>
    <w:rsid w:val="00B67250"/>
    <w:rsid w:val="00B675AB"/>
    <w:rsid w:val="00B67EE9"/>
    <w:rsid w:val="00B700FD"/>
    <w:rsid w:val="00B70155"/>
    <w:rsid w:val="00B70305"/>
    <w:rsid w:val="00B7031E"/>
    <w:rsid w:val="00B709E6"/>
    <w:rsid w:val="00B70A61"/>
    <w:rsid w:val="00B70B0C"/>
    <w:rsid w:val="00B70C33"/>
    <w:rsid w:val="00B70F81"/>
    <w:rsid w:val="00B70FA0"/>
    <w:rsid w:val="00B71109"/>
    <w:rsid w:val="00B71412"/>
    <w:rsid w:val="00B714AD"/>
    <w:rsid w:val="00B71716"/>
    <w:rsid w:val="00B717AC"/>
    <w:rsid w:val="00B71B2E"/>
    <w:rsid w:val="00B71F8C"/>
    <w:rsid w:val="00B7212E"/>
    <w:rsid w:val="00B722DE"/>
    <w:rsid w:val="00B72C6B"/>
    <w:rsid w:val="00B72C9D"/>
    <w:rsid w:val="00B72E3B"/>
    <w:rsid w:val="00B7382D"/>
    <w:rsid w:val="00B73889"/>
    <w:rsid w:val="00B739CB"/>
    <w:rsid w:val="00B73FDD"/>
    <w:rsid w:val="00B74081"/>
    <w:rsid w:val="00B74143"/>
    <w:rsid w:val="00B7428D"/>
    <w:rsid w:val="00B742EB"/>
    <w:rsid w:val="00B74BCC"/>
    <w:rsid w:val="00B74DF8"/>
    <w:rsid w:val="00B756D7"/>
    <w:rsid w:val="00B75E5E"/>
    <w:rsid w:val="00B76096"/>
    <w:rsid w:val="00B760B3"/>
    <w:rsid w:val="00B76349"/>
    <w:rsid w:val="00B76463"/>
    <w:rsid w:val="00B7652A"/>
    <w:rsid w:val="00B766D1"/>
    <w:rsid w:val="00B76B7F"/>
    <w:rsid w:val="00B7758F"/>
    <w:rsid w:val="00B77803"/>
    <w:rsid w:val="00B77B50"/>
    <w:rsid w:val="00B77E97"/>
    <w:rsid w:val="00B77EDB"/>
    <w:rsid w:val="00B7E89D"/>
    <w:rsid w:val="00B8012C"/>
    <w:rsid w:val="00B80677"/>
    <w:rsid w:val="00B80681"/>
    <w:rsid w:val="00B806C6"/>
    <w:rsid w:val="00B809AE"/>
    <w:rsid w:val="00B80B2D"/>
    <w:rsid w:val="00B80F22"/>
    <w:rsid w:val="00B81622"/>
    <w:rsid w:val="00B8189F"/>
    <w:rsid w:val="00B81C7B"/>
    <w:rsid w:val="00B81D96"/>
    <w:rsid w:val="00B81DD0"/>
    <w:rsid w:val="00B81EB3"/>
    <w:rsid w:val="00B82155"/>
    <w:rsid w:val="00B823D8"/>
    <w:rsid w:val="00B827DB"/>
    <w:rsid w:val="00B82AF4"/>
    <w:rsid w:val="00B82CAD"/>
    <w:rsid w:val="00B82DED"/>
    <w:rsid w:val="00B82E9D"/>
    <w:rsid w:val="00B82F7B"/>
    <w:rsid w:val="00B834EA"/>
    <w:rsid w:val="00B837AA"/>
    <w:rsid w:val="00B8396C"/>
    <w:rsid w:val="00B83C74"/>
    <w:rsid w:val="00B83D0C"/>
    <w:rsid w:val="00B83E69"/>
    <w:rsid w:val="00B840A2"/>
    <w:rsid w:val="00B841B7"/>
    <w:rsid w:val="00B843BF"/>
    <w:rsid w:val="00B847B8"/>
    <w:rsid w:val="00B8497F"/>
    <w:rsid w:val="00B84AF8"/>
    <w:rsid w:val="00B84E5E"/>
    <w:rsid w:val="00B85743"/>
    <w:rsid w:val="00B859DE"/>
    <w:rsid w:val="00B85DAF"/>
    <w:rsid w:val="00B85E78"/>
    <w:rsid w:val="00B85FC5"/>
    <w:rsid w:val="00B86107"/>
    <w:rsid w:val="00B86162"/>
    <w:rsid w:val="00B8629C"/>
    <w:rsid w:val="00B862B9"/>
    <w:rsid w:val="00B862E6"/>
    <w:rsid w:val="00B8692B"/>
    <w:rsid w:val="00B8722E"/>
    <w:rsid w:val="00B87AFD"/>
    <w:rsid w:val="00B87BB5"/>
    <w:rsid w:val="00B9024E"/>
    <w:rsid w:val="00B905F1"/>
    <w:rsid w:val="00B90633"/>
    <w:rsid w:val="00B9064F"/>
    <w:rsid w:val="00B90727"/>
    <w:rsid w:val="00B907EF"/>
    <w:rsid w:val="00B908C7"/>
    <w:rsid w:val="00B90BC9"/>
    <w:rsid w:val="00B90E8D"/>
    <w:rsid w:val="00B90EA7"/>
    <w:rsid w:val="00B90F9D"/>
    <w:rsid w:val="00B9107E"/>
    <w:rsid w:val="00B910A9"/>
    <w:rsid w:val="00B910CF"/>
    <w:rsid w:val="00B91118"/>
    <w:rsid w:val="00B91363"/>
    <w:rsid w:val="00B913E8"/>
    <w:rsid w:val="00B91634"/>
    <w:rsid w:val="00B917A3"/>
    <w:rsid w:val="00B919B7"/>
    <w:rsid w:val="00B91BE6"/>
    <w:rsid w:val="00B91BFE"/>
    <w:rsid w:val="00B92ACB"/>
    <w:rsid w:val="00B92CCA"/>
    <w:rsid w:val="00B92F81"/>
    <w:rsid w:val="00B93016"/>
    <w:rsid w:val="00B93408"/>
    <w:rsid w:val="00B9399D"/>
    <w:rsid w:val="00B93C3E"/>
    <w:rsid w:val="00B93D25"/>
    <w:rsid w:val="00B93D65"/>
    <w:rsid w:val="00B940E8"/>
    <w:rsid w:val="00B947AC"/>
    <w:rsid w:val="00B94961"/>
    <w:rsid w:val="00B94BC0"/>
    <w:rsid w:val="00B94CE5"/>
    <w:rsid w:val="00B951B5"/>
    <w:rsid w:val="00B95260"/>
    <w:rsid w:val="00B95DFC"/>
    <w:rsid w:val="00B96315"/>
    <w:rsid w:val="00B9637C"/>
    <w:rsid w:val="00B96856"/>
    <w:rsid w:val="00B96978"/>
    <w:rsid w:val="00B9714E"/>
    <w:rsid w:val="00B971EB"/>
    <w:rsid w:val="00B97277"/>
    <w:rsid w:val="00B972BE"/>
    <w:rsid w:val="00B97448"/>
    <w:rsid w:val="00B974D3"/>
    <w:rsid w:val="00B97524"/>
    <w:rsid w:val="00B975F9"/>
    <w:rsid w:val="00B97BB0"/>
    <w:rsid w:val="00B97BDA"/>
    <w:rsid w:val="00BA01A1"/>
    <w:rsid w:val="00BA0517"/>
    <w:rsid w:val="00BA0518"/>
    <w:rsid w:val="00BA07D0"/>
    <w:rsid w:val="00BA0822"/>
    <w:rsid w:val="00BA09B6"/>
    <w:rsid w:val="00BA0F68"/>
    <w:rsid w:val="00BA12A4"/>
    <w:rsid w:val="00BA1414"/>
    <w:rsid w:val="00BA15D2"/>
    <w:rsid w:val="00BA162B"/>
    <w:rsid w:val="00BA1682"/>
    <w:rsid w:val="00BA17F6"/>
    <w:rsid w:val="00BA19D0"/>
    <w:rsid w:val="00BA1A14"/>
    <w:rsid w:val="00BA1A70"/>
    <w:rsid w:val="00BA1B7F"/>
    <w:rsid w:val="00BA1DEC"/>
    <w:rsid w:val="00BA1F1A"/>
    <w:rsid w:val="00BA22A6"/>
    <w:rsid w:val="00BA22DE"/>
    <w:rsid w:val="00BA23E7"/>
    <w:rsid w:val="00BA2409"/>
    <w:rsid w:val="00BA24AD"/>
    <w:rsid w:val="00BA2822"/>
    <w:rsid w:val="00BA285B"/>
    <w:rsid w:val="00BA2EB0"/>
    <w:rsid w:val="00BA2FCB"/>
    <w:rsid w:val="00BA3052"/>
    <w:rsid w:val="00BA32B1"/>
    <w:rsid w:val="00BA332E"/>
    <w:rsid w:val="00BA3429"/>
    <w:rsid w:val="00BA3674"/>
    <w:rsid w:val="00BA3C63"/>
    <w:rsid w:val="00BA4270"/>
    <w:rsid w:val="00BA42B9"/>
    <w:rsid w:val="00BA47D6"/>
    <w:rsid w:val="00BA5074"/>
    <w:rsid w:val="00BA50EC"/>
    <w:rsid w:val="00BA5110"/>
    <w:rsid w:val="00BA538E"/>
    <w:rsid w:val="00BA5986"/>
    <w:rsid w:val="00BA5E9F"/>
    <w:rsid w:val="00BA5EA0"/>
    <w:rsid w:val="00BA5F2E"/>
    <w:rsid w:val="00BA6049"/>
    <w:rsid w:val="00BA694F"/>
    <w:rsid w:val="00BA6967"/>
    <w:rsid w:val="00BA6A37"/>
    <w:rsid w:val="00BA6A3C"/>
    <w:rsid w:val="00BA6CD0"/>
    <w:rsid w:val="00BA6D44"/>
    <w:rsid w:val="00BA6D5C"/>
    <w:rsid w:val="00BA70A4"/>
    <w:rsid w:val="00BA7491"/>
    <w:rsid w:val="00BA76CF"/>
    <w:rsid w:val="00BA76D9"/>
    <w:rsid w:val="00BA7CDF"/>
    <w:rsid w:val="00BA7DB8"/>
    <w:rsid w:val="00BB0144"/>
    <w:rsid w:val="00BB0188"/>
    <w:rsid w:val="00BB08F6"/>
    <w:rsid w:val="00BB0A57"/>
    <w:rsid w:val="00BB0FD3"/>
    <w:rsid w:val="00BB10CF"/>
    <w:rsid w:val="00BB1461"/>
    <w:rsid w:val="00BB1566"/>
    <w:rsid w:val="00BB15A9"/>
    <w:rsid w:val="00BB161E"/>
    <w:rsid w:val="00BB163B"/>
    <w:rsid w:val="00BB180F"/>
    <w:rsid w:val="00BB1868"/>
    <w:rsid w:val="00BB1960"/>
    <w:rsid w:val="00BB19E7"/>
    <w:rsid w:val="00BB1EB3"/>
    <w:rsid w:val="00BB2168"/>
    <w:rsid w:val="00BB2206"/>
    <w:rsid w:val="00BB233E"/>
    <w:rsid w:val="00BB2670"/>
    <w:rsid w:val="00BB2876"/>
    <w:rsid w:val="00BB2E67"/>
    <w:rsid w:val="00BB31C0"/>
    <w:rsid w:val="00BB35CD"/>
    <w:rsid w:val="00BB37EC"/>
    <w:rsid w:val="00BB3A78"/>
    <w:rsid w:val="00BB3B19"/>
    <w:rsid w:val="00BB3C24"/>
    <w:rsid w:val="00BB3C74"/>
    <w:rsid w:val="00BB3CA6"/>
    <w:rsid w:val="00BB3CBF"/>
    <w:rsid w:val="00BB3EB6"/>
    <w:rsid w:val="00BB3F8E"/>
    <w:rsid w:val="00BB41AB"/>
    <w:rsid w:val="00BB4447"/>
    <w:rsid w:val="00BB475B"/>
    <w:rsid w:val="00BB4BE0"/>
    <w:rsid w:val="00BB4C6F"/>
    <w:rsid w:val="00BB4E2C"/>
    <w:rsid w:val="00BB51B7"/>
    <w:rsid w:val="00BB52A2"/>
    <w:rsid w:val="00BB532C"/>
    <w:rsid w:val="00BB5489"/>
    <w:rsid w:val="00BB571B"/>
    <w:rsid w:val="00BB5A1F"/>
    <w:rsid w:val="00BB5A50"/>
    <w:rsid w:val="00BB5ACC"/>
    <w:rsid w:val="00BB5C5C"/>
    <w:rsid w:val="00BB5D01"/>
    <w:rsid w:val="00BB5D18"/>
    <w:rsid w:val="00BB5EDE"/>
    <w:rsid w:val="00BB6156"/>
    <w:rsid w:val="00BB616F"/>
    <w:rsid w:val="00BB62E7"/>
    <w:rsid w:val="00BB6384"/>
    <w:rsid w:val="00BB645E"/>
    <w:rsid w:val="00BB6652"/>
    <w:rsid w:val="00BB6928"/>
    <w:rsid w:val="00BB6B01"/>
    <w:rsid w:val="00BB6CE8"/>
    <w:rsid w:val="00BB710C"/>
    <w:rsid w:val="00BB7196"/>
    <w:rsid w:val="00BB7362"/>
    <w:rsid w:val="00BB73B1"/>
    <w:rsid w:val="00BB74FB"/>
    <w:rsid w:val="00BB7543"/>
    <w:rsid w:val="00BB7569"/>
    <w:rsid w:val="00BB7699"/>
    <w:rsid w:val="00BB7C1F"/>
    <w:rsid w:val="00BC03E8"/>
    <w:rsid w:val="00BC04BE"/>
    <w:rsid w:val="00BC0522"/>
    <w:rsid w:val="00BC0698"/>
    <w:rsid w:val="00BC06BD"/>
    <w:rsid w:val="00BC0886"/>
    <w:rsid w:val="00BC08AD"/>
    <w:rsid w:val="00BC09C2"/>
    <w:rsid w:val="00BC0AD5"/>
    <w:rsid w:val="00BC0B46"/>
    <w:rsid w:val="00BC10B9"/>
    <w:rsid w:val="00BC134F"/>
    <w:rsid w:val="00BC190E"/>
    <w:rsid w:val="00BC1B34"/>
    <w:rsid w:val="00BC1BE2"/>
    <w:rsid w:val="00BC1D0F"/>
    <w:rsid w:val="00BC2176"/>
    <w:rsid w:val="00BC227A"/>
    <w:rsid w:val="00BC2603"/>
    <w:rsid w:val="00BC262B"/>
    <w:rsid w:val="00BC26DA"/>
    <w:rsid w:val="00BC27AB"/>
    <w:rsid w:val="00BC28F1"/>
    <w:rsid w:val="00BC2A27"/>
    <w:rsid w:val="00BC2BE6"/>
    <w:rsid w:val="00BC3359"/>
    <w:rsid w:val="00BC33EF"/>
    <w:rsid w:val="00BC380B"/>
    <w:rsid w:val="00BC3965"/>
    <w:rsid w:val="00BC3EB8"/>
    <w:rsid w:val="00BC4856"/>
    <w:rsid w:val="00BC4932"/>
    <w:rsid w:val="00BC4960"/>
    <w:rsid w:val="00BC4D38"/>
    <w:rsid w:val="00BC4ECD"/>
    <w:rsid w:val="00BC557A"/>
    <w:rsid w:val="00BC5597"/>
    <w:rsid w:val="00BC5638"/>
    <w:rsid w:val="00BC5673"/>
    <w:rsid w:val="00BC59A2"/>
    <w:rsid w:val="00BC5E1F"/>
    <w:rsid w:val="00BC5E29"/>
    <w:rsid w:val="00BC63C8"/>
    <w:rsid w:val="00BC63D4"/>
    <w:rsid w:val="00BC6481"/>
    <w:rsid w:val="00BC6645"/>
    <w:rsid w:val="00BC6AB9"/>
    <w:rsid w:val="00BC6AC4"/>
    <w:rsid w:val="00BC6C85"/>
    <w:rsid w:val="00BC6F63"/>
    <w:rsid w:val="00BC71FA"/>
    <w:rsid w:val="00BC757C"/>
    <w:rsid w:val="00BC75E2"/>
    <w:rsid w:val="00BC76DC"/>
    <w:rsid w:val="00BC7819"/>
    <w:rsid w:val="00BC7946"/>
    <w:rsid w:val="00BC7C26"/>
    <w:rsid w:val="00BC7C60"/>
    <w:rsid w:val="00BD0280"/>
    <w:rsid w:val="00BD046A"/>
    <w:rsid w:val="00BD05E3"/>
    <w:rsid w:val="00BD079E"/>
    <w:rsid w:val="00BD08D8"/>
    <w:rsid w:val="00BD0A00"/>
    <w:rsid w:val="00BD0B60"/>
    <w:rsid w:val="00BD0BA7"/>
    <w:rsid w:val="00BD12A1"/>
    <w:rsid w:val="00BD13D4"/>
    <w:rsid w:val="00BD1461"/>
    <w:rsid w:val="00BD1631"/>
    <w:rsid w:val="00BD16C6"/>
    <w:rsid w:val="00BD1931"/>
    <w:rsid w:val="00BD1981"/>
    <w:rsid w:val="00BD199F"/>
    <w:rsid w:val="00BD1C5A"/>
    <w:rsid w:val="00BD2071"/>
    <w:rsid w:val="00BD2211"/>
    <w:rsid w:val="00BD2497"/>
    <w:rsid w:val="00BD24A1"/>
    <w:rsid w:val="00BD27DA"/>
    <w:rsid w:val="00BD292B"/>
    <w:rsid w:val="00BD2C24"/>
    <w:rsid w:val="00BD2DE3"/>
    <w:rsid w:val="00BD3071"/>
    <w:rsid w:val="00BD3097"/>
    <w:rsid w:val="00BD3269"/>
    <w:rsid w:val="00BD355C"/>
    <w:rsid w:val="00BD37B9"/>
    <w:rsid w:val="00BD3DAD"/>
    <w:rsid w:val="00BD3F72"/>
    <w:rsid w:val="00BD4488"/>
    <w:rsid w:val="00BD4720"/>
    <w:rsid w:val="00BD47D7"/>
    <w:rsid w:val="00BD48E1"/>
    <w:rsid w:val="00BD49BF"/>
    <w:rsid w:val="00BD4A45"/>
    <w:rsid w:val="00BD4AD8"/>
    <w:rsid w:val="00BD4C1F"/>
    <w:rsid w:val="00BD4CBF"/>
    <w:rsid w:val="00BD5248"/>
    <w:rsid w:val="00BD60F8"/>
    <w:rsid w:val="00BD6233"/>
    <w:rsid w:val="00BD650E"/>
    <w:rsid w:val="00BD6739"/>
    <w:rsid w:val="00BD6853"/>
    <w:rsid w:val="00BD68D7"/>
    <w:rsid w:val="00BD6B70"/>
    <w:rsid w:val="00BD6F6A"/>
    <w:rsid w:val="00BD6FBD"/>
    <w:rsid w:val="00BD71CE"/>
    <w:rsid w:val="00BD7519"/>
    <w:rsid w:val="00BD7961"/>
    <w:rsid w:val="00BD7BA2"/>
    <w:rsid w:val="00BD7FF4"/>
    <w:rsid w:val="00BE00E7"/>
    <w:rsid w:val="00BE0EA0"/>
    <w:rsid w:val="00BE0F1A"/>
    <w:rsid w:val="00BE1030"/>
    <w:rsid w:val="00BE1083"/>
    <w:rsid w:val="00BE10C4"/>
    <w:rsid w:val="00BE14BB"/>
    <w:rsid w:val="00BE174C"/>
    <w:rsid w:val="00BE1801"/>
    <w:rsid w:val="00BE19C2"/>
    <w:rsid w:val="00BE1AB8"/>
    <w:rsid w:val="00BE1C26"/>
    <w:rsid w:val="00BE1E74"/>
    <w:rsid w:val="00BE23D6"/>
    <w:rsid w:val="00BE2414"/>
    <w:rsid w:val="00BE277D"/>
    <w:rsid w:val="00BE2914"/>
    <w:rsid w:val="00BE2A82"/>
    <w:rsid w:val="00BE2CE4"/>
    <w:rsid w:val="00BE2F27"/>
    <w:rsid w:val="00BE2F74"/>
    <w:rsid w:val="00BE2FF3"/>
    <w:rsid w:val="00BE334D"/>
    <w:rsid w:val="00BE3D80"/>
    <w:rsid w:val="00BE3E54"/>
    <w:rsid w:val="00BE401A"/>
    <w:rsid w:val="00BE4189"/>
    <w:rsid w:val="00BE4276"/>
    <w:rsid w:val="00BE4503"/>
    <w:rsid w:val="00BE4735"/>
    <w:rsid w:val="00BE48C5"/>
    <w:rsid w:val="00BE498D"/>
    <w:rsid w:val="00BE4A63"/>
    <w:rsid w:val="00BE4AD4"/>
    <w:rsid w:val="00BE4B41"/>
    <w:rsid w:val="00BE4C8F"/>
    <w:rsid w:val="00BE4CFD"/>
    <w:rsid w:val="00BE53FF"/>
    <w:rsid w:val="00BE5524"/>
    <w:rsid w:val="00BE64D2"/>
    <w:rsid w:val="00BE6659"/>
    <w:rsid w:val="00BE6722"/>
    <w:rsid w:val="00BE6D1E"/>
    <w:rsid w:val="00BE6E2E"/>
    <w:rsid w:val="00BE7123"/>
    <w:rsid w:val="00BE725D"/>
    <w:rsid w:val="00BE7261"/>
    <w:rsid w:val="00BE7330"/>
    <w:rsid w:val="00BE740E"/>
    <w:rsid w:val="00BE7424"/>
    <w:rsid w:val="00BE7783"/>
    <w:rsid w:val="00BF0041"/>
    <w:rsid w:val="00BF0118"/>
    <w:rsid w:val="00BF0484"/>
    <w:rsid w:val="00BF075B"/>
    <w:rsid w:val="00BF0934"/>
    <w:rsid w:val="00BF0AE9"/>
    <w:rsid w:val="00BF0C93"/>
    <w:rsid w:val="00BF0D5F"/>
    <w:rsid w:val="00BF0E4A"/>
    <w:rsid w:val="00BF0EA8"/>
    <w:rsid w:val="00BF10A4"/>
    <w:rsid w:val="00BF1271"/>
    <w:rsid w:val="00BF1405"/>
    <w:rsid w:val="00BF154A"/>
    <w:rsid w:val="00BF1679"/>
    <w:rsid w:val="00BF1B01"/>
    <w:rsid w:val="00BF1F98"/>
    <w:rsid w:val="00BF21B5"/>
    <w:rsid w:val="00BF22D8"/>
    <w:rsid w:val="00BF244F"/>
    <w:rsid w:val="00BF25A1"/>
    <w:rsid w:val="00BF28AA"/>
    <w:rsid w:val="00BF2EEE"/>
    <w:rsid w:val="00BF3139"/>
    <w:rsid w:val="00BF33B5"/>
    <w:rsid w:val="00BF3496"/>
    <w:rsid w:val="00BF389D"/>
    <w:rsid w:val="00BF3990"/>
    <w:rsid w:val="00BF3B34"/>
    <w:rsid w:val="00BF3BA1"/>
    <w:rsid w:val="00BF3C30"/>
    <w:rsid w:val="00BF3C44"/>
    <w:rsid w:val="00BF3C7E"/>
    <w:rsid w:val="00BF3DCD"/>
    <w:rsid w:val="00BF3DE0"/>
    <w:rsid w:val="00BF3F46"/>
    <w:rsid w:val="00BF4028"/>
    <w:rsid w:val="00BF406B"/>
    <w:rsid w:val="00BF4295"/>
    <w:rsid w:val="00BF46AD"/>
    <w:rsid w:val="00BF48D2"/>
    <w:rsid w:val="00BF4F41"/>
    <w:rsid w:val="00BF575B"/>
    <w:rsid w:val="00BF59B9"/>
    <w:rsid w:val="00BF6342"/>
    <w:rsid w:val="00BF65AF"/>
    <w:rsid w:val="00BF6830"/>
    <w:rsid w:val="00BF6EC7"/>
    <w:rsid w:val="00BF6F32"/>
    <w:rsid w:val="00BF7029"/>
    <w:rsid w:val="00BF71E0"/>
    <w:rsid w:val="00BF71F3"/>
    <w:rsid w:val="00BF7249"/>
    <w:rsid w:val="00BF7513"/>
    <w:rsid w:val="00BF754B"/>
    <w:rsid w:val="00BF7759"/>
    <w:rsid w:val="00BF77C3"/>
    <w:rsid w:val="00BF7805"/>
    <w:rsid w:val="00BF7DB2"/>
    <w:rsid w:val="00C0012F"/>
    <w:rsid w:val="00C001AA"/>
    <w:rsid w:val="00C00219"/>
    <w:rsid w:val="00C0043A"/>
    <w:rsid w:val="00C006B0"/>
    <w:rsid w:val="00C00D88"/>
    <w:rsid w:val="00C00E75"/>
    <w:rsid w:val="00C010A6"/>
    <w:rsid w:val="00C0126F"/>
    <w:rsid w:val="00C016E9"/>
    <w:rsid w:val="00C02372"/>
    <w:rsid w:val="00C024E1"/>
    <w:rsid w:val="00C02767"/>
    <w:rsid w:val="00C02A1E"/>
    <w:rsid w:val="00C02C80"/>
    <w:rsid w:val="00C02D21"/>
    <w:rsid w:val="00C031B7"/>
    <w:rsid w:val="00C03355"/>
    <w:rsid w:val="00C036D3"/>
    <w:rsid w:val="00C03AB8"/>
    <w:rsid w:val="00C03C2D"/>
    <w:rsid w:val="00C03D10"/>
    <w:rsid w:val="00C03E73"/>
    <w:rsid w:val="00C03FB0"/>
    <w:rsid w:val="00C04056"/>
    <w:rsid w:val="00C045DB"/>
    <w:rsid w:val="00C04609"/>
    <w:rsid w:val="00C04796"/>
    <w:rsid w:val="00C049FB"/>
    <w:rsid w:val="00C04B76"/>
    <w:rsid w:val="00C04B85"/>
    <w:rsid w:val="00C04CBF"/>
    <w:rsid w:val="00C04E39"/>
    <w:rsid w:val="00C04ECD"/>
    <w:rsid w:val="00C05389"/>
    <w:rsid w:val="00C05465"/>
    <w:rsid w:val="00C05B1F"/>
    <w:rsid w:val="00C05D87"/>
    <w:rsid w:val="00C05DC8"/>
    <w:rsid w:val="00C05DF2"/>
    <w:rsid w:val="00C0607B"/>
    <w:rsid w:val="00C061EA"/>
    <w:rsid w:val="00C0649D"/>
    <w:rsid w:val="00C06D75"/>
    <w:rsid w:val="00C06DC4"/>
    <w:rsid w:val="00C06FE6"/>
    <w:rsid w:val="00C07548"/>
    <w:rsid w:val="00C0793B"/>
    <w:rsid w:val="00C07AAF"/>
    <w:rsid w:val="00C10065"/>
    <w:rsid w:val="00C10C4D"/>
    <w:rsid w:val="00C10D2B"/>
    <w:rsid w:val="00C10D46"/>
    <w:rsid w:val="00C110B0"/>
    <w:rsid w:val="00C1112A"/>
    <w:rsid w:val="00C11542"/>
    <w:rsid w:val="00C115A9"/>
    <w:rsid w:val="00C1192B"/>
    <w:rsid w:val="00C1225B"/>
    <w:rsid w:val="00C1228F"/>
    <w:rsid w:val="00C125E6"/>
    <w:rsid w:val="00C12633"/>
    <w:rsid w:val="00C12909"/>
    <w:rsid w:val="00C1325F"/>
    <w:rsid w:val="00C133E7"/>
    <w:rsid w:val="00C1350C"/>
    <w:rsid w:val="00C139F7"/>
    <w:rsid w:val="00C13B36"/>
    <w:rsid w:val="00C13C0E"/>
    <w:rsid w:val="00C13C7D"/>
    <w:rsid w:val="00C13EED"/>
    <w:rsid w:val="00C14375"/>
    <w:rsid w:val="00C14585"/>
    <w:rsid w:val="00C145A2"/>
    <w:rsid w:val="00C147B8"/>
    <w:rsid w:val="00C14987"/>
    <w:rsid w:val="00C14BA4"/>
    <w:rsid w:val="00C14D31"/>
    <w:rsid w:val="00C14ED9"/>
    <w:rsid w:val="00C14FDB"/>
    <w:rsid w:val="00C1532C"/>
    <w:rsid w:val="00C15343"/>
    <w:rsid w:val="00C15894"/>
    <w:rsid w:val="00C15990"/>
    <w:rsid w:val="00C15E32"/>
    <w:rsid w:val="00C15E7A"/>
    <w:rsid w:val="00C16577"/>
    <w:rsid w:val="00C17244"/>
    <w:rsid w:val="00C172DC"/>
    <w:rsid w:val="00C1733A"/>
    <w:rsid w:val="00C173CE"/>
    <w:rsid w:val="00C17561"/>
    <w:rsid w:val="00C177FE"/>
    <w:rsid w:val="00C17879"/>
    <w:rsid w:val="00C17CFD"/>
    <w:rsid w:val="00C20184"/>
    <w:rsid w:val="00C203BC"/>
    <w:rsid w:val="00C2046B"/>
    <w:rsid w:val="00C20715"/>
    <w:rsid w:val="00C20887"/>
    <w:rsid w:val="00C208A8"/>
    <w:rsid w:val="00C20912"/>
    <w:rsid w:val="00C20921"/>
    <w:rsid w:val="00C20BD5"/>
    <w:rsid w:val="00C20C6D"/>
    <w:rsid w:val="00C210CA"/>
    <w:rsid w:val="00C2129B"/>
    <w:rsid w:val="00C216FA"/>
    <w:rsid w:val="00C217C8"/>
    <w:rsid w:val="00C21943"/>
    <w:rsid w:val="00C21951"/>
    <w:rsid w:val="00C219FC"/>
    <w:rsid w:val="00C21A5D"/>
    <w:rsid w:val="00C21EEC"/>
    <w:rsid w:val="00C21EFC"/>
    <w:rsid w:val="00C21FAC"/>
    <w:rsid w:val="00C22440"/>
    <w:rsid w:val="00C22504"/>
    <w:rsid w:val="00C22710"/>
    <w:rsid w:val="00C22A8A"/>
    <w:rsid w:val="00C22C49"/>
    <w:rsid w:val="00C22E2F"/>
    <w:rsid w:val="00C22E80"/>
    <w:rsid w:val="00C22FDE"/>
    <w:rsid w:val="00C231CC"/>
    <w:rsid w:val="00C2320B"/>
    <w:rsid w:val="00C2323D"/>
    <w:rsid w:val="00C2342B"/>
    <w:rsid w:val="00C23684"/>
    <w:rsid w:val="00C237A9"/>
    <w:rsid w:val="00C23DA5"/>
    <w:rsid w:val="00C24031"/>
    <w:rsid w:val="00C24303"/>
    <w:rsid w:val="00C24575"/>
    <w:rsid w:val="00C24D05"/>
    <w:rsid w:val="00C24F79"/>
    <w:rsid w:val="00C252FE"/>
    <w:rsid w:val="00C2539B"/>
    <w:rsid w:val="00C25485"/>
    <w:rsid w:val="00C25696"/>
    <w:rsid w:val="00C2574C"/>
    <w:rsid w:val="00C25C2C"/>
    <w:rsid w:val="00C25CA1"/>
    <w:rsid w:val="00C25D38"/>
    <w:rsid w:val="00C26041"/>
    <w:rsid w:val="00C26051"/>
    <w:rsid w:val="00C26209"/>
    <w:rsid w:val="00C264BE"/>
    <w:rsid w:val="00C2650D"/>
    <w:rsid w:val="00C26641"/>
    <w:rsid w:val="00C268E7"/>
    <w:rsid w:val="00C268F8"/>
    <w:rsid w:val="00C26995"/>
    <w:rsid w:val="00C26BEF"/>
    <w:rsid w:val="00C2735D"/>
    <w:rsid w:val="00C273DE"/>
    <w:rsid w:val="00C2746E"/>
    <w:rsid w:val="00C27961"/>
    <w:rsid w:val="00C27A38"/>
    <w:rsid w:val="00C27BD9"/>
    <w:rsid w:val="00C27F92"/>
    <w:rsid w:val="00C27FA3"/>
    <w:rsid w:val="00C3070C"/>
    <w:rsid w:val="00C30A62"/>
    <w:rsid w:val="00C30C5D"/>
    <w:rsid w:val="00C30CF1"/>
    <w:rsid w:val="00C30E35"/>
    <w:rsid w:val="00C3125D"/>
    <w:rsid w:val="00C316AF"/>
    <w:rsid w:val="00C31C04"/>
    <w:rsid w:val="00C31D31"/>
    <w:rsid w:val="00C3207E"/>
    <w:rsid w:val="00C323E4"/>
    <w:rsid w:val="00C324B3"/>
    <w:rsid w:val="00C325D5"/>
    <w:rsid w:val="00C32AE7"/>
    <w:rsid w:val="00C32D20"/>
    <w:rsid w:val="00C32E0F"/>
    <w:rsid w:val="00C32E56"/>
    <w:rsid w:val="00C32ED5"/>
    <w:rsid w:val="00C33100"/>
    <w:rsid w:val="00C33909"/>
    <w:rsid w:val="00C33E58"/>
    <w:rsid w:val="00C33F23"/>
    <w:rsid w:val="00C34119"/>
    <w:rsid w:val="00C342F4"/>
    <w:rsid w:val="00C34351"/>
    <w:rsid w:val="00C343BC"/>
    <w:rsid w:val="00C34621"/>
    <w:rsid w:val="00C346D8"/>
    <w:rsid w:val="00C3484F"/>
    <w:rsid w:val="00C348FC"/>
    <w:rsid w:val="00C349A9"/>
    <w:rsid w:val="00C34B88"/>
    <w:rsid w:val="00C34C8D"/>
    <w:rsid w:val="00C34CC8"/>
    <w:rsid w:val="00C352B7"/>
    <w:rsid w:val="00C35417"/>
    <w:rsid w:val="00C35630"/>
    <w:rsid w:val="00C3570B"/>
    <w:rsid w:val="00C35850"/>
    <w:rsid w:val="00C35F8D"/>
    <w:rsid w:val="00C3621A"/>
    <w:rsid w:val="00C3636D"/>
    <w:rsid w:val="00C363D5"/>
    <w:rsid w:val="00C3690D"/>
    <w:rsid w:val="00C36B94"/>
    <w:rsid w:val="00C36FFE"/>
    <w:rsid w:val="00C371B3"/>
    <w:rsid w:val="00C379F7"/>
    <w:rsid w:val="00C37A54"/>
    <w:rsid w:val="00C37BFB"/>
    <w:rsid w:val="00C37CC2"/>
    <w:rsid w:val="00C37DEE"/>
    <w:rsid w:val="00C4001F"/>
    <w:rsid w:val="00C4024F"/>
    <w:rsid w:val="00C4059A"/>
    <w:rsid w:val="00C4066B"/>
    <w:rsid w:val="00C40AA1"/>
    <w:rsid w:val="00C40CC4"/>
    <w:rsid w:val="00C41063"/>
    <w:rsid w:val="00C411C6"/>
    <w:rsid w:val="00C41279"/>
    <w:rsid w:val="00C41CA9"/>
    <w:rsid w:val="00C4207B"/>
    <w:rsid w:val="00C420D7"/>
    <w:rsid w:val="00C4221E"/>
    <w:rsid w:val="00C423E5"/>
    <w:rsid w:val="00C42669"/>
    <w:rsid w:val="00C428A1"/>
    <w:rsid w:val="00C42B5D"/>
    <w:rsid w:val="00C4314B"/>
    <w:rsid w:val="00C4329B"/>
    <w:rsid w:val="00C43325"/>
    <w:rsid w:val="00C433B2"/>
    <w:rsid w:val="00C435D9"/>
    <w:rsid w:val="00C435F9"/>
    <w:rsid w:val="00C43611"/>
    <w:rsid w:val="00C438F7"/>
    <w:rsid w:val="00C43CCE"/>
    <w:rsid w:val="00C44016"/>
    <w:rsid w:val="00C44188"/>
    <w:rsid w:val="00C4445E"/>
    <w:rsid w:val="00C447DF"/>
    <w:rsid w:val="00C44AD4"/>
    <w:rsid w:val="00C44BDD"/>
    <w:rsid w:val="00C44E89"/>
    <w:rsid w:val="00C4500B"/>
    <w:rsid w:val="00C45123"/>
    <w:rsid w:val="00C4540E"/>
    <w:rsid w:val="00C4551D"/>
    <w:rsid w:val="00C45695"/>
    <w:rsid w:val="00C456C7"/>
    <w:rsid w:val="00C45D87"/>
    <w:rsid w:val="00C45F10"/>
    <w:rsid w:val="00C46413"/>
    <w:rsid w:val="00C46535"/>
    <w:rsid w:val="00C466AE"/>
    <w:rsid w:val="00C467E3"/>
    <w:rsid w:val="00C46B4E"/>
    <w:rsid w:val="00C46CE1"/>
    <w:rsid w:val="00C4745E"/>
    <w:rsid w:val="00C474AC"/>
    <w:rsid w:val="00C47CEF"/>
    <w:rsid w:val="00C47EAC"/>
    <w:rsid w:val="00C47F1D"/>
    <w:rsid w:val="00C50166"/>
    <w:rsid w:val="00C5022A"/>
    <w:rsid w:val="00C50B1B"/>
    <w:rsid w:val="00C50DAD"/>
    <w:rsid w:val="00C50E71"/>
    <w:rsid w:val="00C50EDA"/>
    <w:rsid w:val="00C51066"/>
    <w:rsid w:val="00C51184"/>
    <w:rsid w:val="00C511E5"/>
    <w:rsid w:val="00C5121E"/>
    <w:rsid w:val="00C51421"/>
    <w:rsid w:val="00C5180E"/>
    <w:rsid w:val="00C51823"/>
    <w:rsid w:val="00C51A6A"/>
    <w:rsid w:val="00C51C68"/>
    <w:rsid w:val="00C520D1"/>
    <w:rsid w:val="00C52201"/>
    <w:rsid w:val="00C5232A"/>
    <w:rsid w:val="00C5242C"/>
    <w:rsid w:val="00C52470"/>
    <w:rsid w:val="00C52705"/>
    <w:rsid w:val="00C528C0"/>
    <w:rsid w:val="00C52C86"/>
    <w:rsid w:val="00C52EB8"/>
    <w:rsid w:val="00C52FFA"/>
    <w:rsid w:val="00C538AE"/>
    <w:rsid w:val="00C53A93"/>
    <w:rsid w:val="00C53B1D"/>
    <w:rsid w:val="00C53B2A"/>
    <w:rsid w:val="00C541DD"/>
    <w:rsid w:val="00C54220"/>
    <w:rsid w:val="00C542D7"/>
    <w:rsid w:val="00C54312"/>
    <w:rsid w:val="00C5437F"/>
    <w:rsid w:val="00C54598"/>
    <w:rsid w:val="00C547AF"/>
    <w:rsid w:val="00C547D5"/>
    <w:rsid w:val="00C54991"/>
    <w:rsid w:val="00C549C9"/>
    <w:rsid w:val="00C55358"/>
    <w:rsid w:val="00C55883"/>
    <w:rsid w:val="00C558D2"/>
    <w:rsid w:val="00C559A1"/>
    <w:rsid w:val="00C55A41"/>
    <w:rsid w:val="00C55A66"/>
    <w:rsid w:val="00C55AED"/>
    <w:rsid w:val="00C561A0"/>
    <w:rsid w:val="00C56259"/>
    <w:rsid w:val="00C563B7"/>
    <w:rsid w:val="00C5646B"/>
    <w:rsid w:val="00C5656D"/>
    <w:rsid w:val="00C565D3"/>
    <w:rsid w:val="00C5681B"/>
    <w:rsid w:val="00C568BB"/>
    <w:rsid w:val="00C56BBB"/>
    <w:rsid w:val="00C56BCD"/>
    <w:rsid w:val="00C572D0"/>
    <w:rsid w:val="00C574E4"/>
    <w:rsid w:val="00C576BA"/>
    <w:rsid w:val="00C57CC6"/>
    <w:rsid w:val="00C57E08"/>
    <w:rsid w:val="00C57F56"/>
    <w:rsid w:val="00C60422"/>
    <w:rsid w:val="00C60A07"/>
    <w:rsid w:val="00C60A89"/>
    <w:rsid w:val="00C6113A"/>
    <w:rsid w:val="00C6128A"/>
    <w:rsid w:val="00C61A15"/>
    <w:rsid w:val="00C61AF5"/>
    <w:rsid w:val="00C61C5F"/>
    <w:rsid w:val="00C61C9E"/>
    <w:rsid w:val="00C62090"/>
    <w:rsid w:val="00C620FB"/>
    <w:rsid w:val="00C6228B"/>
    <w:rsid w:val="00C62508"/>
    <w:rsid w:val="00C627BF"/>
    <w:rsid w:val="00C628D9"/>
    <w:rsid w:val="00C628EB"/>
    <w:rsid w:val="00C62999"/>
    <w:rsid w:val="00C62BD4"/>
    <w:rsid w:val="00C62CAD"/>
    <w:rsid w:val="00C631F9"/>
    <w:rsid w:val="00C634EF"/>
    <w:rsid w:val="00C6353B"/>
    <w:rsid w:val="00C637F4"/>
    <w:rsid w:val="00C63993"/>
    <w:rsid w:val="00C641D3"/>
    <w:rsid w:val="00C64693"/>
    <w:rsid w:val="00C64799"/>
    <w:rsid w:val="00C64851"/>
    <w:rsid w:val="00C64B0E"/>
    <w:rsid w:val="00C64B2E"/>
    <w:rsid w:val="00C64E3D"/>
    <w:rsid w:val="00C64F7D"/>
    <w:rsid w:val="00C64F90"/>
    <w:rsid w:val="00C65119"/>
    <w:rsid w:val="00C653BD"/>
    <w:rsid w:val="00C653F1"/>
    <w:rsid w:val="00C65570"/>
    <w:rsid w:val="00C655EF"/>
    <w:rsid w:val="00C65750"/>
    <w:rsid w:val="00C65838"/>
    <w:rsid w:val="00C65CF9"/>
    <w:rsid w:val="00C65D40"/>
    <w:rsid w:val="00C65FD3"/>
    <w:rsid w:val="00C662BB"/>
    <w:rsid w:val="00C66331"/>
    <w:rsid w:val="00C66364"/>
    <w:rsid w:val="00C663B5"/>
    <w:rsid w:val="00C66490"/>
    <w:rsid w:val="00C66534"/>
    <w:rsid w:val="00C665BC"/>
    <w:rsid w:val="00C666C2"/>
    <w:rsid w:val="00C667A6"/>
    <w:rsid w:val="00C66907"/>
    <w:rsid w:val="00C66B39"/>
    <w:rsid w:val="00C66D83"/>
    <w:rsid w:val="00C6709B"/>
    <w:rsid w:val="00C67CA9"/>
    <w:rsid w:val="00C67D7A"/>
    <w:rsid w:val="00C67E1B"/>
    <w:rsid w:val="00C67F99"/>
    <w:rsid w:val="00C67FB9"/>
    <w:rsid w:val="00C70001"/>
    <w:rsid w:val="00C70304"/>
    <w:rsid w:val="00C706EA"/>
    <w:rsid w:val="00C70B30"/>
    <w:rsid w:val="00C70DF9"/>
    <w:rsid w:val="00C70F25"/>
    <w:rsid w:val="00C713F3"/>
    <w:rsid w:val="00C714D4"/>
    <w:rsid w:val="00C71615"/>
    <w:rsid w:val="00C7191B"/>
    <w:rsid w:val="00C71AE3"/>
    <w:rsid w:val="00C71CFA"/>
    <w:rsid w:val="00C7224B"/>
    <w:rsid w:val="00C7229F"/>
    <w:rsid w:val="00C727F1"/>
    <w:rsid w:val="00C72A3F"/>
    <w:rsid w:val="00C73081"/>
    <w:rsid w:val="00C73115"/>
    <w:rsid w:val="00C7314E"/>
    <w:rsid w:val="00C73874"/>
    <w:rsid w:val="00C7391A"/>
    <w:rsid w:val="00C73AE1"/>
    <w:rsid w:val="00C73D30"/>
    <w:rsid w:val="00C7415C"/>
    <w:rsid w:val="00C74162"/>
    <w:rsid w:val="00C741B8"/>
    <w:rsid w:val="00C74341"/>
    <w:rsid w:val="00C74351"/>
    <w:rsid w:val="00C7497E"/>
    <w:rsid w:val="00C74BE4"/>
    <w:rsid w:val="00C74C55"/>
    <w:rsid w:val="00C74FDB"/>
    <w:rsid w:val="00C74FFC"/>
    <w:rsid w:val="00C75407"/>
    <w:rsid w:val="00C755DC"/>
    <w:rsid w:val="00C757F0"/>
    <w:rsid w:val="00C75914"/>
    <w:rsid w:val="00C75B21"/>
    <w:rsid w:val="00C75C30"/>
    <w:rsid w:val="00C75C3F"/>
    <w:rsid w:val="00C75D98"/>
    <w:rsid w:val="00C75E78"/>
    <w:rsid w:val="00C75FB1"/>
    <w:rsid w:val="00C75FD4"/>
    <w:rsid w:val="00C761DC"/>
    <w:rsid w:val="00C76206"/>
    <w:rsid w:val="00C7650B"/>
    <w:rsid w:val="00C76782"/>
    <w:rsid w:val="00C769EA"/>
    <w:rsid w:val="00C76A1D"/>
    <w:rsid w:val="00C76C26"/>
    <w:rsid w:val="00C76DAE"/>
    <w:rsid w:val="00C7726C"/>
    <w:rsid w:val="00C772E4"/>
    <w:rsid w:val="00C77867"/>
    <w:rsid w:val="00C77E9C"/>
    <w:rsid w:val="00C800CF"/>
    <w:rsid w:val="00C800E0"/>
    <w:rsid w:val="00C801B4"/>
    <w:rsid w:val="00C804F1"/>
    <w:rsid w:val="00C80682"/>
    <w:rsid w:val="00C8074F"/>
    <w:rsid w:val="00C8085C"/>
    <w:rsid w:val="00C80A03"/>
    <w:rsid w:val="00C81056"/>
    <w:rsid w:val="00C811D5"/>
    <w:rsid w:val="00C8162B"/>
    <w:rsid w:val="00C81BCB"/>
    <w:rsid w:val="00C81C21"/>
    <w:rsid w:val="00C81D25"/>
    <w:rsid w:val="00C81E4F"/>
    <w:rsid w:val="00C81FE4"/>
    <w:rsid w:val="00C821D9"/>
    <w:rsid w:val="00C82363"/>
    <w:rsid w:val="00C823F6"/>
    <w:rsid w:val="00C824D3"/>
    <w:rsid w:val="00C824EF"/>
    <w:rsid w:val="00C826FC"/>
    <w:rsid w:val="00C8291F"/>
    <w:rsid w:val="00C82C29"/>
    <w:rsid w:val="00C82E43"/>
    <w:rsid w:val="00C83162"/>
    <w:rsid w:val="00C83189"/>
    <w:rsid w:val="00C833C3"/>
    <w:rsid w:val="00C83460"/>
    <w:rsid w:val="00C835D3"/>
    <w:rsid w:val="00C83617"/>
    <w:rsid w:val="00C8395D"/>
    <w:rsid w:val="00C83DF7"/>
    <w:rsid w:val="00C83E5E"/>
    <w:rsid w:val="00C83EC4"/>
    <w:rsid w:val="00C84040"/>
    <w:rsid w:val="00C843D1"/>
    <w:rsid w:val="00C84497"/>
    <w:rsid w:val="00C8475B"/>
    <w:rsid w:val="00C84856"/>
    <w:rsid w:val="00C8486C"/>
    <w:rsid w:val="00C84AE5"/>
    <w:rsid w:val="00C84C59"/>
    <w:rsid w:val="00C84E6A"/>
    <w:rsid w:val="00C85341"/>
    <w:rsid w:val="00C8546E"/>
    <w:rsid w:val="00C855E4"/>
    <w:rsid w:val="00C85A35"/>
    <w:rsid w:val="00C85B78"/>
    <w:rsid w:val="00C85C0A"/>
    <w:rsid w:val="00C85C49"/>
    <w:rsid w:val="00C85CC7"/>
    <w:rsid w:val="00C862D0"/>
    <w:rsid w:val="00C86558"/>
    <w:rsid w:val="00C86856"/>
    <w:rsid w:val="00C868CE"/>
    <w:rsid w:val="00C86A70"/>
    <w:rsid w:val="00C86B96"/>
    <w:rsid w:val="00C86E27"/>
    <w:rsid w:val="00C86E49"/>
    <w:rsid w:val="00C86F7A"/>
    <w:rsid w:val="00C86FE2"/>
    <w:rsid w:val="00C873D0"/>
    <w:rsid w:val="00C873EF"/>
    <w:rsid w:val="00C87AEC"/>
    <w:rsid w:val="00C87D4D"/>
    <w:rsid w:val="00C9040F"/>
    <w:rsid w:val="00C905CE"/>
    <w:rsid w:val="00C90703"/>
    <w:rsid w:val="00C910E4"/>
    <w:rsid w:val="00C911AF"/>
    <w:rsid w:val="00C9258A"/>
    <w:rsid w:val="00C9274F"/>
    <w:rsid w:val="00C92E8A"/>
    <w:rsid w:val="00C92FEB"/>
    <w:rsid w:val="00C9346E"/>
    <w:rsid w:val="00C934B2"/>
    <w:rsid w:val="00C935FD"/>
    <w:rsid w:val="00C93AF2"/>
    <w:rsid w:val="00C93E8E"/>
    <w:rsid w:val="00C93F70"/>
    <w:rsid w:val="00C94119"/>
    <w:rsid w:val="00C94312"/>
    <w:rsid w:val="00C94409"/>
    <w:rsid w:val="00C94548"/>
    <w:rsid w:val="00C94585"/>
    <w:rsid w:val="00C94721"/>
    <w:rsid w:val="00C949E2"/>
    <w:rsid w:val="00C94CCF"/>
    <w:rsid w:val="00C94F6C"/>
    <w:rsid w:val="00C950A9"/>
    <w:rsid w:val="00C950E4"/>
    <w:rsid w:val="00C9532C"/>
    <w:rsid w:val="00C953CE"/>
    <w:rsid w:val="00C95492"/>
    <w:rsid w:val="00C9549B"/>
    <w:rsid w:val="00C955FB"/>
    <w:rsid w:val="00C95824"/>
    <w:rsid w:val="00C95B12"/>
    <w:rsid w:val="00C95C5A"/>
    <w:rsid w:val="00C96161"/>
    <w:rsid w:val="00C962E0"/>
    <w:rsid w:val="00C965AF"/>
    <w:rsid w:val="00C9672A"/>
    <w:rsid w:val="00C96746"/>
    <w:rsid w:val="00C96798"/>
    <w:rsid w:val="00C96BB3"/>
    <w:rsid w:val="00C96CFC"/>
    <w:rsid w:val="00C97121"/>
    <w:rsid w:val="00C9729B"/>
    <w:rsid w:val="00C97C6B"/>
    <w:rsid w:val="00C9D059"/>
    <w:rsid w:val="00CA0076"/>
    <w:rsid w:val="00CA0317"/>
    <w:rsid w:val="00CA0785"/>
    <w:rsid w:val="00CA0F85"/>
    <w:rsid w:val="00CA11A5"/>
    <w:rsid w:val="00CA17B9"/>
    <w:rsid w:val="00CA18A6"/>
    <w:rsid w:val="00CA19DF"/>
    <w:rsid w:val="00CA1F2C"/>
    <w:rsid w:val="00CA204D"/>
    <w:rsid w:val="00CA22EA"/>
    <w:rsid w:val="00CA25D9"/>
    <w:rsid w:val="00CA2610"/>
    <w:rsid w:val="00CA27C1"/>
    <w:rsid w:val="00CA2810"/>
    <w:rsid w:val="00CA2B35"/>
    <w:rsid w:val="00CA2BD8"/>
    <w:rsid w:val="00CA2C8A"/>
    <w:rsid w:val="00CA2F50"/>
    <w:rsid w:val="00CA329C"/>
    <w:rsid w:val="00CA3357"/>
    <w:rsid w:val="00CA3837"/>
    <w:rsid w:val="00CA3928"/>
    <w:rsid w:val="00CA3C28"/>
    <w:rsid w:val="00CA3E0D"/>
    <w:rsid w:val="00CA3EA3"/>
    <w:rsid w:val="00CA4246"/>
    <w:rsid w:val="00CA453E"/>
    <w:rsid w:val="00CA455D"/>
    <w:rsid w:val="00CA4700"/>
    <w:rsid w:val="00CA471E"/>
    <w:rsid w:val="00CA4E39"/>
    <w:rsid w:val="00CA4EF7"/>
    <w:rsid w:val="00CA5438"/>
    <w:rsid w:val="00CA57A4"/>
    <w:rsid w:val="00CA596E"/>
    <w:rsid w:val="00CA5B05"/>
    <w:rsid w:val="00CA5F5E"/>
    <w:rsid w:val="00CA618D"/>
    <w:rsid w:val="00CA671A"/>
    <w:rsid w:val="00CA6BB8"/>
    <w:rsid w:val="00CA6CCC"/>
    <w:rsid w:val="00CA6D4E"/>
    <w:rsid w:val="00CA70C9"/>
    <w:rsid w:val="00CA71B5"/>
    <w:rsid w:val="00CA7596"/>
    <w:rsid w:val="00CA75E7"/>
    <w:rsid w:val="00CA767D"/>
    <w:rsid w:val="00CA77E2"/>
    <w:rsid w:val="00CA7E42"/>
    <w:rsid w:val="00CB137C"/>
    <w:rsid w:val="00CB137F"/>
    <w:rsid w:val="00CB1409"/>
    <w:rsid w:val="00CB146F"/>
    <w:rsid w:val="00CB1603"/>
    <w:rsid w:val="00CB1910"/>
    <w:rsid w:val="00CB209C"/>
    <w:rsid w:val="00CB20FA"/>
    <w:rsid w:val="00CB2135"/>
    <w:rsid w:val="00CB2191"/>
    <w:rsid w:val="00CB2430"/>
    <w:rsid w:val="00CB2491"/>
    <w:rsid w:val="00CB24FA"/>
    <w:rsid w:val="00CB2722"/>
    <w:rsid w:val="00CB272F"/>
    <w:rsid w:val="00CB2CA5"/>
    <w:rsid w:val="00CB2F16"/>
    <w:rsid w:val="00CB3119"/>
    <w:rsid w:val="00CB37DB"/>
    <w:rsid w:val="00CB3CB4"/>
    <w:rsid w:val="00CB44C9"/>
    <w:rsid w:val="00CB4577"/>
    <w:rsid w:val="00CB45DD"/>
    <w:rsid w:val="00CB4753"/>
    <w:rsid w:val="00CB486B"/>
    <w:rsid w:val="00CB4A80"/>
    <w:rsid w:val="00CB4C67"/>
    <w:rsid w:val="00CB4CB0"/>
    <w:rsid w:val="00CB4FDD"/>
    <w:rsid w:val="00CB5123"/>
    <w:rsid w:val="00CB5305"/>
    <w:rsid w:val="00CB5410"/>
    <w:rsid w:val="00CB5841"/>
    <w:rsid w:val="00CB5A1C"/>
    <w:rsid w:val="00CB5D0A"/>
    <w:rsid w:val="00CB64A3"/>
    <w:rsid w:val="00CB693D"/>
    <w:rsid w:val="00CB695C"/>
    <w:rsid w:val="00CB698B"/>
    <w:rsid w:val="00CB6C29"/>
    <w:rsid w:val="00CB7046"/>
    <w:rsid w:val="00CB7147"/>
    <w:rsid w:val="00CB7275"/>
    <w:rsid w:val="00CB727D"/>
    <w:rsid w:val="00CB778F"/>
    <w:rsid w:val="00CB7A4F"/>
    <w:rsid w:val="00CC02CB"/>
    <w:rsid w:val="00CC0520"/>
    <w:rsid w:val="00CC0C8A"/>
    <w:rsid w:val="00CC112A"/>
    <w:rsid w:val="00CC1234"/>
    <w:rsid w:val="00CC186C"/>
    <w:rsid w:val="00CC1A45"/>
    <w:rsid w:val="00CC1C4F"/>
    <w:rsid w:val="00CC1F54"/>
    <w:rsid w:val="00CC2077"/>
    <w:rsid w:val="00CC23BA"/>
    <w:rsid w:val="00CC295E"/>
    <w:rsid w:val="00CC2B6F"/>
    <w:rsid w:val="00CC2DE3"/>
    <w:rsid w:val="00CC2F12"/>
    <w:rsid w:val="00CC3078"/>
    <w:rsid w:val="00CC32EB"/>
    <w:rsid w:val="00CC3313"/>
    <w:rsid w:val="00CC3324"/>
    <w:rsid w:val="00CC33B2"/>
    <w:rsid w:val="00CC33DA"/>
    <w:rsid w:val="00CC370C"/>
    <w:rsid w:val="00CC38B9"/>
    <w:rsid w:val="00CC3DF2"/>
    <w:rsid w:val="00CC41E7"/>
    <w:rsid w:val="00CC4477"/>
    <w:rsid w:val="00CC4562"/>
    <w:rsid w:val="00CC4587"/>
    <w:rsid w:val="00CC4683"/>
    <w:rsid w:val="00CC4A05"/>
    <w:rsid w:val="00CC4DD1"/>
    <w:rsid w:val="00CC4E33"/>
    <w:rsid w:val="00CC5114"/>
    <w:rsid w:val="00CC51AA"/>
    <w:rsid w:val="00CC55D4"/>
    <w:rsid w:val="00CC596D"/>
    <w:rsid w:val="00CC5A97"/>
    <w:rsid w:val="00CC5E98"/>
    <w:rsid w:val="00CC626F"/>
    <w:rsid w:val="00CC6293"/>
    <w:rsid w:val="00CC63A6"/>
    <w:rsid w:val="00CC6731"/>
    <w:rsid w:val="00CC6816"/>
    <w:rsid w:val="00CC6845"/>
    <w:rsid w:val="00CC7159"/>
    <w:rsid w:val="00CC7311"/>
    <w:rsid w:val="00CC771A"/>
    <w:rsid w:val="00CC7773"/>
    <w:rsid w:val="00CC780C"/>
    <w:rsid w:val="00CC799C"/>
    <w:rsid w:val="00CC7F1A"/>
    <w:rsid w:val="00CD0189"/>
    <w:rsid w:val="00CD0386"/>
    <w:rsid w:val="00CD0594"/>
    <w:rsid w:val="00CD06D3"/>
    <w:rsid w:val="00CD08CE"/>
    <w:rsid w:val="00CD095F"/>
    <w:rsid w:val="00CD0B8F"/>
    <w:rsid w:val="00CD0DC1"/>
    <w:rsid w:val="00CD0E95"/>
    <w:rsid w:val="00CD0F15"/>
    <w:rsid w:val="00CD1128"/>
    <w:rsid w:val="00CD1229"/>
    <w:rsid w:val="00CD14A4"/>
    <w:rsid w:val="00CD14C3"/>
    <w:rsid w:val="00CD16EF"/>
    <w:rsid w:val="00CD179C"/>
    <w:rsid w:val="00CD182A"/>
    <w:rsid w:val="00CD19B0"/>
    <w:rsid w:val="00CD1B9D"/>
    <w:rsid w:val="00CD1CA5"/>
    <w:rsid w:val="00CD1CC7"/>
    <w:rsid w:val="00CD2007"/>
    <w:rsid w:val="00CD2710"/>
    <w:rsid w:val="00CD29F3"/>
    <w:rsid w:val="00CD2B6C"/>
    <w:rsid w:val="00CD32CE"/>
    <w:rsid w:val="00CD3939"/>
    <w:rsid w:val="00CD3A3F"/>
    <w:rsid w:val="00CD3B59"/>
    <w:rsid w:val="00CD3CA0"/>
    <w:rsid w:val="00CD3D7E"/>
    <w:rsid w:val="00CD3E20"/>
    <w:rsid w:val="00CD3E7C"/>
    <w:rsid w:val="00CD3F12"/>
    <w:rsid w:val="00CD4537"/>
    <w:rsid w:val="00CD4B04"/>
    <w:rsid w:val="00CD4C3D"/>
    <w:rsid w:val="00CD4E15"/>
    <w:rsid w:val="00CD56DF"/>
    <w:rsid w:val="00CD5786"/>
    <w:rsid w:val="00CD5A09"/>
    <w:rsid w:val="00CD6351"/>
    <w:rsid w:val="00CD64B9"/>
    <w:rsid w:val="00CD68F9"/>
    <w:rsid w:val="00CD6ADC"/>
    <w:rsid w:val="00CD6D7C"/>
    <w:rsid w:val="00CD71B9"/>
    <w:rsid w:val="00CD78A5"/>
    <w:rsid w:val="00CD7C47"/>
    <w:rsid w:val="00CE018C"/>
    <w:rsid w:val="00CE01EF"/>
    <w:rsid w:val="00CE060F"/>
    <w:rsid w:val="00CE0807"/>
    <w:rsid w:val="00CE087A"/>
    <w:rsid w:val="00CE08E8"/>
    <w:rsid w:val="00CE0AB8"/>
    <w:rsid w:val="00CE0B5E"/>
    <w:rsid w:val="00CE1546"/>
    <w:rsid w:val="00CE15CE"/>
    <w:rsid w:val="00CE15E2"/>
    <w:rsid w:val="00CE1831"/>
    <w:rsid w:val="00CE1E16"/>
    <w:rsid w:val="00CE2533"/>
    <w:rsid w:val="00CE2842"/>
    <w:rsid w:val="00CE29C0"/>
    <w:rsid w:val="00CE2BDA"/>
    <w:rsid w:val="00CE2C60"/>
    <w:rsid w:val="00CE2DBD"/>
    <w:rsid w:val="00CE3171"/>
    <w:rsid w:val="00CE3666"/>
    <w:rsid w:val="00CE369D"/>
    <w:rsid w:val="00CE3841"/>
    <w:rsid w:val="00CE3866"/>
    <w:rsid w:val="00CE395D"/>
    <w:rsid w:val="00CE3A79"/>
    <w:rsid w:val="00CE3DEE"/>
    <w:rsid w:val="00CE3E03"/>
    <w:rsid w:val="00CE3EB0"/>
    <w:rsid w:val="00CE3EC4"/>
    <w:rsid w:val="00CE4035"/>
    <w:rsid w:val="00CE40CF"/>
    <w:rsid w:val="00CE44FF"/>
    <w:rsid w:val="00CE49C3"/>
    <w:rsid w:val="00CE4AF2"/>
    <w:rsid w:val="00CE4E78"/>
    <w:rsid w:val="00CE50AF"/>
    <w:rsid w:val="00CE52C6"/>
    <w:rsid w:val="00CE58D0"/>
    <w:rsid w:val="00CE5A61"/>
    <w:rsid w:val="00CE5A93"/>
    <w:rsid w:val="00CE5D7C"/>
    <w:rsid w:val="00CE6142"/>
    <w:rsid w:val="00CE6238"/>
    <w:rsid w:val="00CE6451"/>
    <w:rsid w:val="00CE6D15"/>
    <w:rsid w:val="00CE6DF7"/>
    <w:rsid w:val="00CE6F0C"/>
    <w:rsid w:val="00CE73BF"/>
    <w:rsid w:val="00CE7802"/>
    <w:rsid w:val="00CE7A12"/>
    <w:rsid w:val="00CE7AEB"/>
    <w:rsid w:val="00CF0955"/>
    <w:rsid w:val="00CF0966"/>
    <w:rsid w:val="00CF0AF0"/>
    <w:rsid w:val="00CF0F10"/>
    <w:rsid w:val="00CF103C"/>
    <w:rsid w:val="00CF16FC"/>
    <w:rsid w:val="00CF1A55"/>
    <w:rsid w:val="00CF1B29"/>
    <w:rsid w:val="00CF1C0D"/>
    <w:rsid w:val="00CF1C46"/>
    <w:rsid w:val="00CF1C47"/>
    <w:rsid w:val="00CF1DE0"/>
    <w:rsid w:val="00CF1F5E"/>
    <w:rsid w:val="00CF200B"/>
    <w:rsid w:val="00CF216F"/>
    <w:rsid w:val="00CF255A"/>
    <w:rsid w:val="00CF2562"/>
    <w:rsid w:val="00CF267C"/>
    <w:rsid w:val="00CF2712"/>
    <w:rsid w:val="00CF2783"/>
    <w:rsid w:val="00CF2A74"/>
    <w:rsid w:val="00CF2AD9"/>
    <w:rsid w:val="00CF2ADF"/>
    <w:rsid w:val="00CF2CA6"/>
    <w:rsid w:val="00CF2CB8"/>
    <w:rsid w:val="00CF2DC0"/>
    <w:rsid w:val="00CF3199"/>
    <w:rsid w:val="00CF3398"/>
    <w:rsid w:val="00CF3411"/>
    <w:rsid w:val="00CF3699"/>
    <w:rsid w:val="00CF3764"/>
    <w:rsid w:val="00CF392D"/>
    <w:rsid w:val="00CF3BED"/>
    <w:rsid w:val="00CF3DBA"/>
    <w:rsid w:val="00CF3E4E"/>
    <w:rsid w:val="00CF3E7D"/>
    <w:rsid w:val="00CF3F00"/>
    <w:rsid w:val="00CF3FA5"/>
    <w:rsid w:val="00CF4063"/>
    <w:rsid w:val="00CF4398"/>
    <w:rsid w:val="00CF44D1"/>
    <w:rsid w:val="00CF4935"/>
    <w:rsid w:val="00CF49AD"/>
    <w:rsid w:val="00CF4B94"/>
    <w:rsid w:val="00CF4F1B"/>
    <w:rsid w:val="00CF5599"/>
    <w:rsid w:val="00CF579F"/>
    <w:rsid w:val="00CF5905"/>
    <w:rsid w:val="00CF5D3E"/>
    <w:rsid w:val="00CF5DAB"/>
    <w:rsid w:val="00CF5FC9"/>
    <w:rsid w:val="00CF6070"/>
    <w:rsid w:val="00CF6559"/>
    <w:rsid w:val="00CF6D44"/>
    <w:rsid w:val="00CF6DD1"/>
    <w:rsid w:val="00CF6E21"/>
    <w:rsid w:val="00CF774D"/>
    <w:rsid w:val="00CF79CE"/>
    <w:rsid w:val="00CF7B1F"/>
    <w:rsid w:val="00D001DA"/>
    <w:rsid w:val="00D00594"/>
    <w:rsid w:val="00D005EB"/>
    <w:rsid w:val="00D006C7"/>
    <w:rsid w:val="00D0074F"/>
    <w:rsid w:val="00D007EE"/>
    <w:rsid w:val="00D00949"/>
    <w:rsid w:val="00D00A65"/>
    <w:rsid w:val="00D01085"/>
    <w:rsid w:val="00D010B8"/>
    <w:rsid w:val="00D01370"/>
    <w:rsid w:val="00D013DA"/>
    <w:rsid w:val="00D01544"/>
    <w:rsid w:val="00D0158A"/>
    <w:rsid w:val="00D015B4"/>
    <w:rsid w:val="00D016DC"/>
    <w:rsid w:val="00D01D62"/>
    <w:rsid w:val="00D01EEF"/>
    <w:rsid w:val="00D02071"/>
    <w:rsid w:val="00D02290"/>
    <w:rsid w:val="00D0248C"/>
    <w:rsid w:val="00D02998"/>
    <w:rsid w:val="00D02A38"/>
    <w:rsid w:val="00D02A40"/>
    <w:rsid w:val="00D02DA4"/>
    <w:rsid w:val="00D02FBF"/>
    <w:rsid w:val="00D0331C"/>
    <w:rsid w:val="00D0334A"/>
    <w:rsid w:val="00D03653"/>
    <w:rsid w:val="00D03950"/>
    <w:rsid w:val="00D04118"/>
    <w:rsid w:val="00D04538"/>
    <w:rsid w:val="00D0455E"/>
    <w:rsid w:val="00D04C35"/>
    <w:rsid w:val="00D04CF1"/>
    <w:rsid w:val="00D05100"/>
    <w:rsid w:val="00D058F2"/>
    <w:rsid w:val="00D05D8A"/>
    <w:rsid w:val="00D05E4A"/>
    <w:rsid w:val="00D06596"/>
    <w:rsid w:val="00D066F1"/>
    <w:rsid w:val="00D067D9"/>
    <w:rsid w:val="00D0708C"/>
    <w:rsid w:val="00D07366"/>
    <w:rsid w:val="00D074AC"/>
    <w:rsid w:val="00D0768F"/>
    <w:rsid w:val="00D07966"/>
    <w:rsid w:val="00D07C8A"/>
    <w:rsid w:val="00D07F33"/>
    <w:rsid w:val="00D102F7"/>
    <w:rsid w:val="00D10314"/>
    <w:rsid w:val="00D1099C"/>
    <w:rsid w:val="00D109D7"/>
    <w:rsid w:val="00D10ADA"/>
    <w:rsid w:val="00D10BD5"/>
    <w:rsid w:val="00D10DE1"/>
    <w:rsid w:val="00D10EEA"/>
    <w:rsid w:val="00D11168"/>
    <w:rsid w:val="00D111B2"/>
    <w:rsid w:val="00D1144A"/>
    <w:rsid w:val="00D11677"/>
    <w:rsid w:val="00D11716"/>
    <w:rsid w:val="00D11A75"/>
    <w:rsid w:val="00D11DD3"/>
    <w:rsid w:val="00D11FAA"/>
    <w:rsid w:val="00D120E4"/>
    <w:rsid w:val="00D125D9"/>
    <w:rsid w:val="00D12641"/>
    <w:rsid w:val="00D12793"/>
    <w:rsid w:val="00D12AB8"/>
    <w:rsid w:val="00D12BAB"/>
    <w:rsid w:val="00D12FC7"/>
    <w:rsid w:val="00D1300E"/>
    <w:rsid w:val="00D13037"/>
    <w:rsid w:val="00D131D7"/>
    <w:rsid w:val="00D137E9"/>
    <w:rsid w:val="00D13AE4"/>
    <w:rsid w:val="00D13C68"/>
    <w:rsid w:val="00D13CEE"/>
    <w:rsid w:val="00D142E7"/>
    <w:rsid w:val="00D148C9"/>
    <w:rsid w:val="00D14951"/>
    <w:rsid w:val="00D14E84"/>
    <w:rsid w:val="00D14F36"/>
    <w:rsid w:val="00D15270"/>
    <w:rsid w:val="00D15662"/>
    <w:rsid w:val="00D156CB"/>
    <w:rsid w:val="00D1580F"/>
    <w:rsid w:val="00D15829"/>
    <w:rsid w:val="00D15971"/>
    <w:rsid w:val="00D15B30"/>
    <w:rsid w:val="00D15B6D"/>
    <w:rsid w:val="00D15D0E"/>
    <w:rsid w:val="00D15FFC"/>
    <w:rsid w:val="00D162D2"/>
    <w:rsid w:val="00D16D99"/>
    <w:rsid w:val="00D17034"/>
    <w:rsid w:val="00D170B6"/>
    <w:rsid w:val="00D17216"/>
    <w:rsid w:val="00D174BA"/>
    <w:rsid w:val="00D176E4"/>
    <w:rsid w:val="00D17B6E"/>
    <w:rsid w:val="00D17FD7"/>
    <w:rsid w:val="00D20316"/>
    <w:rsid w:val="00D206B7"/>
    <w:rsid w:val="00D206DF"/>
    <w:rsid w:val="00D2070D"/>
    <w:rsid w:val="00D20875"/>
    <w:rsid w:val="00D210E8"/>
    <w:rsid w:val="00D211DB"/>
    <w:rsid w:val="00D216CD"/>
    <w:rsid w:val="00D216D9"/>
    <w:rsid w:val="00D21778"/>
    <w:rsid w:val="00D21B20"/>
    <w:rsid w:val="00D21C5F"/>
    <w:rsid w:val="00D21EA7"/>
    <w:rsid w:val="00D21F4B"/>
    <w:rsid w:val="00D2247D"/>
    <w:rsid w:val="00D22538"/>
    <w:rsid w:val="00D225D5"/>
    <w:rsid w:val="00D22899"/>
    <w:rsid w:val="00D22905"/>
    <w:rsid w:val="00D22966"/>
    <w:rsid w:val="00D229A2"/>
    <w:rsid w:val="00D22B77"/>
    <w:rsid w:val="00D22BBE"/>
    <w:rsid w:val="00D22EC0"/>
    <w:rsid w:val="00D23196"/>
    <w:rsid w:val="00D232CB"/>
    <w:rsid w:val="00D23919"/>
    <w:rsid w:val="00D239AB"/>
    <w:rsid w:val="00D242BC"/>
    <w:rsid w:val="00D242D0"/>
    <w:rsid w:val="00D243DA"/>
    <w:rsid w:val="00D24A14"/>
    <w:rsid w:val="00D24F53"/>
    <w:rsid w:val="00D25164"/>
    <w:rsid w:val="00D251B1"/>
    <w:rsid w:val="00D25200"/>
    <w:rsid w:val="00D25213"/>
    <w:rsid w:val="00D25407"/>
    <w:rsid w:val="00D255BE"/>
    <w:rsid w:val="00D25810"/>
    <w:rsid w:val="00D2583E"/>
    <w:rsid w:val="00D25ADD"/>
    <w:rsid w:val="00D26207"/>
    <w:rsid w:val="00D2648C"/>
    <w:rsid w:val="00D26621"/>
    <w:rsid w:val="00D26977"/>
    <w:rsid w:val="00D26B11"/>
    <w:rsid w:val="00D26FE8"/>
    <w:rsid w:val="00D274AA"/>
    <w:rsid w:val="00D27705"/>
    <w:rsid w:val="00D278DF"/>
    <w:rsid w:val="00D27C5F"/>
    <w:rsid w:val="00D27D65"/>
    <w:rsid w:val="00D27DB9"/>
    <w:rsid w:val="00D27EB8"/>
    <w:rsid w:val="00D302C4"/>
    <w:rsid w:val="00D3058F"/>
    <w:rsid w:val="00D306D2"/>
    <w:rsid w:val="00D30819"/>
    <w:rsid w:val="00D3095C"/>
    <w:rsid w:val="00D30A60"/>
    <w:rsid w:val="00D30B08"/>
    <w:rsid w:val="00D30C21"/>
    <w:rsid w:val="00D31707"/>
    <w:rsid w:val="00D31771"/>
    <w:rsid w:val="00D31BA8"/>
    <w:rsid w:val="00D31BBB"/>
    <w:rsid w:val="00D31E88"/>
    <w:rsid w:val="00D32493"/>
    <w:rsid w:val="00D324C9"/>
    <w:rsid w:val="00D327C2"/>
    <w:rsid w:val="00D329BC"/>
    <w:rsid w:val="00D32AEE"/>
    <w:rsid w:val="00D337EC"/>
    <w:rsid w:val="00D341FA"/>
    <w:rsid w:val="00D342D2"/>
    <w:rsid w:val="00D347FC"/>
    <w:rsid w:val="00D3492C"/>
    <w:rsid w:val="00D3496A"/>
    <w:rsid w:val="00D34B60"/>
    <w:rsid w:val="00D34B78"/>
    <w:rsid w:val="00D3532E"/>
    <w:rsid w:val="00D35416"/>
    <w:rsid w:val="00D35435"/>
    <w:rsid w:val="00D355C0"/>
    <w:rsid w:val="00D356DC"/>
    <w:rsid w:val="00D356E4"/>
    <w:rsid w:val="00D35CD6"/>
    <w:rsid w:val="00D35EC9"/>
    <w:rsid w:val="00D361AF"/>
    <w:rsid w:val="00D36356"/>
    <w:rsid w:val="00D363A5"/>
    <w:rsid w:val="00D36427"/>
    <w:rsid w:val="00D368E5"/>
    <w:rsid w:val="00D368EF"/>
    <w:rsid w:val="00D36A94"/>
    <w:rsid w:val="00D36D4A"/>
    <w:rsid w:val="00D3712C"/>
    <w:rsid w:val="00D37326"/>
    <w:rsid w:val="00D37405"/>
    <w:rsid w:val="00D3742A"/>
    <w:rsid w:val="00D374C8"/>
    <w:rsid w:val="00D37E5C"/>
    <w:rsid w:val="00D37EE8"/>
    <w:rsid w:val="00D40229"/>
    <w:rsid w:val="00D4032B"/>
    <w:rsid w:val="00D40526"/>
    <w:rsid w:val="00D409AD"/>
    <w:rsid w:val="00D40A94"/>
    <w:rsid w:val="00D412BC"/>
    <w:rsid w:val="00D4147D"/>
    <w:rsid w:val="00D415C5"/>
    <w:rsid w:val="00D41708"/>
    <w:rsid w:val="00D41B31"/>
    <w:rsid w:val="00D41CE0"/>
    <w:rsid w:val="00D41D8C"/>
    <w:rsid w:val="00D41F2C"/>
    <w:rsid w:val="00D42683"/>
    <w:rsid w:val="00D4269E"/>
    <w:rsid w:val="00D428E3"/>
    <w:rsid w:val="00D42979"/>
    <w:rsid w:val="00D42E4E"/>
    <w:rsid w:val="00D43056"/>
    <w:rsid w:val="00D431CB"/>
    <w:rsid w:val="00D43337"/>
    <w:rsid w:val="00D4384C"/>
    <w:rsid w:val="00D43B5A"/>
    <w:rsid w:val="00D43C65"/>
    <w:rsid w:val="00D43CCA"/>
    <w:rsid w:val="00D43D80"/>
    <w:rsid w:val="00D4413A"/>
    <w:rsid w:val="00D4425B"/>
    <w:rsid w:val="00D44715"/>
    <w:rsid w:val="00D44766"/>
    <w:rsid w:val="00D44969"/>
    <w:rsid w:val="00D44D47"/>
    <w:rsid w:val="00D44E85"/>
    <w:rsid w:val="00D453CF"/>
    <w:rsid w:val="00D454A4"/>
    <w:rsid w:val="00D45631"/>
    <w:rsid w:val="00D45A5A"/>
    <w:rsid w:val="00D45B6E"/>
    <w:rsid w:val="00D45C6B"/>
    <w:rsid w:val="00D45C8B"/>
    <w:rsid w:val="00D4612D"/>
    <w:rsid w:val="00D461FE"/>
    <w:rsid w:val="00D462C3"/>
    <w:rsid w:val="00D464A9"/>
    <w:rsid w:val="00D466D5"/>
    <w:rsid w:val="00D46AB0"/>
    <w:rsid w:val="00D46E37"/>
    <w:rsid w:val="00D46E78"/>
    <w:rsid w:val="00D470ED"/>
    <w:rsid w:val="00D471C7"/>
    <w:rsid w:val="00D479C8"/>
    <w:rsid w:val="00D47AE3"/>
    <w:rsid w:val="00D47E6C"/>
    <w:rsid w:val="00D50114"/>
    <w:rsid w:val="00D50149"/>
    <w:rsid w:val="00D503DE"/>
    <w:rsid w:val="00D5051E"/>
    <w:rsid w:val="00D5052C"/>
    <w:rsid w:val="00D5063D"/>
    <w:rsid w:val="00D50693"/>
    <w:rsid w:val="00D50700"/>
    <w:rsid w:val="00D50ADD"/>
    <w:rsid w:val="00D50DAE"/>
    <w:rsid w:val="00D50F6F"/>
    <w:rsid w:val="00D5110E"/>
    <w:rsid w:val="00D51404"/>
    <w:rsid w:val="00D51684"/>
    <w:rsid w:val="00D51732"/>
    <w:rsid w:val="00D51AC6"/>
    <w:rsid w:val="00D51BAC"/>
    <w:rsid w:val="00D51F43"/>
    <w:rsid w:val="00D52292"/>
    <w:rsid w:val="00D522CB"/>
    <w:rsid w:val="00D524F6"/>
    <w:rsid w:val="00D5256C"/>
    <w:rsid w:val="00D52682"/>
    <w:rsid w:val="00D527D6"/>
    <w:rsid w:val="00D529BE"/>
    <w:rsid w:val="00D52ACD"/>
    <w:rsid w:val="00D52B70"/>
    <w:rsid w:val="00D52DF9"/>
    <w:rsid w:val="00D52F49"/>
    <w:rsid w:val="00D5349E"/>
    <w:rsid w:val="00D5364B"/>
    <w:rsid w:val="00D53777"/>
    <w:rsid w:val="00D5382A"/>
    <w:rsid w:val="00D539FA"/>
    <w:rsid w:val="00D53CF1"/>
    <w:rsid w:val="00D53E52"/>
    <w:rsid w:val="00D540AF"/>
    <w:rsid w:val="00D544B9"/>
    <w:rsid w:val="00D54585"/>
    <w:rsid w:val="00D549AF"/>
    <w:rsid w:val="00D54BE9"/>
    <w:rsid w:val="00D5523A"/>
    <w:rsid w:val="00D55617"/>
    <w:rsid w:val="00D556ED"/>
    <w:rsid w:val="00D557D9"/>
    <w:rsid w:val="00D55812"/>
    <w:rsid w:val="00D55EBC"/>
    <w:rsid w:val="00D55EC2"/>
    <w:rsid w:val="00D56238"/>
    <w:rsid w:val="00D5634C"/>
    <w:rsid w:val="00D567A0"/>
    <w:rsid w:val="00D56817"/>
    <w:rsid w:val="00D568FB"/>
    <w:rsid w:val="00D5693E"/>
    <w:rsid w:val="00D569A0"/>
    <w:rsid w:val="00D56E23"/>
    <w:rsid w:val="00D57178"/>
    <w:rsid w:val="00D57337"/>
    <w:rsid w:val="00D57465"/>
    <w:rsid w:val="00D57746"/>
    <w:rsid w:val="00D57ABA"/>
    <w:rsid w:val="00D57C5A"/>
    <w:rsid w:val="00D57F1E"/>
    <w:rsid w:val="00D5B2F3"/>
    <w:rsid w:val="00D6039F"/>
    <w:rsid w:val="00D60585"/>
    <w:rsid w:val="00D60773"/>
    <w:rsid w:val="00D609B4"/>
    <w:rsid w:val="00D60BFC"/>
    <w:rsid w:val="00D60D78"/>
    <w:rsid w:val="00D61351"/>
    <w:rsid w:val="00D6139C"/>
    <w:rsid w:val="00D6152E"/>
    <w:rsid w:val="00D615BE"/>
    <w:rsid w:val="00D617F7"/>
    <w:rsid w:val="00D6188A"/>
    <w:rsid w:val="00D61CE3"/>
    <w:rsid w:val="00D61F8F"/>
    <w:rsid w:val="00D62138"/>
    <w:rsid w:val="00D62502"/>
    <w:rsid w:val="00D62670"/>
    <w:rsid w:val="00D62684"/>
    <w:rsid w:val="00D629D1"/>
    <w:rsid w:val="00D62B2F"/>
    <w:rsid w:val="00D62B59"/>
    <w:rsid w:val="00D62E98"/>
    <w:rsid w:val="00D630F6"/>
    <w:rsid w:val="00D63205"/>
    <w:rsid w:val="00D63385"/>
    <w:rsid w:val="00D63849"/>
    <w:rsid w:val="00D63B8B"/>
    <w:rsid w:val="00D63CEB"/>
    <w:rsid w:val="00D642D1"/>
    <w:rsid w:val="00D64636"/>
    <w:rsid w:val="00D646F9"/>
    <w:rsid w:val="00D64730"/>
    <w:rsid w:val="00D6481F"/>
    <w:rsid w:val="00D64920"/>
    <w:rsid w:val="00D64A2B"/>
    <w:rsid w:val="00D64A38"/>
    <w:rsid w:val="00D64A99"/>
    <w:rsid w:val="00D64E73"/>
    <w:rsid w:val="00D650DD"/>
    <w:rsid w:val="00D65181"/>
    <w:rsid w:val="00D655CF"/>
    <w:rsid w:val="00D65867"/>
    <w:rsid w:val="00D65B54"/>
    <w:rsid w:val="00D65C6D"/>
    <w:rsid w:val="00D65C78"/>
    <w:rsid w:val="00D65F2A"/>
    <w:rsid w:val="00D65FEC"/>
    <w:rsid w:val="00D664CE"/>
    <w:rsid w:val="00D666E1"/>
    <w:rsid w:val="00D666E6"/>
    <w:rsid w:val="00D6685B"/>
    <w:rsid w:val="00D6695F"/>
    <w:rsid w:val="00D66D8C"/>
    <w:rsid w:val="00D67149"/>
    <w:rsid w:val="00D67206"/>
    <w:rsid w:val="00D67870"/>
    <w:rsid w:val="00D679E1"/>
    <w:rsid w:val="00D67A7B"/>
    <w:rsid w:val="00D67AA1"/>
    <w:rsid w:val="00D67AA5"/>
    <w:rsid w:val="00D67D73"/>
    <w:rsid w:val="00D67F16"/>
    <w:rsid w:val="00D7009E"/>
    <w:rsid w:val="00D702C1"/>
    <w:rsid w:val="00D70322"/>
    <w:rsid w:val="00D7032A"/>
    <w:rsid w:val="00D7054E"/>
    <w:rsid w:val="00D70748"/>
    <w:rsid w:val="00D707EF"/>
    <w:rsid w:val="00D70C19"/>
    <w:rsid w:val="00D70C9E"/>
    <w:rsid w:val="00D711AE"/>
    <w:rsid w:val="00D71269"/>
    <w:rsid w:val="00D71457"/>
    <w:rsid w:val="00D7166E"/>
    <w:rsid w:val="00D71681"/>
    <w:rsid w:val="00D71890"/>
    <w:rsid w:val="00D71A34"/>
    <w:rsid w:val="00D71A55"/>
    <w:rsid w:val="00D71A78"/>
    <w:rsid w:val="00D71B02"/>
    <w:rsid w:val="00D71E43"/>
    <w:rsid w:val="00D72060"/>
    <w:rsid w:val="00D7223C"/>
    <w:rsid w:val="00D7286C"/>
    <w:rsid w:val="00D729A4"/>
    <w:rsid w:val="00D72A32"/>
    <w:rsid w:val="00D72CEB"/>
    <w:rsid w:val="00D72F69"/>
    <w:rsid w:val="00D72FC2"/>
    <w:rsid w:val="00D73160"/>
    <w:rsid w:val="00D73317"/>
    <w:rsid w:val="00D73426"/>
    <w:rsid w:val="00D734B9"/>
    <w:rsid w:val="00D73687"/>
    <w:rsid w:val="00D736C1"/>
    <w:rsid w:val="00D73830"/>
    <w:rsid w:val="00D7385A"/>
    <w:rsid w:val="00D7396A"/>
    <w:rsid w:val="00D73C9D"/>
    <w:rsid w:val="00D73E34"/>
    <w:rsid w:val="00D74469"/>
    <w:rsid w:val="00D7458D"/>
    <w:rsid w:val="00D7465D"/>
    <w:rsid w:val="00D747BF"/>
    <w:rsid w:val="00D7496B"/>
    <w:rsid w:val="00D749B9"/>
    <w:rsid w:val="00D74BF2"/>
    <w:rsid w:val="00D74D10"/>
    <w:rsid w:val="00D74EB9"/>
    <w:rsid w:val="00D74F55"/>
    <w:rsid w:val="00D75039"/>
    <w:rsid w:val="00D75253"/>
    <w:rsid w:val="00D754A0"/>
    <w:rsid w:val="00D756CE"/>
    <w:rsid w:val="00D75B62"/>
    <w:rsid w:val="00D75BDA"/>
    <w:rsid w:val="00D75E25"/>
    <w:rsid w:val="00D76124"/>
    <w:rsid w:val="00D7636E"/>
    <w:rsid w:val="00D7655E"/>
    <w:rsid w:val="00D7673C"/>
    <w:rsid w:val="00D768F9"/>
    <w:rsid w:val="00D76CF6"/>
    <w:rsid w:val="00D77131"/>
    <w:rsid w:val="00D774AD"/>
    <w:rsid w:val="00D77599"/>
    <w:rsid w:val="00D77715"/>
    <w:rsid w:val="00D77907"/>
    <w:rsid w:val="00D77C12"/>
    <w:rsid w:val="00D77EF3"/>
    <w:rsid w:val="00D80067"/>
    <w:rsid w:val="00D800EF"/>
    <w:rsid w:val="00D801CF"/>
    <w:rsid w:val="00D80349"/>
    <w:rsid w:val="00D804B4"/>
    <w:rsid w:val="00D80633"/>
    <w:rsid w:val="00D80689"/>
    <w:rsid w:val="00D809D0"/>
    <w:rsid w:val="00D80CEE"/>
    <w:rsid w:val="00D80EB0"/>
    <w:rsid w:val="00D80F3D"/>
    <w:rsid w:val="00D81042"/>
    <w:rsid w:val="00D813F9"/>
    <w:rsid w:val="00D81583"/>
    <w:rsid w:val="00D8173F"/>
    <w:rsid w:val="00D81AAC"/>
    <w:rsid w:val="00D82053"/>
    <w:rsid w:val="00D8212F"/>
    <w:rsid w:val="00D8221B"/>
    <w:rsid w:val="00D822E7"/>
    <w:rsid w:val="00D824CE"/>
    <w:rsid w:val="00D82837"/>
    <w:rsid w:val="00D8298F"/>
    <w:rsid w:val="00D82DBC"/>
    <w:rsid w:val="00D83186"/>
    <w:rsid w:val="00D83268"/>
    <w:rsid w:val="00D83322"/>
    <w:rsid w:val="00D8377A"/>
    <w:rsid w:val="00D8385B"/>
    <w:rsid w:val="00D83947"/>
    <w:rsid w:val="00D83A63"/>
    <w:rsid w:val="00D83F0C"/>
    <w:rsid w:val="00D84170"/>
    <w:rsid w:val="00D84207"/>
    <w:rsid w:val="00D84298"/>
    <w:rsid w:val="00D845BE"/>
    <w:rsid w:val="00D845E1"/>
    <w:rsid w:val="00D845E7"/>
    <w:rsid w:val="00D84A7B"/>
    <w:rsid w:val="00D84DDD"/>
    <w:rsid w:val="00D84DEE"/>
    <w:rsid w:val="00D8508F"/>
    <w:rsid w:val="00D8534C"/>
    <w:rsid w:val="00D854C2"/>
    <w:rsid w:val="00D85547"/>
    <w:rsid w:val="00D8575C"/>
    <w:rsid w:val="00D85E83"/>
    <w:rsid w:val="00D860DF"/>
    <w:rsid w:val="00D861AA"/>
    <w:rsid w:val="00D861FE"/>
    <w:rsid w:val="00D86261"/>
    <w:rsid w:val="00D86263"/>
    <w:rsid w:val="00D86434"/>
    <w:rsid w:val="00D86701"/>
    <w:rsid w:val="00D868B4"/>
    <w:rsid w:val="00D86984"/>
    <w:rsid w:val="00D86BDF"/>
    <w:rsid w:val="00D86E91"/>
    <w:rsid w:val="00D87218"/>
    <w:rsid w:val="00D874CA"/>
    <w:rsid w:val="00D875B2"/>
    <w:rsid w:val="00D87B8C"/>
    <w:rsid w:val="00D87EA6"/>
    <w:rsid w:val="00D900DF"/>
    <w:rsid w:val="00D9023E"/>
    <w:rsid w:val="00D90417"/>
    <w:rsid w:val="00D90666"/>
    <w:rsid w:val="00D90811"/>
    <w:rsid w:val="00D90AED"/>
    <w:rsid w:val="00D90BD7"/>
    <w:rsid w:val="00D9102A"/>
    <w:rsid w:val="00D9122A"/>
    <w:rsid w:val="00D91628"/>
    <w:rsid w:val="00D917E4"/>
    <w:rsid w:val="00D91965"/>
    <w:rsid w:val="00D9196D"/>
    <w:rsid w:val="00D91CEA"/>
    <w:rsid w:val="00D92455"/>
    <w:rsid w:val="00D92468"/>
    <w:rsid w:val="00D924DD"/>
    <w:rsid w:val="00D92A9E"/>
    <w:rsid w:val="00D92CE5"/>
    <w:rsid w:val="00D92DA7"/>
    <w:rsid w:val="00D92F6B"/>
    <w:rsid w:val="00D931D1"/>
    <w:rsid w:val="00D932BE"/>
    <w:rsid w:val="00D932E3"/>
    <w:rsid w:val="00D93418"/>
    <w:rsid w:val="00D93455"/>
    <w:rsid w:val="00D93463"/>
    <w:rsid w:val="00D9389F"/>
    <w:rsid w:val="00D93A43"/>
    <w:rsid w:val="00D93AE8"/>
    <w:rsid w:val="00D93F46"/>
    <w:rsid w:val="00D94A72"/>
    <w:rsid w:val="00D94ADB"/>
    <w:rsid w:val="00D94DCB"/>
    <w:rsid w:val="00D953AF"/>
    <w:rsid w:val="00D9561E"/>
    <w:rsid w:val="00D958C2"/>
    <w:rsid w:val="00D95AAA"/>
    <w:rsid w:val="00D95D9F"/>
    <w:rsid w:val="00D96011"/>
    <w:rsid w:val="00D96144"/>
    <w:rsid w:val="00D9625A"/>
    <w:rsid w:val="00D96687"/>
    <w:rsid w:val="00D9690D"/>
    <w:rsid w:val="00D96A27"/>
    <w:rsid w:val="00D96A92"/>
    <w:rsid w:val="00D96C36"/>
    <w:rsid w:val="00D96EB9"/>
    <w:rsid w:val="00D971C1"/>
    <w:rsid w:val="00D9753D"/>
    <w:rsid w:val="00D97625"/>
    <w:rsid w:val="00D976AB"/>
    <w:rsid w:val="00D9791B"/>
    <w:rsid w:val="00D97FE2"/>
    <w:rsid w:val="00DA0263"/>
    <w:rsid w:val="00DA0C7A"/>
    <w:rsid w:val="00DA0F82"/>
    <w:rsid w:val="00DA177A"/>
    <w:rsid w:val="00DA1A33"/>
    <w:rsid w:val="00DA1D4D"/>
    <w:rsid w:val="00DA1DA9"/>
    <w:rsid w:val="00DA1DFD"/>
    <w:rsid w:val="00DA1EA5"/>
    <w:rsid w:val="00DA1EA9"/>
    <w:rsid w:val="00DA2098"/>
    <w:rsid w:val="00DA20D0"/>
    <w:rsid w:val="00DA2184"/>
    <w:rsid w:val="00DA2416"/>
    <w:rsid w:val="00DA2B5A"/>
    <w:rsid w:val="00DA2E62"/>
    <w:rsid w:val="00DA2FE6"/>
    <w:rsid w:val="00DA316F"/>
    <w:rsid w:val="00DA33AC"/>
    <w:rsid w:val="00DA3867"/>
    <w:rsid w:val="00DA3D02"/>
    <w:rsid w:val="00DA41FC"/>
    <w:rsid w:val="00DA42FE"/>
    <w:rsid w:val="00DA4500"/>
    <w:rsid w:val="00DA451A"/>
    <w:rsid w:val="00DA47B4"/>
    <w:rsid w:val="00DA480B"/>
    <w:rsid w:val="00DA4874"/>
    <w:rsid w:val="00DA48D3"/>
    <w:rsid w:val="00DA48E4"/>
    <w:rsid w:val="00DA4F21"/>
    <w:rsid w:val="00DA4F62"/>
    <w:rsid w:val="00DA578E"/>
    <w:rsid w:val="00DA5C4D"/>
    <w:rsid w:val="00DA5D15"/>
    <w:rsid w:val="00DA5E38"/>
    <w:rsid w:val="00DA5E6A"/>
    <w:rsid w:val="00DA6392"/>
    <w:rsid w:val="00DA646E"/>
    <w:rsid w:val="00DA6A61"/>
    <w:rsid w:val="00DA6B44"/>
    <w:rsid w:val="00DA713D"/>
    <w:rsid w:val="00DA7296"/>
    <w:rsid w:val="00DA7447"/>
    <w:rsid w:val="00DA754D"/>
    <w:rsid w:val="00DA7C7A"/>
    <w:rsid w:val="00DA7F1E"/>
    <w:rsid w:val="00DA7F83"/>
    <w:rsid w:val="00DB057E"/>
    <w:rsid w:val="00DB0659"/>
    <w:rsid w:val="00DB0674"/>
    <w:rsid w:val="00DB06C0"/>
    <w:rsid w:val="00DB09D7"/>
    <w:rsid w:val="00DB0D66"/>
    <w:rsid w:val="00DB0E14"/>
    <w:rsid w:val="00DB0EE7"/>
    <w:rsid w:val="00DB128A"/>
    <w:rsid w:val="00DB1365"/>
    <w:rsid w:val="00DB15A9"/>
    <w:rsid w:val="00DB162F"/>
    <w:rsid w:val="00DB16D6"/>
    <w:rsid w:val="00DB1952"/>
    <w:rsid w:val="00DB1E84"/>
    <w:rsid w:val="00DB2481"/>
    <w:rsid w:val="00DB2544"/>
    <w:rsid w:val="00DB2555"/>
    <w:rsid w:val="00DB292F"/>
    <w:rsid w:val="00DB2BDB"/>
    <w:rsid w:val="00DB2EBB"/>
    <w:rsid w:val="00DB2F28"/>
    <w:rsid w:val="00DB3079"/>
    <w:rsid w:val="00DB3171"/>
    <w:rsid w:val="00DB3246"/>
    <w:rsid w:val="00DB3605"/>
    <w:rsid w:val="00DB39FC"/>
    <w:rsid w:val="00DB3A7B"/>
    <w:rsid w:val="00DB3B1E"/>
    <w:rsid w:val="00DB3B84"/>
    <w:rsid w:val="00DB3C7A"/>
    <w:rsid w:val="00DB3DE1"/>
    <w:rsid w:val="00DB413C"/>
    <w:rsid w:val="00DB4268"/>
    <w:rsid w:val="00DB4472"/>
    <w:rsid w:val="00DB44F0"/>
    <w:rsid w:val="00DB4600"/>
    <w:rsid w:val="00DB460F"/>
    <w:rsid w:val="00DB4786"/>
    <w:rsid w:val="00DB4B37"/>
    <w:rsid w:val="00DB4B6C"/>
    <w:rsid w:val="00DB4BD3"/>
    <w:rsid w:val="00DB4C4C"/>
    <w:rsid w:val="00DB4CC8"/>
    <w:rsid w:val="00DB4E05"/>
    <w:rsid w:val="00DB4ECB"/>
    <w:rsid w:val="00DB4EE0"/>
    <w:rsid w:val="00DB4F57"/>
    <w:rsid w:val="00DB532F"/>
    <w:rsid w:val="00DB53CB"/>
    <w:rsid w:val="00DB5522"/>
    <w:rsid w:val="00DB554C"/>
    <w:rsid w:val="00DB599A"/>
    <w:rsid w:val="00DB5BE2"/>
    <w:rsid w:val="00DB5BF2"/>
    <w:rsid w:val="00DB5F83"/>
    <w:rsid w:val="00DB6064"/>
    <w:rsid w:val="00DB608F"/>
    <w:rsid w:val="00DB6238"/>
    <w:rsid w:val="00DB674E"/>
    <w:rsid w:val="00DB6C4D"/>
    <w:rsid w:val="00DB7114"/>
    <w:rsid w:val="00DB718F"/>
    <w:rsid w:val="00DB7247"/>
    <w:rsid w:val="00DB72BE"/>
    <w:rsid w:val="00DB7583"/>
    <w:rsid w:val="00DB7B91"/>
    <w:rsid w:val="00DB7C22"/>
    <w:rsid w:val="00DB7D0A"/>
    <w:rsid w:val="00DB7E99"/>
    <w:rsid w:val="00DB98CE"/>
    <w:rsid w:val="00DC0298"/>
    <w:rsid w:val="00DC062B"/>
    <w:rsid w:val="00DC0805"/>
    <w:rsid w:val="00DC0910"/>
    <w:rsid w:val="00DC1236"/>
    <w:rsid w:val="00DC1460"/>
    <w:rsid w:val="00DC1546"/>
    <w:rsid w:val="00DC1FF6"/>
    <w:rsid w:val="00DC2011"/>
    <w:rsid w:val="00DC25A6"/>
    <w:rsid w:val="00DC276C"/>
    <w:rsid w:val="00DC27FA"/>
    <w:rsid w:val="00DC2831"/>
    <w:rsid w:val="00DC28D9"/>
    <w:rsid w:val="00DC2933"/>
    <w:rsid w:val="00DC29A4"/>
    <w:rsid w:val="00DC2D1B"/>
    <w:rsid w:val="00DC2E79"/>
    <w:rsid w:val="00DC3800"/>
    <w:rsid w:val="00DC3F57"/>
    <w:rsid w:val="00DC42D1"/>
    <w:rsid w:val="00DC482D"/>
    <w:rsid w:val="00DC48CE"/>
    <w:rsid w:val="00DC4DEC"/>
    <w:rsid w:val="00DC4F98"/>
    <w:rsid w:val="00DC59DC"/>
    <w:rsid w:val="00DC5B75"/>
    <w:rsid w:val="00DC5CE1"/>
    <w:rsid w:val="00DC5DAC"/>
    <w:rsid w:val="00DC5F48"/>
    <w:rsid w:val="00DC6298"/>
    <w:rsid w:val="00DC646A"/>
    <w:rsid w:val="00DC6965"/>
    <w:rsid w:val="00DC6E4B"/>
    <w:rsid w:val="00DC6EFE"/>
    <w:rsid w:val="00DC7060"/>
    <w:rsid w:val="00DC716C"/>
    <w:rsid w:val="00DC71BE"/>
    <w:rsid w:val="00DC7285"/>
    <w:rsid w:val="00DC791C"/>
    <w:rsid w:val="00DC7921"/>
    <w:rsid w:val="00DC7A97"/>
    <w:rsid w:val="00DC7C27"/>
    <w:rsid w:val="00DC7F74"/>
    <w:rsid w:val="00DD01AE"/>
    <w:rsid w:val="00DD037E"/>
    <w:rsid w:val="00DD037F"/>
    <w:rsid w:val="00DD038E"/>
    <w:rsid w:val="00DD07D1"/>
    <w:rsid w:val="00DD0DE0"/>
    <w:rsid w:val="00DD0F48"/>
    <w:rsid w:val="00DD108F"/>
    <w:rsid w:val="00DD1202"/>
    <w:rsid w:val="00DD121C"/>
    <w:rsid w:val="00DD124D"/>
    <w:rsid w:val="00DD1363"/>
    <w:rsid w:val="00DD170E"/>
    <w:rsid w:val="00DD1723"/>
    <w:rsid w:val="00DD196C"/>
    <w:rsid w:val="00DD1989"/>
    <w:rsid w:val="00DD1BDE"/>
    <w:rsid w:val="00DD1E0C"/>
    <w:rsid w:val="00DD1E7A"/>
    <w:rsid w:val="00DD2006"/>
    <w:rsid w:val="00DD2158"/>
    <w:rsid w:val="00DD23FA"/>
    <w:rsid w:val="00DD2D78"/>
    <w:rsid w:val="00DD2D91"/>
    <w:rsid w:val="00DD3251"/>
    <w:rsid w:val="00DD333A"/>
    <w:rsid w:val="00DD3649"/>
    <w:rsid w:val="00DD38D7"/>
    <w:rsid w:val="00DD3AA9"/>
    <w:rsid w:val="00DD3BEC"/>
    <w:rsid w:val="00DD3CB8"/>
    <w:rsid w:val="00DD3DA1"/>
    <w:rsid w:val="00DD4189"/>
    <w:rsid w:val="00DD418D"/>
    <w:rsid w:val="00DD41A1"/>
    <w:rsid w:val="00DD4245"/>
    <w:rsid w:val="00DD4558"/>
    <w:rsid w:val="00DD45DC"/>
    <w:rsid w:val="00DD4997"/>
    <w:rsid w:val="00DD4C40"/>
    <w:rsid w:val="00DD4F18"/>
    <w:rsid w:val="00DD51CF"/>
    <w:rsid w:val="00DD51DE"/>
    <w:rsid w:val="00DD531B"/>
    <w:rsid w:val="00DD54F8"/>
    <w:rsid w:val="00DD5A92"/>
    <w:rsid w:val="00DD5AE9"/>
    <w:rsid w:val="00DD5B99"/>
    <w:rsid w:val="00DD5C02"/>
    <w:rsid w:val="00DD5C2A"/>
    <w:rsid w:val="00DD60D4"/>
    <w:rsid w:val="00DD611C"/>
    <w:rsid w:val="00DD6C35"/>
    <w:rsid w:val="00DD6DEF"/>
    <w:rsid w:val="00DD7008"/>
    <w:rsid w:val="00DD77A4"/>
    <w:rsid w:val="00DD7886"/>
    <w:rsid w:val="00DD7CAC"/>
    <w:rsid w:val="00DE02D3"/>
    <w:rsid w:val="00DE032A"/>
    <w:rsid w:val="00DE06D6"/>
    <w:rsid w:val="00DE08BE"/>
    <w:rsid w:val="00DE09C4"/>
    <w:rsid w:val="00DE0A12"/>
    <w:rsid w:val="00DE0E8F"/>
    <w:rsid w:val="00DE14A4"/>
    <w:rsid w:val="00DE1E18"/>
    <w:rsid w:val="00DE1EDC"/>
    <w:rsid w:val="00DE27A2"/>
    <w:rsid w:val="00DE27FC"/>
    <w:rsid w:val="00DE29AC"/>
    <w:rsid w:val="00DE2CF5"/>
    <w:rsid w:val="00DE2D7D"/>
    <w:rsid w:val="00DE2FD7"/>
    <w:rsid w:val="00DE30F4"/>
    <w:rsid w:val="00DE323A"/>
    <w:rsid w:val="00DE331E"/>
    <w:rsid w:val="00DE33D2"/>
    <w:rsid w:val="00DE3520"/>
    <w:rsid w:val="00DE381F"/>
    <w:rsid w:val="00DE3871"/>
    <w:rsid w:val="00DE423E"/>
    <w:rsid w:val="00DE4949"/>
    <w:rsid w:val="00DE4F85"/>
    <w:rsid w:val="00DE5083"/>
    <w:rsid w:val="00DE53F3"/>
    <w:rsid w:val="00DE5576"/>
    <w:rsid w:val="00DE5658"/>
    <w:rsid w:val="00DE575E"/>
    <w:rsid w:val="00DE575F"/>
    <w:rsid w:val="00DE5A2B"/>
    <w:rsid w:val="00DE653A"/>
    <w:rsid w:val="00DE67E2"/>
    <w:rsid w:val="00DE6974"/>
    <w:rsid w:val="00DE701F"/>
    <w:rsid w:val="00DE73A5"/>
    <w:rsid w:val="00DE74ED"/>
    <w:rsid w:val="00DE7550"/>
    <w:rsid w:val="00DE759E"/>
    <w:rsid w:val="00DE77E6"/>
    <w:rsid w:val="00DE7A77"/>
    <w:rsid w:val="00DE7BD0"/>
    <w:rsid w:val="00DE7E3F"/>
    <w:rsid w:val="00DE7EAF"/>
    <w:rsid w:val="00DE7F91"/>
    <w:rsid w:val="00DE7FD3"/>
    <w:rsid w:val="00DF00DA"/>
    <w:rsid w:val="00DF035D"/>
    <w:rsid w:val="00DF04C9"/>
    <w:rsid w:val="00DF053D"/>
    <w:rsid w:val="00DF06C5"/>
    <w:rsid w:val="00DF0BB3"/>
    <w:rsid w:val="00DF11C6"/>
    <w:rsid w:val="00DF1234"/>
    <w:rsid w:val="00DF1363"/>
    <w:rsid w:val="00DF1540"/>
    <w:rsid w:val="00DF15DD"/>
    <w:rsid w:val="00DF1672"/>
    <w:rsid w:val="00DF16B1"/>
    <w:rsid w:val="00DF1711"/>
    <w:rsid w:val="00DF1AE7"/>
    <w:rsid w:val="00DF1BB1"/>
    <w:rsid w:val="00DF1CD6"/>
    <w:rsid w:val="00DF1D63"/>
    <w:rsid w:val="00DF2022"/>
    <w:rsid w:val="00DF2031"/>
    <w:rsid w:val="00DF2586"/>
    <w:rsid w:val="00DF2587"/>
    <w:rsid w:val="00DF2BAE"/>
    <w:rsid w:val="00DF2D02"/>
    <w:rsid w:val="00DF2D85"/>
    <w:rsid w:val="00DF329A"/>
    <w:rsid w:val="00DF3487"/>
    <w:rsid w:val="00DF3595"/>
    <w:rsid w:val="00DF360F"/>
    <w:rsid w:val="00DF3EDD"/>
    <w:rsid w:val="00DF449B"/>
    <w:rsid w:val="00DF4587"/>
    <w:rsid w:val="00DF4742"/>
    <w:rsid w:val="00DF4B28"/>
    <w:rsid w:val="00DF4ED1"/>
    <w:rsid w:val="00DF4FF0"/>
    <w:rsid w:val="00DF5018"/>
    <w:rsid w:val="00DF52E3"/>
    <w:rsid w:val="00DF576E"/>
    <w:rsid w:val="00DF5777"/>
    <w:rsid w:val="00DF5921"/>
    <w:rsid w:val="00DF5AE2"/>
    <w:rsid w:val="00DF5B8F"/>
    <w:rsid w:val="00DF5E81"/>
    <w:rsid w:val="00DF6004"/>
    <w:rsid w:val="00DF6354"/>
    <w:rsid w:val="00DF63AB"/>
    <w:rsid w:val="00DF67B3"/>
    <w:rsid w:val="00DF68A5"/>
    <w:rsid w:val="00DF6A15"/>
    <w:rsid w:val="00DF6DBD"/>
    <w:rsid w:val="00DF71C6"/>
    <w:rsid w:val="00DF7294"/>
    <w:rsid w:val="00DF763A"/>
    <w:rsid w:val="00DF7956"/>
    <w:rsid w:val="00DF8AB0"/>
    <w:rsid w:val="00E00201"/>
    <w:rsid w:val="00E003C2"/>
    <w:rsid w:val="00E006D1"/>
    <w:rsid w:val="00E008AE"/>
    <w:rsid w:val="00E00976"/>
    <w:rsid w:val="00E00A86"/>
    <w:rsid w:val="00E00ADF"/>
    <w:rsid w:val="00E01184"/>
    <w:rsid w:val="00E01333"/>
    <w:rsid w:val="00E0157B"/>
    <w:rsid w:val="00E0171E"/>
    <w:rsid w:val="00E017F7"/>
    <w:rsid w:val="00E0186B"/>
    <w:rsid w:val="00E018E8"/>
    <w:rsid w:val="00E01D6E"/>
    <w:rsid w:val="00E01D97"/>
    <w:rsid w:val="00E01FEA"/>
    <w:rsid w:val="00E022D4"/>
    <w:rsid w:val="00E0240C"/>
    <w:rsid w:val="00E0254A"/>
    <w:rsid w:val="00E02757"/>
    <w:rsid w:val="00E02BC5"/>
    <w:rsid w:val="00E02C33"/>
    <w:rsid w:val="00E02EC0"/>
    <w:rsid w:val="00E02EEB"/>
    <w:rsid w:val="00E03009"/>
    <w:rsid w:val="00E030CE"/>
    <w:rsid w:val="00E03335"/>
    <w:rsid w:val="00E03425"/>
    <w:rsid w:val="00E03478"/>
    <w:rsid w:val="00E037F9"/>
    <w:rsid w:val="00E039B8"/>
    <w:rsid w:val="00E03D55"/>
    <w:rsid w:val="00E03E67"/>
    <w:rsid w:val="00E040A5"/>
    <w:rsid w:val="00E0410E"/>
    <w:rsid w:val="00E04312"/>
    <w:rsid w:val="00E043AC"/>
    <w:rsid w:val="00E0469E"/>
    <w:rsid w:val="00E04938"/>
    <w:rsid w:val="00E04A91"/>
    <w:rsid w:val="00E04BBC"/>
    <w:rsid w:val="00E04E3F"/>
    <w:rsid w:val="00E053B8"/>
    <w:rsid w:val="00E0541A"/>
    <w:rsid w:val="00E05485"/>
    <w:rsid w:val="00E05F8C"/>
    <w:rsid w:val="00E06066"/>
    <w:rsid w:val="00E06338"/>
    <w:rsid w:val="00E06484"/>
    <w:rsid w:val="00E0668D"/>
    <w:rsid w:val="00E066D1"/>
    <w:rsid w:val="00E067E0"/>
    <w:rsid w:val="00E06A30"/>
    <w:rsid w:val="00E06A58"/>
    <w:rsid w:val="00E06B09"/>
    <w:rsid w:val="00E06DA1"/>
    <w:rsid w:val="00E06EBD"/>
    <w:rsid w:val="00E07184"/>
    <w:rsid w:val="00E072C0"/>
    <w:rsid w:val="00E072C1"/>
    <w:rsid w:val="00E074EE"/>
    <w:rsid w:val="00E077BA"/>
    <w:rsid w:val="00E07B15"/>
    <w:rsid w:val="00E07C85"/>
    <w:rsid w:val="00E07EFE"/>
    <w:rsid w:val="00E1007B"/>
    <w:rsid w:val="00E10217"/>
    <w:rsid w:val="00E10405"/>
    <w:rsid w:val="00E10558"/>
    <w:rsid w:val="00E10676"/>
    <w:rsid w:val="00E107A5"/>
    <w:rsid w:val="00E10BDE"/>
    <w:rsid w:val="00E10CAD"/>
    <w:rsid w:val="00E10FC8"/>
    <w:rsid w:val="00E11052"/>
    <w:rsid w:val="00E110AA"/>
    <w:rsid w:val="00E11217"/>
    <w:rsid w:val="00E11330"/>
    <w:rsid w:val="00E11774"/>
    <w:rsid w:val="00E1178E"/>
    <w:rsid w:val="00E11BF6"/>
    <w:rsid w:val="00E11C5E"/>
    <w:rsid w:val="00E11F42"/>
    <w:rsid w:val="00E12099"/>
    <w:rsid w:val="00E12105"/>
    <w:rsid w:val="00E123AB"/>
    <w:rsid w:val="00E1248F"/>
    <w:rsid w:val="00E12981"/>
    <w:rsid w:val="00E12C1C"/>
    <w:rsid w:val="00E12CFB"/>
    <w:rsid w:val="00E12F34"/>
    <w:rsid w:val="00E130B5"/>
    <w:rsid w:val="00E13822"/>
    <w:rsid w:val="00E13864"/>
    <w:rsid w:val="00E140C3"/>
    <w:rsid w:val="00E144FF"/>
    <w:rsid w:val="00E148EB"/>
    <w:rsid w:val="00E14B16"/>
    <w:rsid w:val="00E14E04"/>
    <w:rsid w:val="00E152A0"/>
    <w:rsid w:val="00E15490"/>
    <w:rsid w:val="00E154B9"/>
    <w:rsid w:val="00E157EB"/>
    <w:rsid w:val="00E15A0B"/>
    <w:rsid w:val="00E15AD0"/>
    <w:rsid w:val="00E15E0F"/>
    <w:rsid w:val="00E16198"/>
    <w:rsid w:val="00E164A7"/>
    <w:rsid w:val="00E167EA"/>
    <w:rsid w:val="00E16F59"/>
    <w:rsid w:val="00E170BC"/>
    <w:rsid w:val="00E17244"/>
    <w:rsid w:val="00E17303"/>
    <w:rsid w:val="00E17322"/>
    <w:rsid w:val="00E1776A"/>
    <w:rsid w:val="00E17B5D"/>
    <w:rsid w:val="00E17F06"/>
    <w:rsid w:val="00E17F16"/>
    <w:rsid w:val="00E2007B"/>
    <w:rsid w:val="00E2059F"/>
    <w:rsid w:val="00E2081E"/>
    <w:rsid w:val="00E20822"/>
    <w:rsid w:val="00E20900"/>
    <w:rsid w:val="00E20B78"/>
    <w:rsid w:val="00E20C59"/>
    <w:rsid w:val="00E20D14"/>
    <w:rsid w:val="00E21072"/>
    <w:rsid w:val="00E21334"/>
    <w:rsid w:val="00E21699"/>
    <w:rsid w:val="00E21C79"/>
    <w:rsid w:val="00E21CFD"/>
    <w:rsid w:val="00E21FCE"/>
    <w:rsid w:val="00E22146"/>
    <w:rsid w:val="00E225F7"/>
    <w:rsid w:val="00E2295D"/>
    <w:rsid w:val="00E22999"/>
    <w:rsid w:val="00E22BE6"/>
    <w:rsid w:val="00E22D18"/>
    <w:rsid w:val="00E22DEA"/>
    <w:rsid w:val="00E22DF6"/>
    <w:rsid w:val="00E22E68"/>
    <w:rsid w:val="00E22F21"/>
    <w:rsid w:val="00E22FEA"/>
    <w:rsid w:val="00E2307C"/>
    <w:rsid w:val="00E232EA"/>
    <w:rsid w:val="00E2348F"/>
    <w:rsid w:val="00E23817"/>
    <w:rsid w:val="00E238C3"/>
    <w:rsid w:val="00E238CE"/>
    <w:rsid w:val="00E23CD9"/>
    <w:rsid w:val="00E24169"/>
    <w:rsid w:val="00E24179"/>
    <w:rsid w:val="00E242C4"/>
    <w:rsid w:val="00E2455F"/>
    <w:rsid w:val="00E247F0"/>
    <w:rsid w:val="00E25101"/>
    <w:rsid w:val="00E2521A"/>
    <w:rsid w:val="00E253F8"/>
    <w:rsid w:val="00E254EF"/>
    <w:rsid w:val="00E259BD"/>
    <w:rsid w:val="00E259F7"/>
    <w:rsid w:val="00E25DB8"/>
    <w:rsid w:val="00E261BF"/>
    <w:rsid w:val="00E26A38"/>
    <w:rsid w:val="00E26CA7"/>
    <w:rsid w:val="00E27108"/>
    <w:rsid w:val="00E27187"/>
    <w:rsid w:val="00E27200"/>
    <w:rsid w:val="00E272EA"/>
    <w:rsid w:val="00E2734D"/>
    <w:rsid w:val="00E27370"/>
    <w:rsid w:val="00E27550"/>
    <w:rsid w:val="00E276E0"/>
    <w:rsid w:val="00E277AF"/>
    <w:rsid w:val="00E278A3"/>
    <w:rsid w:val="00E278AD"/>
    <w:rsid w:val="00E278F8"/>
    <w:rsid w:val="00E27A6C"/>
    <w:rsid w:val="00E27F71"/>
    <w:rsid w:val="00E302ED"/>
    <w:rsid w:val="00E30353"/>
    <w:rsid w:val="00E30356"/>
    <w:rsid w:val="00E3041B"/>
    <w:rsid w:val="00E304EC"/>
    <w:rsid w:val="00E305DF"/>
    <w:rsid w:val="00E308CF"/>
    <w:rsid w:val="00E308E8"/>
    <w:rsid w:val="00E30A42"/>
    <w:rsid w:val="00E30C20"/>
    <w:rsid w:val="00E30D1B"/>
    <w:rsid w:val="00E30DD9"/>
    <w:rsid w:val="00E312DC"/>
    <w:rsid w:val="00E317EA"/>
    <w:rsid w:val="00E3183D"/>
    <w:rsid w:val="00E3188D"/>
    <w:rsid w:val="00E31C9F"/>
    <w:rsid w:val="00E31CD6"/>
    <w:rsid w:val="00E31E1E"/>
    <w:rsid w:val="00E3226D"/>
    <w:rsid w:val="00E322FE"/>
    <w:rsid w:val="00E325F5"/>
    <w:rsid w:val="00E327A8"/>
    <w:rsid w:val="00E32A17"/>
    <w:rsid w:val="00E32B2D"/>
    <w:rsid w:val="00E32BB6"/>
    <w:rsid w:val="00E32D83"/>
    <w:rsid w:val="00E33185"/>
    <w:rsid w:val="00E33443"/>
    <w:rsid w:val="00E335E7"/>
    <w:rsid w:val="00E3366B"/>
    <w:rsid w:val="00E337E0"/>
    <w:rsid w:val="00E33956"/>
    <w:rsid w:val="00E33C6D"/>
    <w:rsid w:val="00E33D69"/>
    <w:rsid w:val="00E34130"/>
    <w:rsid w:val="00E345A3"/>
    <w:rsid w:val="00E347F0"/>
    <w:rsid w:val="00E34924"/>
    <w:rsid w:val="00E3492A"/>
    <w:rsid w:val="00E34D3E"/>
    <w:rsid w:val="00E34D47"/>
    <w:rsid w:val="00E34E43"/>
    <w:rsid w:val="00E35056"/>
    <w:rsid w:val="00E350D6"/>
    <w:rsid w:val="00E353E0"/>
    <w:rsid w:val="00E35597"/>
    <w:rsid w:val="00E358E5"/>
    <w:rsid w:val="00E35968"/>
    <w:rsid w:val="00E359DF"/>
    <w:rsid w:val="00E362DA"/>
    <w:rsid w:val="00E362E5"/>
    <w:rsid w:val="00E3670A"/>
    <w:rsid w:val="00E36C1C"/>
    <w:rsid w:val="00E36D2D"/>
    <w:rsid w:val="00E37373"/>
    <w:rsid w:val="00E37830"/>
    <w:rsid w:val="00E37DBE"/>
    <w:rsid w:val="00E40316"/>
    <w:rsid w:val="00E4066F"/>
    <w:rsid w:val="00E40970"/>
    <w:rsid w:val="00E409B8"/>
    <w:rsid w:val="00E40EFC"/>
    <w:rsid w:val="00E4103A"/>
    <w:rsid w:val="00E413DE"/>
    <w:rsid w:val="00E416CB"/>
    <w:rsid w:val="00E41832"/>
    <w:rsid w:val="00E41CD0"/>
    <w:rsid w:val="00E41F30"/>
    <w:rsid w:val="00E41F94"/>
    <w:rsid w:val="00E42189"/>
    <w:rsid w:val="00E423AB"/>
    <w:rsid w:val="00E42527"/>
    <w:rsid w:val="00E426B7"/>
    <w:rsid w:val="00E42727"/>
    <w:rsid w:val="00E42A84"/>
    <w:rsid w:val="00E43116"/>
    <w:rsid w:val="00E4356C"/>
    <w:rsid w:val="00E4385E"/>
    <w:rsid w:val="00E43B4A"/>
    <w:rsid w:val="00E43C57"/>
    <w:rsid w:val="00E441DD"/>
    <w:rsid w:val="00E44286"/>
    <w:rsid w:val="00E4435D"/>
    <w:rsid w:val="00E443A7"/>
    <w:rsid w:val="00E443D0"/>
    <w:rsid w:val="00E444C4"/>
    <w:rsid w:val="00E446F0"/>
    <w:rsid w:val="00E4476A"/>
    <w:rsid w:val="00E44813"/>
    <w:rsid w:val="00E44896"/>
    <w:rsid w:val="00E44A82"/>
    <w:rsid w:val="00E44B34"/>
    <w:rsid w:val="00E44CA2"/>
    <w:rsid w:val="00E44D63"/>
    <w:rsid w:val="00E45683"/>
    <w:rsid w:val="00E4580A"/>
    <w:rsid w:val="00E458B1"/>
    <w:rsid w:val="00E45C3E"/>
    <w:rsid w:val="00E46133"/>
    <w:rsid w:val="00E46138"/>
    <w:rsid w:val="00E4642E"/>
    <w:rsid w:val="00E46641"/>
    <w:rsid w:val="00E46798"/>
    <w:rsid w:val="00E467D6"/>
    <w:rsid w:val="00E46A34"/>
    <w:rsid w:val="00E46BCF"/>
    <w:rsid w:val="00E46C3E"/>
    <w:rsid w:val="00E46CD8"/>
    <w:rsid w:val="00E46CFB"/>
    <w:rsid w:val="00E470F2"/>
    <w:rsid w:val="00E474B8"/>
    <w:rsid w:val="00E4762B"/>
    <w:rsid w:val="00E477B5"/>
    <w:rsid w:val="00E479F4"/>
    <w:rsid w:val="00E47DDF"/>
    <w:rsid w:val="00E47E42"/>
    <w:rsid w:val="00E47F16"/>
    <w:rsid w:val="00E5025D"/>
    <w:rsid w:val="00E505C7"/>
    <w:rsid w:val="00E50E9B"/>
    <w:rsid w:val="00E51112"/>
    <w:rsid w:val="00E51325"/>
    <w:rsid w:val="00E51C40"/>
    <w:rsid w:val="00E5240C"/>
    <w:rsid w:val="00E52673"/>
    <w:rsid w:val="00E53236"/>
    <w:rsid w:val="00E5338C"/>
    <w:rsid w:val="00E5354F"/>
    <w:rsid w:val="00E5377E"/>
    <w:rsid w:val="00E53869"/>
    <w:rsid w:val="00E5399A"/>
    <w:rsid w:val="00E539B4"/>
    <w:rsid w:val="00E53A18"/>
    <w:rsid w:val="00E53D06"/>
    <w:rsid w:val="00E54290"/>
    <w:rsid w:val="00E544DA"/>
    <w:rsid w:val="00E545D2"/>
    <w:rsid w:val="00E54C36"/>
    <w:rsid w:val="00E54C46"/>
    <w:rsid w:val="00E550E8"/>
    <w:rsid w:val="00E55490"/>
    <w:rsid w:val="00E5573E"/>
    <w:rsid w:val="00E558D7"/>
    <w:rsid w:val="00E55E0A"/>
    <w:rsid w:val="00E55F42"/>
    <w:rsid w:val="00E55F75"/>
    <w:rsid w:val="00E56112"/>
    <w:rsid w:val="00E56133"/>
    <w:rsid w:val="00E56281"/>
    <w:rsid w:val="00E562BF"/>
    <w:rsid w:val="00E5669D"/>
    <w:rsid w:val="00E56846"/>
    <w:rsid w:val="00E56B36"/>
    <w:rsid w:val="00E56B9C"/>
    <w:rsid w:val="00E56EE2"/>
    <w:rsid w:val="00E56F62"/>
    <w:rsid w:val="00E57469"/>
    <w:rsid w:val="00E5750F"/>
    <w:rsid w:val="00E57C80"/>
    <w:rsid w:val="00E57DC3"/>
    <w:rsid w:val="00E57EA9"/>
    <w:rsid w:val="00E602B2"/>
    <w:rsid w:val="00E6050F"/>
    <w:rsid w:val="00E605A1"/>
    <w:rsid w:val="00E605DA"/>
    <w:rsid w:val="00E60C97"/>
    <w:rsid w:val="00E60F71"/>
    <w:rsid w:val="00E61377"/>
    <w:rsid w:val="00E613D0"/>
    <w:rsid w:val="00E617C1"/>
    <w:rsid w:val="00E618DE"/>
    <w:rsid w:val="00E61A46"/>
    <w:rsid w:val="00E61B54"/>
    <w:rsid w:val="00E61B92"/>
    <w:rsid w:val="00E61CA9"/>
    <w:rsid w:val="00E62035"/>
    <w:rsid w:val="00E6258A"/>
    <w:rsid w:val="00E626FC"/>
    <w:rsid w:val="00E627FD"/>
    <w:rsid w:val="00E62828"/>
    <w:rsid w:val="00E628EF"/>
    <w:rsid w:val="00E6293A"/>
    <w:rsid w:val="00E62C85"/>
    <w:rsid w:val="00E63153"/>
    <w:rsid w:val="00E6352C"/>
    <w:rsid w:val="00E63598"/>
    <w:rsid w:val="00E6364D"/>
    <w:rsid w:val="00E636A4"/>
    <w:rsid w:val="00E63813"/>
    <w:rsid w:val="00E63C1E"/>
    <w:rsid w:val="00E64050"/>
    <w:rsid w:val="00E64153"/>
    <w:rsid w:val="00E646C2"/>
    <w:rsid w:val="00E647BC"/>
    <w:rsid w:val="00E648D6"/>
    <w:rsid w:val="00E65023"/>
    <w:rsid w:val="00E654F6"/>
    <w:rsid w:val="00E663BD"/>
    <w:rsid w:val="00E66B5B"/>
    <w:rsid w:val="00E66F00"/>
    <w:rsid w:val="00E67406"/>
    <w:rsid w:val="00E6755C"/>
    <w:rsid w:val="00E67820"/>
    <w:rsid w:val="00E6797C"/>
    <w:rsid w:val="00E67A3A"/>
    <w:rsid w:val="00E67C17"/>
    <w:rsid w:val="00E702E9"/>
    <w:rsid w:val="00E7048C"/>
    <w:rsid w:val="00E705C2"/>
    <w:rsid w:val="00E707F8"/>
    <w:rsid w:val="00E70C78"/>
    <w:rsid w:val="00E70D6F"/>
    <w:rsid w:val="00E711A9"/>
    <w:rsid w:val="00E719BF"/>
    <w:rsid w:val="00E71C4F"/>
    <w:rsid w:val="00E71EFA"/>
    <w:rsid w:val="00E722D0"/>
    <w:rsid w:val="00E72530"/>
    <w:rsid w:val="00E72BB2"/>
    <w:rsid w:val="00E72C77"/>
    <w:rsid w:val="00E72D37"/>
    <w:rsid w:val="00E730E0"/>
    <w:rsid w:val="00E7319C"/>
    <w:rsid w:val="00E73305"/>
    <w:rsid w:val="00E7341E"/>
    <w:rsid w:val="00E73484"/>
    <w:rsid w:val="00E7359F"/>
    <w:rsid w:val="00E73BD4"/>
    <w:rsid w:val="00E73D5A"/>
    <w:rsid w:val="00E73E04"/>
    <w:rsid w:val="00E73F30"/>
    <w:rsid w:val="00E74001"/>
    <w:rsid w:val="00E74130"/>
    <w:rsid w:val="00E741CB"/>
    <w:rsid w:val="00E74299"/>
    <w:rsid w:val="00E744F0"/>
    <w:rsid w:val="00E74591"/>
    <w:rsid w:val="00E7468D"/>
    <w:rsid w:val="00E74A08"/>
    <w:rsid w:val="00E74D8D"/>
    <w:rsid w:val="00E74EEF"/>
    <w:rsid w:val="00E750E7"/>
    <w:rsid w:val="00E75252"/>
    <w:rsid w:val="00E75273"/>
    <w:rsid w:val="00E75385"/>
    <w:rsid w:val="00E755E3"/>
    <w:rsid w:val="00E75634"/>
    <w:rsid w:val="00E75D1D"/>
    <w:rsid w:val="00E75D88"/>
    <w:rsid w:val="00E75F7D"/>
    <w:rsid w:val="00E760AD"/>
    <w:rsid w:val="00E764A4"/>
    <w:rsid w:val="00E76506"/>
    <w:rsid w:val="00E769CB"/>
    <w:rsid w:val="00E76B7F"/>
    <w:rsid w:val="00E76FD1"/>
    <w:rsid w:val="00E76FE5"/>
    <w:rsid w:val="00E77204"/>
    <w:rsid w:val="00E77399"/>
    <w:rsid w:val="00E777DC"/>
    <w:rsid w:val="00E77964"/>
    <w:rsid w:val="00E77AF5"/>
    <w:rsid w:val="00E77B51"/>
    <w:rsid w:val="00E77BD9"/>
    <w:rsid w:val="00E77C76"/>
    <w:rsid w:val="00E77EB7"/>
    <w:rsid w:val="00E77F31"/>
    <w:rsid w:val="00E77F56"/>
    <w:rsid w:val="00E77F91"/>
    <w:rsid w:val="00E80091"/>
    <w:rsid w:val="00E800F1"/>
    <w:rsid w:val="00E80293"/>
    <w:rsid w:val="00E80A42"/>
    <w:rsid w:val="00E80B5F"/>
    <w:rsid w:val="00E8132B"/>
    <w:rsid w:val="00E8140F"/>
    <w:rsid w:val="00E815C4"/>
    <w:rsid w:val="00E81795"/>
    <w:rsid w:val="00E817B0"/>
    <w:rsid w:val="00E8187D"/>
    <w:rsid w:val="00E81C61"/>
    <w:rsid w:val="00E81C9B"/>
    <w:rsid w:val="00E8238F"/>
    <w:rsid w:val="00E82471"/>
    <w:rsid w:val="00E825DD"/>
    <w:rsid w:val="00E8268B"/>
    <w:rsid w:val="00E826DD"/>
    <w:rsid w:val="00E827EA"/>
    <w:rsid w:val="00E82985"/>
    <w:rsid w:val="00E82A88"/>
    <w:rsid w:val="00E83051"/>
    <w:rsid w:val="00E830EA"/>
    <w:rsid w:val="00E83459"/>
    <w:rsid w:val="00E8356F"/>
    <w:rsid w:val="00E835B1"/>
    <w:rsid w:val="00E838D8"/>
    <w:rsid w:val="00E8392C"/>
    <w:rsid w:val="00E84021"/>
    <w:rsid w:val="00E8410F"/>
    <w:rsid w:val="00E842E5"/>
    <w:rsid w:val="00E8468D"/>
    <w:rsid w:val="00E84816"/>
    <w:rsid w:val="00E84836"/>
    <w:rsid w:val="00E848D2"/>
    <w:rsid w:val="00E84E7D"/>
    <w:rsid w:val="00E84E9F"/>
    <w:rsid w:val="00E84FFD"/>
    <w:rsid w:val="00E85094"/>
    <w:rsid w:val="00E851B1"/>
    <w:rsid w:val="00E85B29"/>
    <w:rsid w:val="00E85C03"/>
    <w:rsid w:val="00E85CC1"/>
    <w:rsid w:val="00E85EEE"/>
    <w:rsid w:val="00E85F59"/>
    <w:rsid w:val="00E86257"/>
    <w:rsid w:val="00E86357"/>
    <w:rsid w:val="00E8641C"/>
    <w:rsid w:val="00E8644F"/>
    <w:rsid w:val="00E86478"/>
    <w:rsid w:val="00E86493"/>
    <w:rsid w:val="00E86571"/>
    <w:rsid w:val="00E867AE"/>
    <w:rsid w:val="00E86CCC"/>
    <w:rsid w:val="00E87151"/>
    <w:rsid w:val="00E87244"/>
    <w:rsid w:val="00E874E1"/>
    <w:rsid w:val="00E875A0"/>
    <w:rsid w:val="00E87657"/>
    <w:rsid w:val="00E87758"/>
    <w:rsid w:val="00E87802"/>
    <w:rsid w:val="00E879BE"/>
    <w:rsid w:val="00E87A3A"/>
    <w:rsid w:val="00E87D50"/>
    <w:rsid w:val="00E9001F"/>
    <w:rsid w:val="00E9022E"/>
    <w:rsid w:val="00E903C3"/>
    <w:rsid w:val="00E90465"/>
    <w:rsid w:val="00E904E9"/>
    <w:rsid w:val="00E908ED"/>
    <w:rsid w:val="00E90986"/>
    <w:rsid w:val="00E90A9F"/>
    <w:rsid w:val="00E90E86"/>
    <w:rsid w:val="00E9111D"/>
    <w:rsid w:val="00E911B1"/>
    <w:rsid w:val="00E911FF"/>
    <w:rsid w:val="00E9128B"/>
    <w:rsid w:val="00E914B4"/>
    <w:rsid w:val="00E91766"/>
    <w:rsid w:val="00E91E81"/>
    <w:rsid w:val="00E92092"/>
    <w:rsid w:val="00E921D0"/>
    <w:rsid w:val="00E922E3"/>
    <w:rsid w:val="00E92354"/>
    <w:rsid w:val="00E92501"/>
    <w:rsid w:val="00E9255B"/>
    <w:rsid w:val="00E928C7"/>
    <w:rsid w:val="00E92A4A"/>
    <w:rsid w:val="00E92A9B"/>
    <w:rsid w:val="00E92C83"/>
    <w:rsid w:val="00E92E42"/>
    <w:rsid w:val="00E934FE"/>
    <w:rsid w:val="00E93507"/>
    <w:rsid w:val="00E93538"/>
    <w:rsid w:val="00E939DF"/>
    <w:rsid w:val="00E93A63"/>
    <w:rsid w:val="00E93AB2"/>
    <w:rsid w:val="00E93C44"/>
    <w:rsid w:val="00E93CD6"/>
    <w:rsid w:val="00E93D4A"/>
    <w:rsid w:val="00E93E40"/>
    <w:rsid w:val="00E93FDE"/>
    <w:rsid w:val="00E941E1"/>
    <w:rsid w:val="00E94299"/>
    <w:rsid w:val="00E946EC"/>
    <w:rsid w:val="00E94D72"/>
    <w:rsid w:val="00E94FBC"/>
    <w:rsid w:val="00E95060"/>
    <w:rsid w:val="00E95191"/>
    <w:rsid w:val="00E95342"/>
    <w:rsid w:val="00E954FA"/>
    <w:rsid w:val="00E955F4"/>
    <w:rsid w:val="00E95ADD"/>
    <w:rsid w:val="00E95E4E"/>
    <w:rsid w:val="00E96027"/>
    <w:rsid w:val="00E960FC"/>
    <w:rsid w:val="00E962EB"/>
    <w:rsid w:val="00E96429"/>
    <w:rsid w:val="00E965B4"/>
    <w:rsid w:val="00E96BE0"/>
    <w:rsid w:val="00E96DFA"/>
    <w:rsid w:val="00E96E0F"/>
    <w:rsid w:val="00E96E49"/>
    <w:rsid w:val="00E97681"/>
    <w:rsid w:val="00E97975"/>
    <w:rsid w:val="00E97BB9"/>
    <w:rsid w:val="00E97CB6"/>
    <w:rsid w:val="00E97FBB"/>
    <w:rsid w:val="00EA0745"/>
    <w:rsid w:val="00EA0A35"/>
    <w:rsid w:val="00EA0B2D"/>
    <w:rsid w:val="00EA0DC3"/>
    <w:rsid w:val="00EA1133"/>
    <w:rsid w:val="00EA12F5"/>
    <w:rsid w:val="00EA156C"/>
    <w:rsid w:val="00EA172B"/>
    <w:rsid w:val="00EA174B"/>
    <w:rsid w:val="00EA1A35"/>
    <w:rsid w:val="00EA1B35"/>
    <w:rsid w:val="00EA2258"/>
    <w:rsid w:val="00EA2539"/>
    <w:rsid w:val="00EA27A2"/>
    <w:rsid w:val="00EA2AB6"/>
    <w:rsid w:val="00EA2B1C"/>
    <w:rsid w:val="00EA2CDB"/>
    <w:rsid w:val="00EA2F4A"/>
    <w:rsid w:val="00EA30E2"/>
    <w:rsid w:val="00EA331D"/>
    <w:rsid w:val="00EA341E"/>
    <w:rsid w:val="00EA35CC"/>
    <w:rsid w:val="00EA383C"/>
    <w:rsid w:val="00EA3A61"/>
    <w:rsid w:val="00EA3ADD"/>
    <w:rsid w:val="00EA3B6C"/>
    <w:rsid w:val="00EA3B89"/>
    <w:rsid w:val="00EA3C9C"/>
    <w:rsid w:val="00EA4163"/>
    <w:rsid w:val="00EA43B2"/>
    <w:rsid w:val="00EA48CE"/>
    <w:rsid w:val="00EA49BA"/>
    <w:rsid w:val="00EA4A51"/>
    <w:rsid w:val="00EA4C6D"/>
    <w:rsid w:val="00EA4C7E"/>
    <w:rsid w:val="00EA4FD6"/>
    <w:rsid w:val="00EA5139"/>
    <w:rsid w:val="00EA51E1"/>
    <w:rsid w:val="00EA5558"/>
    <w:rsid w:val="00EA5644"/>
    <w:rsid w:val="00EA59DB"/>
    <w:rsid w:val="00EA5B22"/>
    <w:rsid w:val="00EA5DDB"/>
    <w:rsid w:val="00EA5DF4"/>
    <w:rsid w:val="00EA5F30"/>
    <w:rsid w:val="00EA6707"/>
    <w:rsid w:val="00EA697F"/>
    <w:rsid w:val="00EA7030"/>
    <w:rsid w:val="00EA7485"/>
    <w:rsid w:val="00EA77C9"/>
    <w:rsid w:val="00EA783C"/>
    <w:rsid w:val="00EA7C89"/>
    <w:rsid w:val="00EA7E16"/>
    <w:rsid w:val="00EA7E19"/>
    <w:rsid w:val="00EA7ED0"/>
    <w:rsid w:val="00EA7FA5"/>
    <w:rsid w:val="00EB0A84"/>
    <w:rsid w:val="00EB0C7B"/>
    <w:rsid w:val="00EB0D05"/>
    <w:rsid w:val="00EB170E"/>
    <w:rsid w:val="00EB1930"/>
    <w:rsid w:val="00EB230E"/>
    <w:rsid w:val="00EB25FD"/>
    <w:rsid w:val="00EB26F0"/>
    <w:rsid w:val="00EB29C9"/>
    <w:rsid w:val="00EB2AA5"/>
    <w:rsid w:val="00EB378A"/>
    <w:rsid w:val="00EB40FA"/>
    <w:rsid w:val="00EB4631"/>
    <w:rsid w:val="00EB4820"/>
    <w:rsid w:val="00EB4B00"/>
    <w:rsid w:val="00EB4EBE"/>
    <w:rsid w:val="00EB5303"/>
    <w:rsid w:val="00EB5360"/>
    <w:rsid w:val="00EB54B7"/>
    <w:rsid w:val="00EB5678"/>
    <w:rsid w:val="00EB569D"/>
    <w:rsid w:val="00EB59F7"/>
    <w:rsid w:val="00EB5A8F"/>
    <w:rsid w:val="00EB5B5F"/>
    <w:rsid w:val="00EB5BD5"/>
    <w:rsid w:val="00EB5C65"/>
    <w:rsid w:val="00EB5E43"/>
    <w:rsid w:val="00EB62AB"/>
    <w:rsid w:val="00EB6380"/>
    <w:rsid w:val="00EB642A"/>
    <w:rsid w:val="00EB6BC3"/>
    <w:rsid w:val="00EB707C"/>
    <w:rsid w:val="00EB73D4"/>
    <w:rsid w:val="00EB7616"/>
    <w:rsid w:val="00EB7B54"/>
    <w:rsid w:val="00EB7D61"/>
    <w:rsid w:val="00EC02F0"/>
    <w:rsid w:val="00EC03C1"/>
    <w:rsid w:val="00EC0991"/>
    <w:rsid w:val="00EC1107"/>
    <w:rsid w:val="00EC120B"/>
    <w:rsid w:val="00EC15B2"/>
    <w:rsid w:val="00EC175D"/>
    <w:rsid w:val="00EC18DB"/>
    <w:rsid w:val="00EC1BDE"/>
    <w:rsid w:val="00EC208D"/>
    <w:rsid w:val="00EC22AB"/>
    <w:rsid w:val="00EC23D6"/>
    <w:rsid w:val="00EC26AD"/>
    <w:rsid w:val="00EC28F0"/>
    <w:rsid w:val="00EC2974"/>
    <w:rsid w:val="00EC2D52"/>
    <w:rsid w:val="00EC2E60"/>
    <w:rsid w:val="00EC300C"/>
    <w:rsid w:val="00EC35E5"/>
    <w:rsid w:val="00EC3787"/>
    <w:rsid w:val="00EC44DB"/>
    <w:rsid w:val="00EC4607"/>
    <w:rsid w:val="00EC47F2"/>
    <w:rsid w:val="00EC4A2C"/>
    <w:rsid w:val="00EC4C82"/>
    <w:rsid w:val="00EC4E94"/>
    <w:rsid w:val="00EC527D"/>
    <w:rsid w:val="00EC5A91"/>
    <w:rsid w:val="00EC5AC3"/>
    <w:rsid w:val="00EC5F93"/>
    <w:rsid w:val="00EC6037"/>
    <w:rsid w:val="00EC616E"/>
    <w:rsid w:val="00EC6640"/>
    <w:rsid w:val="00EC6938"/>
    <w:rsid w:val="00EC69A5"/>
    <w:rsid w:val="00EC7095"/>
    <w:rsid w:val="00EC73A6"/>
    <w:rsid w:val="00EC746B"/>
    <w:rsid w:val="00EC7475"/>
    <w:rsid w:val="00EC749B"/>
    <w:rsid w:val="00EC754D"/>
    <w:rsid w:val="00EC77CC"/>
    <w:rsid w:val="00EC7F72"/>
    <w:rsid w:val="00ED023C"/>
    <w:rsid w:val="00ED0501"/>
    <w:rsid w:val="00ED053A"/>
    <w:rsid w:val="00ED0A83"/>
    <w:rsid w:val="00ED0AE0"/>
    <w:rsid w:val="00ED0C65"/>
    <w:rsid w:val="00ED0EC2"/>
    <w:rsid w:val="00ED0F5C"/>
    <w:rsid w:val="00ED11D9"/>
    <w:rsid w:val="00ED15FC"/>
    <w:rsid w:val="00ED17C0"/>
    <w:rsid w:val="00ED1D3A"/>
    <w:rsid w:val="00ED215C"/>
    <w:rsid w:val="00ED257D"/>
    <w:rsid w:val="00ED266C"/>
    <w:rsid w:val="00ED26D3"/>
    <w:rsid w:val="00ED279D"/>
    <w:rsid w:val="00ED28BB"/>
    <w:rsid w:val="00ED292E"/>
    <w:rsid w:val="00ED2C4F"/>
    <w:rsid w:val="00ED2CFC"/>
    <w:rsid w:val="00ED2D5D"/>
    <w:rsid w:val="00ED2E2B"/>
    <w:rsid w:val="00ED2EE1"/>
    <w:rsid w:val="00ED3398"/>
    <w:rsid w:val="00ED351D"/>
    <w:rsid w:val="00ED35FD"/>
    <w:rsid w:val="00ED37F6"/>
    <w:rsid w:val="00ED3C7B"/>
    <w:rsid w:val="00ED3D08"/>
    <w:rsid w:val="00ED3EBE"/>
    <w:rsid w:val="00ED3FE7"/>
    <w:rsid w:val="00ED405F"/>
    <w:rsid w:val="00ED4294"/>
    <w:rsid w:val="00ED4589"/>
    <w:rsid w:val="00ED48D5"/>
    <w:rsid w:val="00ED4A6C"/>
    <w:rsid w:val="00ED4C20"/>
    <w:rsid w:val="00ED4D82"/>
    <w:rsid w:val="00ED56A4"/>
    <w:rsid w:val="00ED5A6E"/>
    <w:rsid w:val="00ED5BC1"/>
    <w:rsid w:val="00ED5DAF"/>
    <w:rsid w:val="00ED5DC7"/>
    <w:rsid w:val="00ED62B3"/>
    <w:rsid w:val="00ED62C7"/>
    <w:rsid w:val="00ED6509"/>
    <w:rsid w:val="00ED6577"/>
    <w:rsid w:val="00ED6637"/>
    <w:rsid w:val="00ED6B3E"/>
    <w:rsid w:val="00ED6E04"/>
    <w:rsid w:val="00ED6EBA"/>
    <w:rsid w:val="00ED7139"/>
    <w:rsid w:val="00ED7216"/>
    <w:rsid w:val="00ED72E4"/>
    <w:rsid w:val="00ED7451"/>
    <w:rsid w:val="00ED7691"/>
    <w:rsid w:val="00ED7A0C"/>
    <w:rsid w:val="00ED7EE5"/>
    <w:rsid w:val="00EE05FA"/>
    <w:rsid w:val="00EE082A"/>
    <w:rsid w:val="00EE0A4A"/>
    <w:rsid w:val="00EE0A55"/>
    <w:rsid w:val="00EE0A5D"/>
    <w:rsid w:val="00EE0B53"/>
    <w:rsid w:val="00EE0F99"/>
    <w:rsid w:val="00EE12DF"/>
    <w:rsid w:val="00EE12F1"/>
    <w:rsid w:val="00EE1473"/>
    <w:rsid w:val="00EE1980"/>
    <w:rsid w:val="00EE19FE"/>
    <w:rsid w:val="00EE1CCC"/>
    <w:rsid w:val="00EE1ED0"/>
    <w:rsid w:val="00EE1F64"/>
    <w:rsid w:val="00EE23A8"/>
    <w:rsid w:val="00EE246C"/>
    <w:rsid w:val="00EE2DB5"/>
    <w:rsid w:val="00EE2EA4"/>
    <w:rsid w:val="00EE2EBF"/>
    <w:rsid w:val="00EE2F0A"/>
    <w:rsid w:val="00EE34A3"/>
    <w:rsid w:val="00EE34B0"/>
    <w:rsid w:val="00EE378C"/>
    <w:rsid w:val="00EE39E1"/>
    <w:rsid w:val="00EE3A0C"/>
    <w:rsid w:val="00EE4237"/>
    <w:rsid w:val="00EE45F7"/>
    <w:rsid w:val="00EE479B"/>
    <w:rsid w:val="00EE4854"/>
    <w:rsid w:val="00EE4BC0"/>
    <w:rsid w:val="00EE4BC8"/>
    <w:rsid w:val="00EE4D0F"/>
    <w:rsid w:val="00EE52C6"/>
    <w:rsid w:val="00EE54BA"/>
    <w:rsid w:val="00EE5751"/>
    <w:rsid w:val="00EE5823"/>
    <w:rsid w:val="00EE5B41"/>
    <w:rsid w:val="00EE5DE6"/>
    <w:rsid w:val="00EE6395"/>
    <w:rsid w:val="00EE6718"/>
    <w:rsid w:val="00EE675B"/>
    <w:rsid w:val="00EE6A2D"/>
    <w:rsid w:val="00EE6D68"/>
    <w:rsid w:val="00EE7048"/>
    <w:rsid w:val="00EE742E"/>
    <w:rsid w:val="00EE7A48"/>
    <w:rsid w:val="00EE7D09"/>
    <w:rsid w:val="00EE7D69"/>
    <w:rsid w:val="00EE7D9C"/>
    <w:rsid w:val="00EF016D"/>
    <w:rsid w:val="00EF04C5"/>
    <w:rsid w:val="00EF04F0"/>
    <w:rsid w:val="00EF0650"/>
    <w:rsid w:val="00EF06D7"/>
    <w:rsid w:val="00EF077F"/>
    <w:rsid w:val="00EF0C0B"/>
    <w:rsid w:val="00EF11CD"/>
    <w:rsid w:val="00EF1434"/>
    <w:rsid w:val="00EF1500"/>
    <w:rsid w:val="00EF1E10"/>
    <w:rsid w:val="00EF1E7B"/>
    <w:rsid w:val="00EF20F2"/>
    <w:rsid w:val="00EF23D8"/>
    <w:rsid w:val="00EF2711"/>
    <w:rsid w:val="00EF2938"/>
    <w:rsid w:val="00EF2B4D"/>
    <w:rsid w:val="00EF2C39"/>
    <w:rsid w:val="00EF2E1C"/>
    <w:rsid w:val="00EF3248"/>
    <w:rsid w:val="00EF3263"/>
    <w:rsid w:val="00EF3566"/>
    <w:rsid w:val="00EF35A0"/>
    <w:rsid w:val="00EF3832"/>
    <w:rsid w:val="00EF38DF"/>
    <w:rsid w:val="00EF3B62"/>
    <w:rsid w:val="00EF3B97"/>
    <w:rsid w:val="00EF3DD7"/>
    <w:rsid w:val="00EF3F63"/>
    <w:rsid w:val="00EF45C9"/>
    <w:rsid w:val="00EF4641"/>
    <w:rsid w:val="00EF495F"/>
    <w:rsid w:val="00EF4EF8"/>
    <w:rsid w:val="00EF4F4F"/>
    <w:rsid w:val="00EF5563"/>
    <w:rsid w:val="00EF5841"/>
    <w:rsid w:val="00EF58AD"/>
    <w:rsid w:val="00EF590A"/>
    <w:rsid w:val="00EF5948"/>
    <w:rsid w:val="00EF5B09"/>
    <w:rsid w:val="00EF624C"/>
    <w:rsid w:val="00EF6557"/>
    <w:rsid w:val="00EF65E0"/>
    <w:rsid w:val="00EF6AF7"/>
    <w:rsid w:val="00EF6B70"/>
    <w:rsid w:val="00EF6D21"/>
    <w:rsid w:val="00EF6F19"/>
    <w:rsid w:val="00EF6F6A"/>
    <w:rsid w:val="00EF6FA3"/>
    <w:rsid w:val="00EF72F5"/>
    <w:rsid w:val="00EF7764"/>
    <w:rsid w:val="00EF778C"/>
    <w:rsid w:val="00EF7F81"/>
    <w:rsid w:val="00F000D9"/>
    <w:rsid w:val="00F00243"/>
    <w:rsid w:val="00F00391"/>
    <w:rsid w:val="00F0055B"/>
    <w:rsid w:val="00F0073A"/>
    <w:rsid w:val="00F00A68"/>
    <w:rsid w:val="00F00AE9"/>
    <w:rsid w:val="00F00B97"/>
    <w:rsid w:val="00F00E79"/>
    <w:rsid w:val="00F013CA"/>
    <w:rsid w:val="00F015CE"/>
    <w:rsid w:val="00F016FC"/>
    <w:rsid w:val="00F01891"/>
    <w:rsid w:val="00F02035"/>
    <w:rsid w:val="00F022B4"/>
    <w:rsid w:val="00F02505"/>
    <w:rsid w:val="00F02673"/>
    <w:rsid w:val="00F02976"/>
    <w:rsid w:val="00F0316C"/>
    <w:rsid w:val="00F03191"/>
    <w:rsid w:val="00F036EE"/>
    <w:rsid w:val="00F0382D"/>
    <w:rsid w:val="00F03A62"/>
    <w:rsid w:val="00F03BD3"/>
    <w:rsid w:val="00F03E7C"/>
    <w:rsid w:val="00F04138"/>
    <w:rsid w:val="00F04184"/>
    <w:rsid w:val="00F042C0"/>
    <w:rsid w:val="00F0441E"/>
    <w:rsid w:val="00F04634"/>
    <w:rsid w:val="00F04BB1"/>
    <w:rsid w:val="00F04C62"/>
    <w:rsid w:val="00F04D76"/>
    <w:rsid w:val="00F04EFF"/>
    <w:rsid w:val="00F0524F"/>
    <w:rsid w:val="00F05299"/>
    <w:rsid w:val="00F058C5"/>
    <w:rsid w:val="00F058E8"/>
    <w:rsid w:val="00F060D8"/>
    <w:rsid w:val="00F06153"/>
    <w:rsid w:val="00F0617E"/>
    <w:rsid w:val="00F061FC"/>
    <w:rsid w:val="00F063CA"/>
    <w:rsid w:val="00F0640D"/>
    <w:rsid w:val="00F06835"/>
    <w:rsid w:val="00F068BB"/>
    <w:rsid w:val="00F068C0"/>
    <w:rsid w:val="00F06935"/>
    <w:rsid w:val="00F06D6B"/>
    <w:rsid w:val="00F07056"/>
    <w:rsid w:val="00F07632"/>
    <w:rsid w:val="00F07A62"/>
    <w:rsid w:val="00F07EAD"/>
    <w:rsid w:val="00F07FA2"/>
    <w:rsid w:val="00F100C5"/>
    <w:rsid w:val="00F102AE"/>
    <w:rsid w:val="00F10AF5"/>
    <w:rsid w:val="00F10B73"/>
    <w:rsid w:val="00F10E9D"/>
    <w:rsid w:val="00F112B2"/>
    <w:rsid w:val="00F11396"/>
    <w:rsid w:val="00F114B4"/>
    <w:rsid w:val="00F116FD"/>
    <w:rsid w:val="00F11971"/>
    <w:rsid w:val="00F11A34"/>
    <w:rsid w:val="00F11AF9"/>
    <w:rsid w:val="00F11B7F"/>
    <w:rsid w:val="00F11BA3"/>
    <w:rsid w:val="00F11C73"/>
    <w:rsid w:val="00F11EC1"/>
    <w:rsid w:val="00F11F3F"/>
    <w:rsid w:val="00F120A0"/>
    <w:rsid w:val="00F124D8"/>
    <w:rsid w:val="00F125E2"/>
    <w:rsid w:val="00F12681"/>
    <w:rsid w:val="00F127B2"/>
    <w:rsid w:val="00F12946"/>
    <w:rsid w:val="00F12A24"/>
    <w:rsid w:val="00F12A25"/>
    <w:rsid w:val="00F12A94"/>
    <w:rsid w:val="00F12E21"/>
    <w:rsid w:val="00F12F60"/>
    <w:rsid w:val="00F133C8"/>
    <w:rsid w:val="00F1384E"/>
    <w:rsid w:val="00F13A25"/>
    <w:rsid w:val="00F14014"/>
    <w:rsid w:val="00F1420A"/>
    <w:rsid w:val="00F14382"/>
    <w:rsid w:val="00F14495"/>
    <w:rsid w:val="00F145F6"/>
    <w:rsid w:val="00F14618"/>
    <w:rsid w:val="00F14674"/>
    <w:rsid w:val="00F148BB"/>
    <w:rsid w:val="00F148CF"/>
    <w:rsid w:val="00F14C2F"/>
    <w:rsid w:val="00F14E3B"/>
    <w:rsid w:val="00F14F09"/>
    <w:rsid w:val="00F151B0"/>
    <w:rsid w:val="00F15405"/>
    <w:rsid w:val="00F1574B"/>
    <w:rsid w:val="00F15AFA"/>
    <w:rsid w:val="00F15B08"/>
    <w:rsid w:val="00F15C52"/>
    <w:rsid w:val="00F15FE5"/>
    <w:rsid w:val="00F1612A"/>
    <w:rsid w:val="00F1631D"/>
    <w:rsid w:val="00F16535"/>
    <w:rsid w:val="00F165F6"/>
    <w:rsid w:val="00F16855"/>
    <w:rsid w:val="00F168B2"/>
    <w:rsid w:val="00F1692F"/>
    <w:rsid w:val="00F16C5A"/>
    <w:rsid w:val="00F16D8E"/>
    <w:rsid w:val="00F16DF9"/>
    <w:rsid w:val="00F16FE9"/>
    <w:rsid w:val="00F17693"/>
    <w:rsid w:val="00F17747"/>
    <w:rsid w:val="00F177F5"/>
    <w:rsid w:val="00F20143"/>
    <w:rsid w:val="00F20368"/>
    <w:rsid w:val="00F207A3"/>
    <w:rsid w:val="00F207BB"/>
    <w:rsid w:val="00F209D6"/>
    <w:rsid w:val="00F20A5F"/>
    <w:rsid w:val="00F20A7F"/>
    <w:rsid w:val="00F20BAB"/>
    <w:rsid w:val="00F20C39"/>
    <w:rsid w:val="00F215FD"/>
    <w:rsid w:val="00F218C9"/>
    <w:rsid w:val="00F21A15"/>
    <w:rsid w:val="00F21A74"/>
    <w:rsid w:val="00F21BAD"/>
    <w:rsid w:val="00F21C1D"/>
    <w:rsid w:val="00F21D44"/>
    <w:rsid w:val="00F21FA3"/>
    <w:rsid w:val="00F22202"/>
    <w:rsid w:val="00F2234C"/>
    <w:rsid w:val="00F22994"/>
    <w:rsid w:val="00F22A34"/>
    <w:rsid w:val="00F22A40"/>
    <w:rsid w:val="00F22F53"/>
    <w:rsid w:val="00F230DE"/>
    <w:rsid w:val="00F230E0"/>
    <w:rsid w:val="00F2321C"/>
    <w:rsid w:val="00F234FF"/>
    <w:rsid w:val="00F236A2"/>
    <w:rsid w:val="00F23943"/>
    <w:rsid w:val="00F23B88"/>
    <w:rsid w:val="00F23DBE"/>
    <w:rsid w:val="00F2413F"/>
    <w:rsid w:val="00F2419A"/>
    <w:rsid w:val="00F24545"/>
    <w:rsid w:val="00F2485D"/>
    <w:rsid w:val="00F24A17"/>
    <w:rsid w:val="00F24B2A"/>
    <w:rsid w:val="00F24BCE"/>
    <w:rsid w:val="00F24E92"/>
    <w:rsid w:val="00F24F68"/>
    <w:rsid w:val="00F24FCC"/>
    <w:rsid w:val="00F2517F"/>
    <w:rsid w:val="00F25452"/>
    <w:rsid w:val="00F258A5"/>
    <w:rsid w:val="00F25A9A"/>
    <w:rsid w:val="00F25AC1"/>
    <w:rsid w:val="00F25BAF"/>
    <w:rsid w:val="00F25CEB"/>
    <w:rsid w:val="00F261E4"/>
    <w:rsid w:val="00F26271"/>
    <w:rsid w:val="00F262C9"/>
    <w:rsid w:val="00F26647"/>
    <w:rsid w:val="00F2675A"/>
    <w:rsid w:val="00F26E0D"/>
    <w:rsid w:val="00F26ED5"/>
    <w:rsid w:val="00F26FEB"/>
    <w:rsid w:val="00F273CB"/>
    <w:rsid w:val="00F2767F"/>
    <w:rsid w:val="00F2794A"/>
    <w:rsid w:val="00F27B10"/>
    <w:rsid w:val="00F27C42"/>
    <w:rsid w:val="00F27E2F"/>
    <w:rsid w:val="00F27F10"/>
    <w:rsid w:val="00F302A2"/>
    <w:rsid w:val="00F30327"/>
    <w:rsid w:val="00F30624"/>
    <w:rsid w:val="00F3067C"/>
    <w:rsid w:val="00F30A6A"/>
    <w:rsid w:val="00F30C8F"/>
    <w:rsid w:val="00F30EA8"/>
    <w:rsid w:val="00F30FC9"/>
    <w:rsid w:val="00F30FFA"/>
    <w:rsid w:val="00F31167"/>
    <w:rsid w:val="00F31170"/>
    <w:rsid w:val="00F31181"/>
    <w:rsid w:val="00F3119B"/>
    <w:rsid w:val="00F31438"/>
    <w:rsid w:val="00F3157C"/>
    <w:rsid w:val="00F31753"/>
    <w:rsid w:val="00F318B6"/>
    <w:rsid w:val="00F31E8B"/>
    <w:rsid w:val="00F31FE2"/>
    <w:rsid w:val="00F32181"/>
    <w:rsid w:val="00F327C1"/>
    <w:rsid w:val="00F328E3"/>
    <w:rsid w:val="00F32CF0"/>
    <w:rsid w:val="00F3309F"/>
    <w:rsid w:val="00F33197"/>
    <w:rsid w:val="00F3364C"/>
    <w:rsid w:val="00F3365A"/>
    <w:rsid w:val="00F33819"/>
    <w:rsid w:val="00F33A35"/>
    <w:rsid w:val="00F33ABA"/>
    <w:rsid w:val="00F33CED"/>
    <w:rsid w:val="00F33D41"/>
    <w:rsid w:val="00F33EA8"/>
    <w:rsid w:val="00F33EE6"/>
    <w:rsid w:val="00F34655"/>
    <w:rsid w:val="00F3485A"/>
    <w:rsid w:val="00F34884"/>
    <w:rsid w:val="00F34931"/>
    <w:rsid w:val="00F349DC"/>
    <w:rsid w:val="00F34A9B"/>
    <w:rsid w:val="00F34AA8"/>
    <w:rsid w:val="00F34B79"/>
    <w:rsid w:val="00F34FB7"/>
    <w:rsid w:val="00F3512C"/>
    <w:rsid w:val="00F356C5"/>
    <w:rsid w:val="00F35720"/>
    <w:rsid w:val="00F3596A"/>
    <w:rsid w:val="00F35AE7"/>
    <w:rsid w:val="00F35BE4"/>
    <w:rsid w:val="00F35F9E"/>
    <w:rsid w:val="00F36090"/>
    <w:rsid w:val="00F362DA"/>
    <w:rsid w:val="00F363BD"/>
    <w:rsid w:val="00F3643B"/>
    <w:rsid w:val="00F36867"/>
    <w:rsid w:val="00F36CA0"/>
    <w:rsid w:val="00F36E5F"/>
    <w:rsid w:val="00F36F53"/>
    <w:rsid w:val="00F373D0"/>
    <w:rsid w:val="00F37535"/>
    <w:rsid w:val="00F3754D"/>
    <w:rsid w:val="00F375A9"/>
    <w:rsid w:val="00F3774D"/>
    <w:rsid w:val="00F3775B"/>
    <w:rsid w:val="00F3775F"/>
    <w:rsid w:val="00F37965"/>
    <w:rsid w:val="00F3797D"/>
    <w:rsid w:val="00F37C5D"/>
    <w:rsid w:val="00F40088"/>
    <w:rsid w:val="00F4078A"/>
    <w:rsid w:val="00F40A41"/>
    <w:rsid w:val="00F40C33"/>
    <w:rsid w:val="00F412F6"/>
    <w:rsid w:val="00F41339"/>
    <w:rsid w:val="00F41688"/>
    <w:rsid w:val="00F4192E"/>
    <w:rsid w:val="00F419BF"/>
    <w:rsid w:val="00F41FE2"/>
    <w:rsid w:val="00F421D3"/>
    <w:rsid w:val="00F4231F"/>
    <w:rsid w:val="00F42547"/>
    <w:rsid w:val="00F42A48"/>
    <w:rsid w:val="00F42C4D"/>
    <w:rsid w:val="00F42CC8"/>
    <w:rsid w:val="00F42DED"/>
    <w:rsid w:val="00F42EE2"/>
    <w:rsid w:val="00F43023"/>
    <w:rsid w:val="00F430CA"/>
    <w:rsid w:val="00F433CE"/>
    <w:rsid w:val="00F433DD"/>
    <w:rsid w:val="00F438E5"/>
    <w:rsid w:val="00F4393E"/>
    <w:rsid w:val="00F43C16"/>
    <w:rsid w:val="00F43F58"/>
    <w:rsid w:val="00F44039"/>
    <w:rsid w:val="00F441C5"/>
    <w:rsid w:val="00F44417"/>
    <w:rsid w:val="00F44477"/>
    <w:rsid w:val="00F44703"/>
    <w:rsid w:val="00F44864"/>
    <w:rsid w:val="00F4487B"/>
    <w:rsid w:val="00F449BA"/>
    <w:rsid w:val="00F44A9D"/>
    <w:rsid w:val="00F44EA3"/>
    <w:rsid w:val="00F45664"/>
    <w:rsid w:val="00F457EC"/>
    <w:rsid w:val="00F45C12"/>
    <w:rsid w:val="00F45D57"/>
    <w:rsid w:val="00F45DA4"/>
    <w:rsid w:val="00F45E3A"/>
    <w:rsid w:val="00F45F09"/>
    <w:rsid w:val="00F460A1"/>
    <w:rsid w:val="00F4668D"/>
    <w:rsid w:val="00F46772"/>
    <w:rsid w:val="00F46857"/>
    <w:rsid w:val="00F46864"/>
    <w:rsid w:val="00F46B74"/>
    <w:rsid w:val="00F46C68"/>
    <w:rsid w:val="00F46F9A"/>
    <w:rsid w:val="00F474EF"/>
    <w:rsid w:val="00F475C8"/>
    <w:rsid w:val="00F47B7C"/>
    <w:rsid w:val="00F47DBB"/>
    <w:rsid w:val="00F47FDD"/>
    <w:rsid w:val="00F502CC"/>
    <w:rsid w:val="00F50A2C"/>
    <w:rsid w:val="00F50AEB"/>
    <w:rsid w:val="00F50AF1"/>
    <w:rsid w:val="00F50E81"/>
    <w:rsid w:val="00F51611"/>
    <w:rsid w:val="00F5164D"/>
    <w:rsid w:val="00F518FC"/>
    <w:rsid w:val="00F5223B"/>
    <w:rsid w:val="00F52307"/>
    <w:rsid w:val="00F525A3"/>
    <w:rsid w:val="00F526DD"/>
    <w:rsid w:val="00F5296F"/>
    <w:rsid w:val="00F52FD7"/>
    <w:rsid w:val="00F533A7"/>
    <w:rsid w:val="00F53568"/>
    <w:rsid w:val="00F5381F"/>
    <w:rsid w:val="00F53991"/>
    <w:rsid w:val="00F53D30"/>
    <w:rsid w:val="00F53DE4"/>
    <w:rsid w:val="00F53E2B"/>
    <w:rsid w:val="00F54367"/>
    <w:rsid w:val="00F54446"/>
    <w:rsid w:val="00F54A3A"/>
    <w:rsid w:val="00F54B31"/>
    <w:rsid w:val="00F54DC0"/>
    <w:rsid w:val="00F55A56"/>
    <w:rsid w:val="00F55E43"/>
    <w:rsid w:val="00F56113"/>
    <w:rsid w:val="00F5672D"/>
    <w:rsid w:val="00F56994"/>
    <w:rsid w:val="00F56A77"/>
    <w:rsid w:val="00F56B40"/>
    <w:rsid w:val="00F56C85"/>
    <w:rsid w:val="00F56DAE"/>
    <w:rsid w:val="00F57301"/>
    <w:rsid w:val="00F57704"/>
    <w:rsid w:val="00F57D06"/>
    <w:rsid w:val="00F606FA"/>
    <w:rsid w:val="00F60742"/>
    <w:rsid w:val="00F60D17"/>
    <w:rsid w:val="00F60EC7"/>
    <w:rsid w:val="00F61321"/>
    <w:rsid w:val="00F613CF"/>
    <w:rsid w:val="00F6149C"/>
    <w:rsid w:val="00F614C0"/>
    <w:rsid w:val="00F61820"/>
    <w:rsid w:val="00F619A7"/>
    <w:rsid w:val="00F61A7A"/>
    <w:rsid w:val="00F61C07"/>
    <w:rsid w:val="00F61FBF"/>
    <w:rsid w:val="00F62266"/>
    <w:rsid w:val="00F62646"/>
    <w:rsid w:val="00F6280D"/>
    <w:rsid w:val="00F62FF5"/>
    <w:rsid w:val="00F630F0"/>
    <w:rsid w:val="00F6332B"/>
    <w:rsid w:val="00F633CB"/>
    <w:rsid w:val="00F63AB0"/>
    <w:rsid w:val="00F63B3D"/>
    <w:rsid w:val="00F63EBE"/>
    <w:rsid w:val="00F64014"/>
    <w:rsid w:val="00F640EA"/>
    <w:rsid w:val="00F64246"/>
    <w:rsid w:val="00F64292"/>
    <w:rsid w:val="00F64512"/>
    <w:rsid w:val="00F64620"/>
    <w:rsid w:val="00F6463E"/>
    <w:rsid w:val="00F64718"/>
    <w:rsid w:val="00F6472F"/>
    <w:rsid w:val="00F648EB"/>
    <w:rsid w:val="00F649D0"/>
    <w:rsid w:val="00F64BCC"/>
    <w:rsid w:val="00F64C3A"/>
    <w:rsid w:val="00F64D00"/>
    <w:rsid w:val="00F64EF4"/>
    <w:rsid w:val="00F64FDA"/>
    <w:rsid w:val="00F651C2"/>
    <w:rsid w:val="00F65235"/>
    <w:rsid w:val="00F655A5"/>
    <w:rsid w:val="00F659D4"/>
    <w:rsid w:val="00F65C73"/>
    <w:rsid w:val="00F65FE4"/>
    <w:rsid w:val="00F660F7"/>
    <w:rsid w:val="00F661C5"/>
    <w:rsid w:val="00F66355"/>
    <w:rsid w:val="00F66425"/>
    <w:rsid w:val="00F6643C"/>
    <w:rsid w:val="00F6644F"/>
    <w:rsid w:val="00F6653B"/>
    <w:rsid w:val="00F6657E"/>
    <w:rsid w:val="00F6659D"/>
    <w:rsid w:val="00F666A3"/>
    <w:rsid w:val="00F66766"/>
    <w:rsid w:val="00F667C3"/>
    <w:rsid w:val="00F66855"/>
    <w:rsid w:val="00F669FE"/>
    <w:rsid w:val="00F66D39"/>
    <w:rsid w:val="00F67053"/>
    <w:rsid w:val="00F6730C"/>
    <w:rsid w:val="00F6755B"/>
    <w:rsid w:val="00F6762C"/>
    <w:rsid w:val="00F6799B"/>
    <w:rsid w:val="00F67C5D"/>
    <w:rsid w:val="00F67DDA"/>
    <w:rsid w:val="00F67F37"/>
    <w:rsid w:val="00F704FC"/>
    <w:rsid w:val="00F70598"/>
    <w:rsid w:val="00F706A1"/>
    <w:rsid w:val="00F70711"/>
    <w:rsid w:val="00F70AD4"/>
    <w:rsid w:val="00F70FD9"/>
    <w:rsid w:val="00F7129F"/>
    <w:rsid w:val="00F712C2"/>
    <w:rsid w:val="00F715E3"/>
    <w:rsid w:val="00F7165E"/>
    <w:rsid w:val="00F71893"/>
    <w:rsid w:val="00F719E0"/>
    <w:rsid w:val="00F71B20"/>
    <w:rsid w:val="00F71B3E"/>
    <w:rsid w:val="00F71B50"/>
    <w:rsid w:val="00F71FF8"/>
    <w:rsid w:val="00F7203A"/>
    <w:rsid w:val="00F720C6"/>
    <w:rsid w:val="00F721C1"/>
    <w:rsid w:val="00F723E7"/>
    <w:rsid w:val="00F724A4"/>
    <w:rsid w:val="00F724F4"/>
    <w:rsid w:val="00F72AD5"/>
    <w:rsid w:val="00F72D5D"/>
    <w:rsid w:val="00F72E89"/>
    <w:rsid w:val="00F72EC4"/>
    <w:rsid w:val="00F730B3"/>
    <w:rsid w:val="00F73862"/>
    <w:rsid w:val="00F7391A"/>
    <w:rsid w:val="00F73940"/>
    <w:rsid w:val="00F73B58"/>
    <w:rsid w:val="00F73C1E"/>
    <w:rsid w:val="00F73D10"/>
    <w:rsid w:val="00F74844"/>
    <w:rsid w:val="00F74A51"/>
    <w:rsid w:val="00F75232"/>
    <w:rsid w:val="00F7541C"/>
    <w:rsid w:val="00F75659"/>
    <w:rsid w:val="00F75EC9"/>
    <w:rsid w:val="00F76017"/>
    <w:rsid w:val="00F7636D"/>
    <w:rsid w:val="00F7639B"/>
    <w:rsid w:val="00F763A0"/>
    <w:rsid w:val="00F7641A"/>
    <w:rsid w:val="00F7682E"/>
    <w:rsid w:val="00F768AC"/>
    <w:rsid w:val="00F76982"/>
    <w:rsid w:val="00F76A46"/>
    <w:rsid w:val="00F76AE2"/>
    <w:rsid w:val="00F76B9E"/>
    <w:rsid w:val="00F76BBB"/>
    <w:rsid w:val="00F76E3C"/>
    <w:rsid w:val="00F77239"/>
    <w:rsid w:val="00F772BF"/>
    <w:rsid w:val="00F77642"/>
    <w:rsid w:val="00F77A11"/>
    <w:rsid w:val="00F77A24"/>
    <w:rsid w:val="00F77E1B"/>
    <w:rsid w:val="00F80096"/>
    <w:rsid w:val="00F8019D"/>
    <w:rsid w:val="00F801C9"/>
    <w:rsid w:val="00F80351"/>
    <w:rsid w:val="00F80353"/>
    <w:rsid w:val="00F8054F"/>
    <w:rsid w:val="00F8059A"/>
    <w:rsid w:val="00F806A6"/>
    <w:rsid w:val="00F806E9"/>
    <w:rsid w:val="00F808BC"/>
    <w:rsid w:val="00F80CDE"/>
    <w:rsid w:val="00F80E8A"/>
    <w:rsid w:val="00F81520"/>
    <w:rsid w:val="00F81889"/>
    <w:rsid w:val="00F81D89"/>
    <w:rsid w:val="00F81FD4"/>
    <w:rsid w:val="00F828DE"/>
    <w:rsid w:val="00F8298A"/>
    <w:rsid w:val="00F82F5D"/>
    <w:rsid w:val="00F82F96"/>
    <w:rsid w:val="00F831C4"/>
    <w:rsid w:val="00F83228"/>
    <w:rsid w:val="00F8345D"/>
    <w:rsid w:val="00F83484"/>
    <w:rsid w:val="00F834ED"/>
    <w:rsid w:val="00F8361E"/>
    <w:rsid w:val="00F836B0"/>
    <w:rsid w:val="00F8387E"/>
    <w:rsid w:val="00F8388A"/>
    <w:rsid w:val="00F839AD"/>
    <w:rsid w:val="00F83A42"/>
    <w:rsid w:val="00F83F92"/>
    <w:rsid w:val="00F83FDE"/>
    <w:rsid w:val="00F84570"/>
    <w:rsid w:val="00F846D0"/>
    <w:rsid w:val="00F84701"/>
    <w:rsid w:val="00F84875"/>
    <w:rsid w:val="00F8487A"/>
    <w:rsid w:val="00F848D1"/>
    <w:rsid w:val="00F85000"/>
    <w:rsid w:val="00F85105"/>
    <w:rsid w:val="00F854C4"/>
    <w:rsid w:val="00F855F3"/>
    <w:rsid w:val="00F8574F"/>
    <w:rsid w:val="00F85947"/>
    <w:rsid w:val="00F85BD7"/>
    <w:rsid w:val="00F85BE5"/>
    <w:rsid w:val="00F8610E"/>
    <w:rsid w:val="00F86616"/>
    <w:rsid w:val="00F8662A"/>
    <w:rsid w:val="00F868F3"/>
    <w:rsid w:val="00F8697C"/>
    <w:rsid w:val="00F86B3A"/>
    <w:rsid w:val="00F86D18"/>
    <w:rsid w:val="00F86D8D"/>
    <w:rsid w:val="00F86E32"/>
    <w:rsid w:val="00F8701D"/>
    <w:rsid w:val="00F87292"/>
    <w:rsid w:val="00F87459"/>
    <w:rsid w:val="00F87506"/>
    <w:rsid w:val="00F8754E"/>
    <w:rsid w:val="00F878D5"/>
    <w:rsid w:val="00F87EEC"/>
    <w:rsid w:val="00F90040"/>
    <w:rsid w:val="00F904E1"/>
    <w:rsid w:val="00F905E1"/>
    <w:rsid w:val="00F90621"/>
    <w:rsid w:val="00F9081A"/>
    <w:rsid w:val="00F908C0"/>
    <w:rsid w:val="00F90CED"/>
    <w:rsid w:val="00F90F22"/>
    <w:rsid w:val="00F9113C"/>
    <w:rsid w:val="00F91792"/>
    <w:rsid w:val="00F91B88"/>
    <w:rsid w:val="00F91CC6"/>
    <w:rsid w:val="00F91CD9"/>
    <w:rsid w:val="00F91D87"/>
    <w:rsid w:val="00F91DA7"/>
    <w:rsid w:val="00F91DEB"/>
    <w:rsid w:val="00F922AD"/>
    <w:rsid w:val="00F9250B"/>
    <w:rsid w:val="00F92548"/>
    <w:rsid w:val="00F92781"/>
    <w:rsid w:val="00F92936"/>
    <w:rsid w:val="00F92A11"/>
    <w:rsid w:val="00F92B24"/>
    <w:rsid w:val="00F92CD4"/>
    <w:rsid w:val="00F931E3"/>
    <w:rsid w:val="00F9330E"/>
    <w:rsid w:val="00F9376F"/>
    <w:rsid w:val="00F938B1"/>
    <w:rsid w:val="00F93C48"/>
    <w:rsid w:val="00F93D6D"/>
    <w:rsid w:val="00F93EDD"/>
    <w:rsid w:val="00F940CB"/>
    <w:rsid w:val="00F9421D"/>
    <w:rsid w:val="00F944EA"/>
    <w:rsid w:val="00F94554"/>
    <w:rsid w:val="00F94949"/>
    <w:rsid w:val="00F94A34"/>
    <w:rsid w:val="00F94C43"/>
    <w:rsid w:val="00F952C6"/>
    <w:rsid w:val="00F96146"/>
    <w:rsid w:val="00F96201"/>
    <w:rsid w:val="00F96238"/>
    <w:rsid w:val="00F96677"/>
    <w:rsid w:val="00F96690"/>
    <w:rsid w:val="00F966DB"/>
    <w:rsid w:val="00F97681"/>
    <w:rsid w:val="00FA075E"/>
    <w:rsid w:val="00FA0776"/>
    <w:rsid w:val="00FA08C0"/>
    <w:rsid w:val="00FA0DCD"/>
    <w:rsid w:val="00FA0E89"/>
    <w:rsid w:val="00FA16B2"/>
    <w:rsid w:val="00FA1823"/>
    <w:rsid w:val="00FA19B2"/>
    <w:rsid w:val="00FA1CC9"/>
    <w:rsid w:val="00FA1D3D"/>
    <w:rsid w:val="00FA2091"/>
    <w:rsid w:val="00FA2349"/>
    <w:rsid w:val="00FA241F"/>
    <w:rsid w:val="00FA26C3"/>
    <w:rsid w:val="00FA27E2"/>
    <w:rsid w:val="00FA28BD"/>
    <w:rsid w:val="00FA29A8"/>
    <w:rsid w:val="00FA2BA5"/>
    <w:rsid w:val="00FA2C67"/>
    <w:rsid w:val="00FA3199"/>
    <w:rsid w:val="00FA3223"/>
    <w:rsid w:val="00FA355C"/>
    <w:rsid w:val="00FA35BF"/>
    <w:rsid w:val="00FA38C6"/>
    <w:rsid w:val="00FA3A56"/>
    <w:rsid w:val="00FA3B17"/>
    <w:rsid w:val="00FA3CCB"/>
    <w:rsid w:val="00FA3E44"/>
    <w:rsid w:val="00FA4169"/>
    <w:rsid w:val="00FA41C4"/>
    <w:rsid w:val="00FA468B"/>
    <w:rsid w:val="00FA46CC"/>
    <w:rsid w:val="00FA478D"/>
    <w:rsid w:val="00FA4DE1"/>
    <w:rsid w:val="00FA50AE"/>
    <w:rsid w:val="00FA55BE"/>
    <w:rsid w:val="00FA55D8"/>
    <w:rsid w:val="00FA5623"/>
    <w:rsid w:val="00FA5B80"/>
    <w:rsid w:val="00FA5D69"/>
    <w:rsid w:val="00FA5DCD"/>
    <w:rsid w:val="00FA5F9F"/>
    <w:rsid w:val="00FA649A"/>
    <w:rsid w:val="00FA64F5"/>
    <w:rsid w:val="00FA6884"/>
    <w:rsid w:val="00FA6B51"/>
    <w:rsid w:val="00FA6D54"/>
    <w:rsid w:val="00FA6E39"/>
    <w:rsid w:val="00FA71B3"/>
    <w:rsid w:val="00FA728E"/>
    <w:rsid w:val="00FA74E5"/>
    <w:rsid w:val="00FA7994"/>
    <w:rsid w:val="00FA7A88"/>
    <w:rsid w:val="00FA7AF5"/>
    <w:rsid w:val="00FA7E34"/>
    <w:rsid w:val="00FB06F9"/>
    <w:rsid w:val="00FB0C0E"/>
    <w:rsid w:val="00FB0CE8"/>
    <w:rsid w:val="00FB0E58"/>
    <w:rsid w:val="00FB0FB8"/>
    <w:rsid w:val="00FB1097"/>
    <w:rsid w:val="00FB1425"/>
    <w:rsid w:val="00FB1500"/>
    <w:rsid w:val="00FB1518"/>
    <w:rsid w:val="00FB16D2"/>
    <w:rsid w:val="00FB18F0"/>
    <w:rsid w:val="00FB1E48"/>
    <w:rsid w:val="00FB1EEF"/>
    <w:rsid w:val="00FB1F8C"/>
    <w:rsid w:val="00FB201A"/>
    <w:rsid w:val="00FB2CCF"/>
    <w:rsid w:val="00FB2DF4"/>
    <w:rsid w:val="00FB3561"/>
    <w:rsid w:val="00FB3587"/>
    <w:rsid w:val="00FB37AF"/>
    <w:rsid w:val="00FB3C17"/>
    <w:rsid w:val="00FB3C2C"/>
    <w:rsid w:val="00FB3CC6"/>
    <w:rsid w:val="00FB3E1E"/>
    <w:rsid w:val="00FB43AE"/>
    <w:rsid w:val="00FB4570"/>
    <w:rsid w:val="00FB45A5"/>
    <w:rsid w:val="00FB463F"/>
    <w:rsid w:val="00FB4822"/>
    <w:rsid w:val="00FB499E"/>
    <w:rsid w:val="00FB4D40"/>
    <w:rsid w:val="00FB4EBA"/>
    <w:rsid w:val="00FB5013"/>
    <w:rsid w:val="00FB501F"/>
    <w:rsid w:val="00FB5158"/>
    <w:rsid w:val="00FB53D6"/>
    <w:rsid w:val="00FB5414"/>
    <w:rsid w:val="00FB571E"/>
    <w:rsid w:val="00FB59E3"/>
    <w:rsid w:val="00FB5AB8"/>
    <w:rsid w:val="00FB6180"/>
    <w:rsid w:val="00FB65F2"/>
    <w:rsid w:val="00FB6939"/>
    <w:rsid w:val="00FB69CF"/>
    <w:rsid w:val="00FB6B6C"/>
    <w:rsid w:val="00FB6E18"/>
    <w:rsid w:val="00FB6ED0"/>
    <w:rsid w:val="00FB6F74"/>
    <w:rsid w:val="00FB7065"/>
    <w:rsid w:val="00FB70E4"/>
    <w:rsid w:val="00FB71B3"/>
    <w:rsid w:val="00FB728B"/>
    <w:rsid w:val="00FB7304"/>
    <w:rsid w:val="00FB77AA"/>
    <w:rsid w:val="00FB7979"/>
    <w:rsid w:val="00FB7DE4"/>
    <w:rsid w:val="00FC00F5"/>
    <w:rsid w:val="00FC02F7"/>
    <w:rsid w:val="00FC053F"/>
    <w:rsid w:val="00FC07E5"/>
    <w:rsid w:val="00FC089F"/>
    <w:rsid w:val="00FC0CFD"/>
    <w:rsid w:val="00FC0DEC"/>
    <w:rsid w:val="00FC1004"/>
    <w:rsid w:val="00FC10B1"/>
    <w:rsid w:val="00FC1624"/>
    <w:rsid w:val="00FC18D8"/>
    <w:rsid w:val="00FC1975"/>
    <w:rsid w:val="00FC1FA8"/>
    <w:rsid w:val="00FC200B"/>
    <w:rsid w:val="00FC20D4"/>
    <w:rsid w:val="00FC24B3"/>
    <w:rsid w:val="00FC256F"/>
    <w:rsid w:val="00FC2B22"/>
    <w:rsid w:val="00FC2B68"/>
    <w:rsid w:val="00FC2CB4"/>
    <w:rsid w:val="00FC2EEF"/>
    <w:rsid w:val="00FC30F9"/>
    <w:rsid w:val="00FC358E"/>
    <w:rsid w:val="00FC3655"/>
    <w:rsid w:val="00FC3912"/>
    <w:rsid w:val="00FC3DC5"/>
    <w:rsid w:val="00FC3DCF"/>
    <w:rsid w:val="00FC4241"/>
    <w:rsid w:val="00FC4260"/>
    <w:rsid w:val="00FC4365"/>
    <w:rsid w:val="00FC49D6"/>
    <w:rsid w:val="00FC4B34"/>
    <w:rsid w:val="00FC4FA4"/>
    <w:rsid w:val="00FC5132"/>
    <w:rsid w:val="00FC5499"/>
    <w:rsid w:val="00FC5A81"/>
    <w:rsid w:val="00FC5BFB"/>
    <w:rsid w:val="00FC5C75"/>
    <w:rsid w:val="00FC6075"/>
    <w:rsid w:val="00FC60B1"/>
    <w:rsid w:val="00FC62C8"/>
    <w:rsid w:val="00FC62E5"/>
    <w:rsid w:val="00FC6653"/>
    <w:rsid w:val="00FC67DA"/>
    <w:rsid w:val="00FC6836"/>
    <w:rsid w:val="00FC6B3F"/>
    <w:rsid w:val="00FC6BBA"/>
    <w:rsid w:val="00FC6BED"/>
    <w:rsid w:val="00FC6EF8"/>
    <w:rsid w:val="00FC6F26"/>
    <w:rsid w:val="00FC6FCF"/>
    <w:rsid w:val="00FC7151"/>
    <w:rsid w:val="00FC74E4"/>
    <w:rsid w:val="00FC7738"/>
    <w:rsid w:val="00FC7B42"/>
    <w:rsid w:val="00FD0547"/>
    <w:rsid w:val="00FD0D59"/>
    <w:rsid w:val="00FD0F89"/>
    <w:rsid w:val="00FD1137"/>
    <w:rsid w:val="00FD16D8"/>
    <w:rsid w:val="00FD1814"/>
    <w:rsid w:val="00FD1898"/>
    <w:rsid w:val="00FD1DA3"/>
    <w:rsid w:val="00FD2076"/>
    <w:rsid w:val="00FD22B5"/>
    <w:rsid w:val="00FD23E4"/>
    <w:rsid w:val="00FD24A8"/>
    <w:rsid w:val="00FD2644"/>
    <w:rsid w:val="00FD2686"/>
    <w:rsid w:val="00FD2A06"/>
    <w:rsid w:val="00FD3106"/>
    <w:rsid w:val="00FD397A"/>
    <w:rsid w:val="00FD397F"/>
    <w:rsid w:val="00FD3B1A"/>
    <w:rsid w:val="00FD3B9C"/>
    <w:rsid w:val="00FD401B"/>
    <w:rsid w:val="00FD490C"/>
    <w:rsid w:val="00FD4992"/>
    <w:rsid w:val="00FD4DF0"/>
    <w:rsid w:val="00FD4E83"/>
    <w:rsid w:val="00FD4E90"/>
    <w:rsid w:val="00FD4EDE"/>
    <w:rsid w:val="00FD511D"/>
    <w:rsid w:val="00FD56E4"/>
    <w:rsid w:val="00FD57AD"/>
    <w:rsid w:val="00FD5B31"/>
    <w:rsid w:val="00FD5B7C"/>
    <w:rsid w:val="00FD5BFC"/>
    <w:rsid w:val="00FD5CC7"/>
    <w:rsid w:val="00FD5DA7"/>
    <w:rsid w:val="00FD5FD9"/>
    <w:rsid w:val="00FD6060"/>
    <w:rsid w:val="00FD6108"/>
    <w:rsid w:val="00FD61B1"/>
    <w:rsid w:val="00FD62AC"/>
    <w:rsid w:val="00FD6A84"/>
    <w:rsid w:val="00FD6B41"/>
    <w:rsid w:val="00FD6B4D"/>
    <w:rsid w:val="00FD6EA0"/>
    <w:rsid w:val="00FD6FB6"/>
    <w:rsid w:val="00FD6FFC"/>
    <w:rsid w:val="00FD7218"/>
    <w:rsid w:val="00FD737F"/>
    <w:rsid w:val="00FD750D"/>
    <w:rsid w:val="00FD7586"/>
    <w:rsid w:val="00FD76ED"/>
    <w:rsid w:val="00FD7CD3"/>
    <w:rsid w:val="00FE0791"/>
    <w:rsid w:val="00FE08A2"/>
    <w:rsid w:val="00FE0B84"/>
    <w:rsid w:val="00FE127D"/>
    <w:rsid w:val="00FE1428"/>
    <w:rsid w:val="00FE14ED"/>
    <w:rsid w:val="00FE18C3"/>
    <w:rsid w:val="00FE1B83"/>
    <w:rsid w:val="00FE1D5D"/>
    <w:rsid w:val="00FE1F35"/>
    <w:rsid w:val="00FE1FBC"/>
    <w:rsid w:val="00FE2415"/>
    <w:rsid w:val="00FE24A0"/>
    <w:rsid w:val="00FE2501"/>
    <w:rsid w:val="00FE25BE"/>
    <w:rsid w:val="00FE25CD"/>
    <w:rsid w:val="00FE2640"/>
    <w:rsid w:val="00FE27F6"/>
    <w:rsid w:val="00FE28D6"/>
    <w:rsid w:val="00FE295B"/>
    <w:rsid w:val="00FE33EB"/>
    <w:rsid w:val="00FE35AC"/>
    <w:rsid w:val="00FE393A"/>
    <w:rsid w:val="00FE3CD3"/>
    <w:rsid w:val="00FE420D"/>
    <w:rsid w:val="00FE4280"/>
    <w:rsid w:val="00FE43ED"/>
    <w:rsid w:val="00FE460A"/>
    <w:rsid w:val="00FE4620"/>
    <w:rsid w:val="00FE4861"/>
    <w:rsid w:val="00FE4915"/>
    <w:rsid w:val="00FE5204"/>
    <w:rsid w:val="00FE5731"/>
    <w:rsid w:val="00FE5D4A"/>
    <w:rsid w:val="00FE5E60"/>
    <w:rsid w:val="00FE65A5"/>
    <w:rsid w:val="00FE6ABA"/>
    <w:rsid w:val="00FE6F74"/>
    <w:rsid w:val="00FE719D"/>
    <w:rsid w:val="00FE72CA"/>
    <w:rsid w:val="00FE73D5"/>
    <w:rsid w:val="00FE74A4"/>
    <w:rsid w:val="00FE767C"/>
    <w:rsid w:val="00FE7B63"/>
    <w:rsid w:val="00FE7F28"/>
    <w:rsid w:val="00FF0013"/>
    <w:rsid w:val="00FF0EF1"/>
    <w:rsid w:val="00FF0EFF"/>
    <w:rsid w:val="00FF0F1A"/>
    <w:rsid w:val="00FF11AE"/>
    <w:rsid w:val="00FF11FC"/>
    <w:rsid w:val="00FF1458"/>
    <w:rsid w:val="00FF183C"/>
    <w:rsid w:val="00FF19EB"/>
    <w:rsid w:val="00FF1B45"/>
    <w:rsid w:val="00FF1C42"/>
    <w:rsid w:val="00FF1D5F"/>
    <w:rsid w:val="00FF2013"/>
    <w:rsid w:val="00FF212B"/>
    <w:rsid w:val="00FF2151"/>
    <w:rsid w:val="00FF256A"/>
    <w:rsid w:val="00FF282C"/>
    <w:rsid w:val="00FF2A55"/>
    <w:rsid w:val="00FF2AFE"/>
    <w:rsid w:val="00FF2B98"/>
    <w:rsid w:val="00FF2C07"/>
    <w:rsid w:val="00FF2FDF"/>
    <w:rsid w:val="00FF306E"/>
    <w:rsid w:val="00FF3078"/>
    <w:rsid w:val="00FF30A9"/>
    <w:rsid w:val="00FF3146"/>
    <w:rsid w:val="00FF3424"/>
    <w:rsid w:val="00FF36D6"/>
    <w:rsid w:val="00FF36E8"/>
    <w:rsid w:val="00FF3726"/>
    <w:rsid w:val="00FF3A85"/>
    <w:rsid w:val="00FF3AB3"/>
    <w:rsid w:val="00FF3AE3"/>
    <w:rsid w:val="00FF3E77"/>
    <w:rsid w:val="00FF3FB0"/>
    <w:rsid w:val="00FF41AF"/>
    <w:rsid w:val="00FF41FF"/>
    <w:rsid w:val="00FF44C0"/>
    <w:rsid w:val="00FF4B31"/>
    <w:rsid w:val="00FF4C11"/>
    <w:rsid w:val="00FF4C4B"/>
    <w:rsid w:val="00FF5066"/>
    <w:rsid w:val="00FF506B"/>
    <w:rsid w:val="00FF507F"/>
    <w:rsid w:val="00FF5196"/>
    <w:rsid w:val="00FF5356"/>
    <w:rsid w:val="00FF543C"/>
    <w:rsid w:val="00FF568F"/>
    <w:rsid w:val="00FF5EB2"/>
    <w:rsid w:val="00FF6201"/>
    <w:rsid w:val="00FF65E7"/>
    <w:rsid w:val="00FF6825"/>
    <w:rsid w:val="00FF68ED"/>
    <w:rsid w:val="00FF6A19"/>
    <w:rsid w:val="00FF6C04"/>
    <w:rsid w:val="00FF6F34"/>
    <w:rsid w:val="00FF7032"/>
    <w:rsid w:val="00FF70DD"/>
    <w:rsid w:val="00FF7102"/>
    <w:rsid w:val="00FF726F"/>
    <w:rsid w:val="00FF74D6"/>
    <w:rsid w:val="00FF75E0"/>
    <w:rsid w:val="00FF772A"/>
    <w:rsid w:val="00FF77CD"/>
    <w:rsid w:val="00FF79D9"/>
    <w:rsid w:val="00FF7B15"/>
    <w:rsid w:val="0115A435"/>
    <w:rsid w:val="0137DC9C"/>
    <w:rsid w:val="013BF1F3"/>
    <w:rsid w:val="01487068"/>
    <w:rsid w:val="015675BA"/>
    <w:rsid w:val="015FE82C"/>
    <w:rsid w:val="0160342D"/>
    <w:rsid w:val="0165C8EF"/>
    <w:rsid w:val="016D93B7"/>
    <w:rsid w:val="01828F2B"/>
    <w:rsid w:val="0187A39C"/>
    <w:rsid w:val="01B506DA"/>
    <w:rsid w:val="01BD5AB5"/>
    <w:rsid w:val="01CE33CB"/>
    <w:rsid w:val="01D64FF5"/>
    <w:rsid w:val="02031016"/>
    <w:rsid w:val="021CE668"/>
    <w:rsid w:val="021DA19C"/>
    <w:rsid w:val="0225DD3C"/>
    <w:rsid w:val="022A450C"/>
    <w:rsid w:val="023018A2"/>
    <w:rsid w:val="023117C8"/>
    <w:rsid w:val="02339C54"/>
    <w:rsid w:val="02387F74"/>
    <w:rsid w:val="026F7F35"/>
    <w:rsid w:val="027E1D53"/>
    <w:rsid w:val="02900699"/>
    <w:rsid w:val="029AAD50"/>
    <w:rsid w:val="029D6AA0"/>
    <w:rsid w:val="029FAE70"/>
    <w:rsid w:val="02A59E4B"/>
    <w:rsid w:val="02A62A09"/>
    <w:rsid w:val="02AB01E3"/>
    <w:rsid w:val="02BC91F1"/>
    <w:rsid w:val="02C005F8"/>
    <w:rsid w:val="02C25615"/>
    <w:rsid w:val="02DAE508"/>
    <w:rsid w:val="02DBBF98"/>
    <w:rsid w:val="02DBF5AF"/>
    <w:rsid w:val="02EE9DED"/>
    <w:rsid w:val="02F09F1A"/>
    <w:rsid w:val="030CFB85"/>
    <w:rsid w:val="031AEBB8"/>
    <w:rsid w:val="03262D31"/>
    <w:rsid w:val="033675AF"/>
    <w:rsid w:val="03608B82"/>
    <w:rsid w:val="03625E09"/>
    <w:rsid w:val="036BE06F"/>
    <w:rsid w:val="037C6834"/>
    <w:rsid w:val="03807D0D"/>
    <w:rsid w:val="038356EA"/>
    <w:rsid w:val="03910578"/>
    <w:rsid w:val="03B787F3"/>
    <w:rsid w:val="03BD051B"/>
    <w:rsid w:val="03BE54B8"/>
    <w:rsid w:val="03C9FEA4"/>
    <w:rsid w:val="03CA8A1B"/>
    <w:rsid w:val="03D2A412"/>
    <w:rsid w:val="03DE637B"/>
    <w:rsid w:val="03EB89F4"/>
    <w:rsid w:val="04110BEF"/>
    <w:rsid w:val="0416332F"/>
    <w:rsid w:val="041A3652"/>
    <w:rsid w:val="041B6995"/>
    <w:rsid w:val="04233594"/>
    <w:rsid w:val="042377B8"/>
    <w:rsid w:val="042B6081"/>
    <w:rsid w:val="0433A421"/>
    <w:rsid w:val="044F7E5D"/>
    <w:rsid w:val="045A6B37"/>
    <w:rsid w:val="046BB243"/>
    <w:rsid w:val="047986AA"/>
    <w:rsid w:val="048954A4"/>
    <w:rsid w:val="04899FD4"/>
    <w:rsid w:val="049A465F"/>
    <w:rsid w:val="04AD3D39"/>
    <w:rsid w:val="04B7004D"/>
    <w:rsid w:val="04C5EEF9"/>
    <w:rsid w:val="04E0802B"/>
    <w:rsid w:val="04E0A1D1"/>
    <w:rsid w:val="04F00EA2"/>
    <w:rsid w:val="04FC90FB"/>
    <w:rsid w:val="050158D8"/>
    <w:rsid w:val="0501D416"/>
    <w:rsid w:val="0508F1B8"/>
    <w:rsid w:val="050EE667"/>
    <w:rsid w:val="050F8C07"/>
    <w:rsid w:val="0510A5F4"/>
    <w:rsid w:val="05121161"/>
    <w:rsid w:val="051349B9"/>
    <w:rsid w:val="05150261"/>
    <w:rsid w:val="051D7C8B"/>
    <w:rsid w:val="052D3945"/>
    <w:rsid w:val="0539FA1F"/>
    <w:rsid w:val="053BB52B"/>
    <w:rsid w:val="054032E2"/>
    <w:rsid w:val="054A9C83"/>
    <w:rsid w:val="055F7FB4"/>
    <w:rsid w:val="05604470"/>
    <w:rsid w:val="056791BE"/>
    <w:rsid w:val="05722FEC"/>
    <w:rsid w:val="0581C418"/>
    <w:rsid w:val="0596D962"/>
    <w:rsid w:val="05A110D4"/>
    <w:rsid w:val="05B082D9"/>
    <w:rsid w:val="05B99A9E"/>
    <w:rsid w:val="05D83B80"/>
    <w:rsid w:val="05EB628A"/>
    <w:rsid w:val="0607576E"/>
    <w:rsid w:val="060D6703"/>
    <w:rsid w:val="060EC2E3"/>
    <w:rsid w:val="0616D201"/>
    <w:rsid w:val="061A36BA"/>
    <w:rsid w:val="0622B029"/>
    <w:rsid w:val="062F6A13"/>
    <w:rsid w:val="0638A5FE"/>
    <w:rsid w:val="065A25C1"/>
    <w:rsid w:val="06639746"/>
    <w:rsid w:val="066F6E47"/>
    <w:rsid w:val="067039BD"/>
    <w:rsid w:val="067F8ED4"/>
    <w:rsid w:val="0683167E"/>
    <w:rsid w:val="06937DF5"/>
    <w:rsid w:val="0694BB20"/>
    <w:rsid w:val="06A63BF2"/>
    <w:rsid w:val="06A7E3AE"/>
    <w:rsid w:val="06ACB613"/>
    <w:rsid w:val="06B443CE"/>
    <w:rsid w:val="06B63F36"/>
    <w:rsid w:val="06DD224C"/>
    <w:rsid w:val="072E2AAE"/>
    <w:rsid w:val="074D7150"/>
    <w:rsid w:val="0753FB17"/>
    <w:rsid w:val="07609B85"/>
    <w:rsid w:val="076A20BC"/>
    <w:rsid w:val="07730B87"/>
    <w:rsid w:val="077D032B"/>
    <w:rsid w:val="0780BA99"/>
    <w:rsid w:val="07824AA6"/>
    <w:rsid w:val="0791284B"/>
    <w:rsid w:val="079D060F"/>
    <w:rsid w:val="07A7B395"/>
    <w:rsid w:val="07AFFC54"/>
    <w:rsid w:val="07C03D6D"/>
    <w:rsid w:val="07C09CFE"/>
    <w:rsid w:val="07C82FB5"/>
    <w:rsid w:val="07CD7D80"/>
    <w:rsid w:val="07D0D1D3"/>
    <w:rsid w:val="07F0D45D"/>
    <w:rsid w:val="07FEEE7B"/>
    <w:rsid w:val="080975A0"/>
    <w:rsid w:val="0820C0FF"/>
    <w:rsid w:val="082A70F0"/>
    <w:rsid w:val="0841E77C"/>
    <w:rsid w:val="0849C125"/>
    <w:rsid w:val="0850BCF4"/>
    <w:rsid w:val="0875D4D5"/>
    <w:rsid w:val="08866CFF"/>
    <w:rsid w:val="0888234A"/>
    <w:rsid w:val="089BC075"/>
    <w:rsid w:val="08A0341B"/>
    <w:rsid w:val="08A9C58D"/>
    <w:rsid w:val="08AAC924"/>
    <w:rsid w:val="08AEA7EA"/>
    <w:rsid w:val="08B49A3B"/>
    <w:rsid w:val="08B53DD0"/>
    <w:rsid w:val="08B6A008"/>
    <w:rsid w:val="08D2391C"/>
    <w:rsid w:val="08D336A7"/>
    <w:rsid w:val="08D8EBFA"/>
    <w:rsid w:val="08D9D5F5"/>
    <w:rsid w:val="08DB65CE"/>
    <w:rsid w:val="08EA8DA3"/>
    <w:rsid w:val="08ED2D15"/>
    <w:rsid w:val="08F0B341"/>
    <w:rsid w:val="08F48347"/>
    <w:rsid w:val="08F90646"/>
    <w:rsid w:val="091454DC"/>
    <w:rsid w:val="09220FE4"/>
    <w:rsid w:val="092FC5A3"/>
    <w:rsid w:val="0931375D"/>
    <w:rsid w:val="093A06FB"/>
    <w:rsid w:val="095E4CB5"/>
    <w:rsid w:val="097F6F8D"/>
    <w:rsid w:val="098A0FB2"/>
    <w:rsid w:val="099E0EEB"/>
    <w:rsid w:val="09A1E2D6"/>
    <w:rsid w:val="09B9B920"/>
    <w:rsid w:val="09EA5BAB"/>
    <w:rsid w:val="09FBE539"/>
    <w:rsid w:val="0A075D50"/>
    <w:rsid w:val="0A1EA9B9"/>
    <w:rsid w:val="0A2D020F"/>
    <w:rsid w:val="0A38BC80"/>
    <w:rsid w:val="0A45C286"/>
    <w:rsid w:val="0A53E923"/>
    <w:rsid w:val="0A5E9479"/>
    <w:rsid w:val="0A629B08"/>
    <w:rsid w:val="0A632D5D"/>
    <w:rsid w:val="0A694F1C"/>
    <w:rsid w:val="0A7ED673"/>
    <w:rsid w:val="0A8355E4"/>
    <w:rsid w:val="0A9012B8"/>
    <w:rsid w:val="0AA09A56"/>
    <w:rsid w:val="0AA5D524"/>
    <w:rsid w:val="0ACD7516"/>
    <w:rsid w:val="0AD24FA7"/>
    <w:rsid w:val="0AF4D121"/>
    <w:rsid w:val="0B03F4BD"/>
    <w:rsid w:val="0B0DEABC"/>
    <w:rsid w:val="0B0F92AA"/>
    <w:rsid w:val="0B1E2807"/>
    <w:rsid w:val="0B1EFFE7"/>
    <w:rsid w:val="0B2950AB"/>
    <w:rsid w:val="0B2D8A3E"/>
    <w:rsid w:val="0B32A562"/>
    <w:rsid w:val="0B3906FF"/>
    <w:rsid w:val="0B491EA1"/>
    <w:rsid w:val="0B4C597F"/>
    <w:rsid w:val="0B5204AA"/>
    <w:rsid w:val="0B5CB564"/>
    <w:rsid w:val="0B5D2517"/>
    <w:rsid w:val="0B635A37"/>
    <w:rsid w:val="0B64AFC7"/>
    <w:rsid w:val="0B7390C4"/>
    <w:rsid w:val="0BA1F5C9"/>
    <w:rsid w:val="0BA4878E"/>
    <w:rsid w:val="0BA56FD7"/>
    <w:rsid w:val="0BB3E5C0"/>
    <w:rsid w:val="0BCA8C2A"/>
    <w:rsid w:val="0BDAC5BA"/>
    <w:rsid w:val="0BDB4828"/>
    <w:rsid w:val="0BF9979D"/>
    <w:rsid w:val="0C0EE578"/>
    <w:rsid w:val="0C0FC3ED"/>
    <w:rsid w:val="0C32ABA4"/>
    <w:rsid w:val="0C32B031"/>
    <w:rsid w:val="0C3D85FD"/>
    <w:rsid w:val="0C45D0C2"/>
    <w:rsid w:val="0C4B7011"/>
    <w:rsid w:val="0C5A0A0D"/>
    <w:rsid w:val="0C64EC5B"/>
    <w:rsid w:val="0C65F6B7"/>
    <w:rsid w:val="0C773667"/>
    <w:rsid w:val="0C8833A1"/>
    <w:rsid w:val="0C98C825"/>
    <w:rsid w:val="0C9DE61D"/>
    <w:rsid w:val="0CA24885"/>
    <w:rsid w:val="0CAD72C4"/>
    <w:rsid w:val="0CBB4E4D"/>
    <w:rsid w:val="0CBC71C8"/>
    <w:rsid w:val="0CC642DC"/>
    <w:rsid w:val="0CE55D90"/>
    <w:rsid w:val="0CFB4031"/>
    <w:rsid w:val="0CFEEAB6"/>
    <w:rsid w:val="0D00A9A7"/>
    <w:rsid w:val="0D07F3BC"/>
    <w:rsid w:val="0D09CAFB"/>
    <w:rsid w:val="0D0ABCC6"/>
    <w:rsid w:val="0D14E9F9"/>
    <w:rsid w:val="0D2379F7"/>
    <w:rsid w:val="0D5B6F26"/>
    <w:rsid w:val="0D67709F"/>
    <w:rsid w:val="0D8019B9"/>
    <w:rsid w:val="0D90AC4A"/>
    <w:rsid w:val="0D9D2C3F"/>
    <w:rsid w:val="0DB8DB0F"/>
    <w:rsid w:val="0DBDEDE6"/>
    <w:rsid w:val="0DC3464D"/>
    <w:rsid w:val="0DD5190D"/>
    <w:rsid w:val="0DEBEDBF"/>
    <w:rsid w:val="0E031D46"/>
    <w:rsid w:val="0E092A3B"/>
    <w:rsid w:val="0E0D41BE"/>
    <w:rsid w:val="0E0F4E27"/>
    <w:rsid w:val="0E1D94B7"/>
    <w:rsid w:val="0E1FF84F"/>
    <w:rsid w:val="0E221575"/>
    <w:rsid w:val="0E26900E"/>
    <w:rsid w:val="0E29BC8D"/>
    <w:rsid w:val="0E3210AD"/>
    <w:rsid w:val="0E327C82"/>
    <w:rsid w:val="0E37C6AE"/>
    <w:rsid w:val="0E417494"/>
    <w:rsid w:val="0E58F2AA"/>
    <w:rsid w:val="0E5C20E2"/>
    <w:rsid w:val="0E65F977"/>
    <w:rsid w:val="0E8491B0"/>
    <w:rsid w:val="0E897937"/>
    <w:rsid w:val="0E929ACA"/>
    <w:rsid w:val="0E99778E"/>
    <w:rsid w:val="0EA8C04B"/>
    <w:rsid w:val="0EB18251"/>
    <w:rsid w:val="0EB43401"/>
    <w:rsid w:val="0EB7C0D8"/>
    <w:rsid w:val="0ED2EF1C"/>
    <w:rsid w:val="0EE53F14"/>
    <w:rsid w:val="0EE7C0F2"/>
    <w:rsid w:val="0EFECA22"/>
    <w:rsid w:val="0F15E873"/>
    <w:rsid w:val="0F17FA71"/>
    <w:rsid w:val="0F23BC67"/>
    <w:rsid w:val="0F2A7418"/>
    <w:rsid w:val="0F358A81"/>
    <w:rsid w:val="0F515FA1"/>
    <w:rsid w:val="0F52913F"/>
    <w:rsid w:val="0F5DDEA6"/>
    <w:rsid w:val="0F6276BC"/>
    <w:rsid w:val="0F71C689"/>
    <w:rsid w:val="0F8860E7"/>
    <w:rsid w:val="0FB294D0"/>
    <w:rsid w:val="0FC1146C"/>
    <w:rsid w:val="0FC17B41"/>
    <w:rsid w:val="0FC1C1CA"/>
    <w:rsid w:val="0FC83A8F"/>
    <w:rsid w:val="0FCC251F"/>
    <w:rsid w:val="0FCFA9CF"/>
    <w:rsid w:val="0FDB5DD7"/>
    <w:rsid w:val="0FDB9269"/>
    <w:rsid w:val="0FDC989E"/>
    <w:rsid w:val="0FDD86D3"/>
    <w:rsid w:val="0FEA49E3"/>
    <w:rsid w:val="0FFDE392"/>
    <w:rsid w:val="10046542"/>
    <w:rsid w:val="100C86FC"/>
    <w:rsid w:val="100CC8BA"/>
    <w:rsid w:val="100EDAD7"/>
    <w:rsid w:val="100F7F4D"/>
    <w:rsid w:val="1014A352"/>
    <w:rsid w:val="101C8946"/>
    <w:rsid w:val="103145AF"/>
    <w:rsid w:val="103DFD95"/>
    <w:rsid w:val="104893C0"/>
    <w:rsid w:val="104C9071"/>
    <w:rsid w:val="106ADF29"/>
    <w:rsid w:val="10753994"/>
    <w:rsid w:val="1085179D"/>
    <w:rsid w:val="108AE4A2"/>
    <w:rsid w:val="1091EC1A"/>
    <w:rsid w:val="10A8BF80"/>
    <w:rsid w:val="10A8FD63"/>
    <w:rsid w:val="10AD0BA1"/>
    <w:rsid w:val="10BDEB3B"/>
    <w:rsid w:val="10C23CEA"/>
    <w:rsid w:val="10C72599"/>
    <w:rsid w:val="10D2EB87"/>
    <w:rsid w:val="10EACAD4"/>
    <w:rsid w:val="10ECB6E4"/>
    <w:rsid w:val="10ECC582"/>
    <w:rsid w:val="10FE83CD"/>
    <w:rsid w:val="110E8AEE"/>
    <w:rsid w:val="11167E9D"/>
    <w:rsid w:val="111F1369"/>
    <w:rsid w:val="112A4EC8"/>
    <w:rsid w:val="112B7658"/>
    <w:rsid w:val="1132776E"/>
    <w:rsid w:val="1138D062"/>
    <w:rsid w:val="11404461"/>
    <w:rsid w:val="114128F5"/>
    <w:rsid w:val="114B4FB5"/>
    <w:rsid w:val="114C0242"/>
    <w:rsid w:val="114F592C"/>
    <w:rsid w:val="1159E0D8"/>
    <w:rsid w:val="1169647B"/>
    <w:rsid w:val="116CCA3F"/>
    <w:rsid w:val="1172DBB3"/>
    <w:rsid w:val="11746A02"/>
    <w:rsid w:val="11854EA4"/>
    <w:rsid w:val="11907B7D"/>
    <w:rsid w:val="11A5F4DE"/>
    <w:rsid w:val="11CC4EBF"/>
    <w:rsid w:val="11DEF9EC"/>
    <w:rsid w:val="11E0E223"/>
    <w:rsid w:val="11ED14B7"/>
    <w:rsid w:val="11EE0BC5"/>
    <w:rsid w:val="11F9FB95"/>
    <w:rsid w:val="12001832"/>
    <w:rsid w:val="1207EF0D"/>
    <w:rsid w:val="121EEB10"/>
    <w:rsid w:val="12267A89"/>
    <w:rsid w:val="1229CABC"/>
    <w:rsid w:val="122AA412"/>
    <w:rsid w:val="122BCA8A"/>
    <w:rsid w:val="122CDA03"/>
    <w:rsid w:val="123308FB"/>
    <w:rsid w:val="1246E364"/>
    <w:rsid w:val="12474E26"/>
    <w:rsid w:val="12480900"/>
    <w:rsid w:val="124EDE89"/>
    <w:rsid w:val="12764EC3"/>
    <w:rsid w:val="127B5CE6"/>
    <w:rsid w:val="127BBB5C"/>
    <w:rsid w:val="127BDFDE"/>
    <w:rsid w:val="127E1968"/>
    <w:rsid w:val="129E2992"/>
    <w:rsid w:val="12BACDEE"/>
    <w:rsid w:val="12CBA29A"/>
    <w:rsid w:val="12D303DC"/>
    <w:rsid w:val="12D963FE"/>
    <w:rsid w:val="12DBEB3E"/>
    <w:rsid w:val="12EB5D8F"/>
    <w:rsid w:val="1302CDD6"/>
    <w:rsid w:val="1305A873"/>
    <w:rsid w:val="13089AA0"/>
    <w:rsid w:val="13149DD9"/>
    <w:rsid w:val="131BAF24"/>
    <w:rsid w:val="131DA9E7"/>
    <w:rsid w:val="1333859A"/>
    <w:rsid w:val="133A49B3"/>
    <w:rsid w:val="1342E965"/>
    <w:rsid w:val="135EF2AD"/>
    <w:rsid w:val="135F5ED3"/>
    <w:rsid w:val="137346DA"/>
    <w:rsid w:val="13A7E3A7"/>
    <w:rsid w:val="13A97461"/>
    <w:rsid w:val="13B61A9C"/>
    <w:rsid w:val="13B61EDB"/>
    <w:rsid w:val="13B80639"/>
    <w:rsid w:val="13C6B0FA"/>
    <w:rsid w:val="13CFAEAB"/>
    <w:rsid w:val="13D7873E"/>
    <w:rsid w:val="13EA7823"/>
    <w:rsid w:val="13EA87F3"/>
    <w:rsid w:val="13ECEFAD"/>
    <w:rsid w:val="13FA5ACC"/>
    <w:rsid w:val="140BB5BD"/>
    <w:rsid w:val="1418FDEC"/>
    <w:rsid w:val="142BBD64"/>
    <w:rsid w:val="14310B46"/>
    <w:rsid w:val="1432BA79"/>
    <w:rsid w:val="14499028"/>
    <w:rsid w:val="144B2D55"/>
    <w:rsid w:val="14587D61"/>
    <w:rsid w:val="145CFE4D"/>
    <w:rsid w:val="1478C5E8"/>
    <w:rsid w:val="148E167F"/>
    <w:rsid w:val="14988940"/>
    <w:rsid w:val="14994263"/>
    <w:rsid w:val="149A1062"/>
    <w:rsid w:val="149E6450"/>
    <w:rsid w:val="14A046F3"/>
    <w:rsid w:val="14A7FC49"/>
    <w:rsid w:val="14B5F4F3"/>
    <w:rsid w:val="14C5FDC4"/>
    <w:rsid w:val="14E1E5E4"/>
    <w:rsid w:val="14F2C700"/>
    <w:rsid w:val="152FD2D7"/>
    <w:rsid w:val="153F8B7C"/>
    <w:rsid w:val="1541FFC7"/>
    <w:rsid w:val="154E1B93"/>
    <w:rsid w:val="1550ACB7"/>
    <w:rsid w:val="155DBC35"/>
    <w:rsid w:val="156A450A"/>
    <w:rsid w:val="156FC03B"/>
    <w:rsid w:val="15728419"/>
    <w:rsid w:val="157B58A3"/>
    <w:rsid w:val="15809EBD"/>
    <w:rsid w:val="15827BE0"/>
    <w:rsid w:val="15877376"/>
    <w:rsid w:val="158B4EDC"/>
    <w:rsid w:val="15971AAF"/>
    <w:rsid w:val="15A259BB"/>
    <w:rsid w:val="15B40887"/>
    <w:rsid w:val="15BA0583"/>
    <w:rsid w:val="15CB670E"/>
    <w:rsid w:val="15CDB412"/>
    <w:rsid w:val="15D115E2"/>
    <w:rsid w:val="15D9A9C5"/>
    <w:rsid w:val="160117A1"/>
    <w:rsid w:val="16041112"/>
    <w:rsid w:val="160F3750"/>
    <w:rsid w:val="161416E3"/>
    <w:rsid w:val="1628F5B7"/>
    <w:rsid w:val="162FB5D1"/>
    <w:rsid w:val="1632B2F0"/>
    <w:rsid w:val="16369FF2"/>
    <w:rsid w:val="16380DD1"/>
    <w:rsid w:val="16397579"/>
    <w:rsid w:val="16399AB6"/>
    <w:rsid w:val="163F0F18"/>
    <w:rsid w:val="164CA62E"/>
    <w:rsid w:val="165A7BAA"/>
    <w:rsid w:val="167D3045"/>
    <w:rsid w:val="1688EFEB"/>
    <w:rsid w:val="16915BB9"/>
    <w:rsid w:val="16AA2777"/>
    <w:rsid w:val="16AEC8E1"/>
    <w:rsid w:val="16B1AEF0"/>
    <w:rsid w:val="16BD10BB"/>
    <w:rsid w:val="16BD3D69"/>
    <w:rsid w:val="16C37D05"/>
    <w:rsid w:val="16C6A113"/>
    <w:rsid w:val="16CCA34C"/>
    <w:rsid w:val="16D29BAB"/>
    <w:rsid w:val="16FB48F8"/>
    <w:rsid w:val="17013368"/>
    <w:rsid w:val="1706156B"/>
    <w:rsid w:val="170A3CB4"/>
    <w:rsid w:val="17159097"/>
    <w:rsid w:val="171795F9"/>
    <w:rsid w:val="17189A3E"/>
    <w:rsid w:val="172E7FA9"/>
    <w:rsid w:val="1737A822"/>
    <w:rsid w:val="174F0869"/>
    <w:rsid w:val="175A97C3"/>
    <w:rsid w:val="175DD42C"/>
    <w:rsid w:val="17699AE2"/>
    <w:rsid w:val="17803852"/>
    <w:rsid w:val="179F1DA9"/>
    <w:rsid w:val="17A3274F"/>
    <w:rsid w:val="17A464E7"/>
    <w:rsid w:val="17A6E11A"/>
    <w:rsid w:val="17C92855"/>
    <w:rsid w:val="17E4CD8B"/>
    <w:rsid w:val="17ECDCE1"/>
    <w:rsid w:val="17ED87DB"/>
    <w:rsid w:val="17EDC440"/>
    <w:rsid w:val="17F0C327"/>
    <w:rsid w:val="17F18430"/>
    <w:rsid w:val="17F93FB4"/>
    <w:rsid w:val="17FB9563"/>
    <w:rsid w:val="18055C51"/>
    <w:rsid w:val="181F8554"/>
    <w:rsid w:val="182C00DF"/>
    <w:rsid w:val="1831B4F1"/>
    <w:rsid w:val="1831B670"/>
    <w:rsid w:val="1831E626"/>
    <w:rsid w:val="18497E58"/>
    <w:rsid w:val="184A67A7"/>
    <w:rsid w:val="18592DE5"/>
    <w:rsid w:val="185BA256"/>
    <w:rsid w:val="186B093B"/>
    <w:rsid w:val="18713E2C"/>
    <w:rsid w:val="188F5B48"/>
    <w:rsid w:val="1895226F"/>
    <w:rsid w:val="189EF9ED"/>
    <w:rsid w:val="18A53784"/>
    <w:rsid w:val="18AAC5B2"/>
    <w:rsid w:val="18AAE6BC"/>
    <w:rsid w:val="18B03000"/>
    <w:rsid w:val="18B14F59"/>
    <w:rsid w:val="18BBE5F5"/>
    <w:rsid w:val="18C1D444"/>
    <w:rsid w:val="18DD53B4"/>
    <w:rsid w:val="191B26EB"/>
    <w:rsid w:val="1920550A"/>
    <w:rsid w:val="19265789"/>
    <w:rsid w:val="19354345"/>
    <w:rsid w:val="19484604"/>
    <w:rsid w:val="195D3EBF"/>
    <w:rsid w:val="195EA32C"/>
    <w:rsid w:val="19631F45"/>
    <w:rsid w:val="1963E060"/>
    <w:rsid w:val="1964AF8B"/>
    <w:rsid w:val="1964F7D9"/>
    <w:rsid w:val="1991537E"/>
    <w:rsid w:val="19A82FC3"/>
    <w:rsid w:val="19AD06B7"/>
    <w:rsid w:val="19B2F71B"/>
    <w:rsid w:val="19B3D6E8"/>
    <w:rsid w:val="19B535CE"/>
    <w:rsid w:val="19B9A92E"/>
    <w:rsid w:val="19E04D40"/>
    <w:rsid w:val="19E69FB0"/>
    <w:rsid w:val="1A096E30"/>
    <w:rsid w:val="1A0A612A"/>
    <w:rsid w:val="1A22CDDA"/>
    <w:rsid w:val="1A2CEF0E"/>
    <w:rsid w:val="1A2E117E"/>
    <w:rsid w:val="1A53CEF8"/>
    <w:rsid w:val="1A596A5D"/>
    <w:rsid w:val="1A5FDBEB"/>
    <w:rsid w:val="1A6465E8"/>
    <w:rsid w:val="1A66AD41"/>
    <w:rsid w:val="1A6AE680"/>
    <w:rsid w:val="1A7C351D"/>
    <w:rsid w:val="1A9EEAEE"/>
    <w:rsid w:val="1AA0B681"/>
    <w:rsid w:val="1AA5F100"/>
    <w:rsid w:val="1ABB5CC6"/>
    <w:rsid w:val="1AD37438"/>
    <w:rsid w:val="1AD60BC1"/>
    <w:rsid w:val="1AD85F54"/>
    <w:rsid w:val="1AF63C8B"/>
    <w:rsid w:val="1B00195B"/>
    <w:rsid w:val="1B09E5FC"/>
    <w:rsid w:val="1B145875"/>
    <w:rsid w:val="1B237D47"/>
    <w:rsid w:val="1B2D2302"/>
    <w:rsid w:val="1B31E8BB"/>
    <w:rsid w:val="1B3BC3A1"/>
    <w:rsid w:val="1B3F0886"/>
    <w:rsid w:val="1B4A0903"/>
    <w:rsid w:val="1B4A7A46"/>
    <w:rsid w:val="1B524656"/>
    <w:rsid w:val="1B76BCA8"/>
    <w:rsid w:val="1B93240F"/>
    <w:rsid w:val="1B95B90A"/>
    <w:rsid w:val="1B979B31"/>
    <w:rsid w:val="1B997DE4"/>
    <w:rsid w:val="1BA65D33"/>
    <w:rsid w:val="1BB05E39"/>
    <w:rsid w:val="1BB7C87C"/>
    <w:rsid w:val="1BD9B83C"/>
    <w:rsid w:val="1BDF24B4"/>
    <w:rsid w:val="1C03FB0A"/>
    <w:rsid w:val="1C0D3A54"/>
    <w:rsid w:val="1C272570"/>
    <w:rsid w:val="1C29E8B3"/>
    <w:rsid w:val="1C2C1E7D"/>
    <w:rsid w:val="1C4310B7"/>
    <w:rsid w:val="1C588A94"/>
    <w:rsid w:val="1C6119F5"/>
    <w:rsid w:val="1C6D3A5C"/>
    <w:rsid w:val="1C7A250C"/>
    <w:rsid w:val="1C84AC46"/>
    <w:rsid w:val="1C860E26"/>
    <w:rsid w:val="1CC3892F"/>
    <w:rsid w:val="1CCBBFE6"/>
    <w:rsid w:val="1CCD319F"/>
    <w:rsid w:val="1CDED004"/>
    <w:rsid w:val="1CFADA4D"/>
    <w:rsid w:val="1D10E6CC"/>
    <w:rsid w:val="1D3D5648"/>
    <w:rsid w:val="1D400156"/>
    <w:rsid w:val="1D46DCE4"/>
    <w:rsid w:val="1D48B38C"/>
    <w:rsid w:val="1D516D49"/>
    <w:rsid w:val="1D6C8254"/>
    <w:rsid w:val="1D6FABE5"/>
    <w:rsid w:val="1D7133A2"/>
    <w:rsid w:val="1D71E0A6"/>
    <w:rsid w:val="1D922505"/>
    <w:rsid w:val="1D9339C3"/>
    <w:rsid w:val="1D949D1E"/>
    <w:rsid w:val="1DA4B66A"/>
    <w:rsid w:val="1DA7494E"/>
    <w:rsid w:val="1DA80178"/>
    <w:rsid w:val="1DAAD08A"/>
    <w:rsid w:val="1DAB5A0F"/>
    <w:rsid w:val="1DAF18E9"/>
    <w:rsid w:val="1DB0A5A8"/>
    <w:rsid w:val="1DB75877"/>
    <w:rsid w:val="1DD9FE65"/>
    <w:rsid w:val="1DE892DD"/>
    <w:rsid w:val="1DFC7F98"/>
    <w:rsid w:val="1DFD3392"/>
    <w:rsid w:val="1E204A7A"/>
    <w:rsid w:val="1E2941A3"/>
    <w:rsid w:val="1E366D44"/>
    <w:rsid w:val="1E41C003"/>
    <w:rsid w:val="1E4EB437"/>
    <w:rsid w:val="1E58CC20"/>
    <w:rsid w:val="1E5E78DA"/>
    <w:rsid w:val="1E75F0BF"/>
    <w:rsid w:val="1E7820BD"/>
    <w:rsid w:val="1E7F7E4B"/>
    <w:rsid w:val="1E923180"/>
    <w:rsid w:val="1EB098DB"/>
    <w:rsid w:val="1EB6D6DB"/>
    <w:rsid w:val="1ECE8B89"/>
    <w:rsid w:val="1EEBE050"/>
    <w:rsid w:val="1F093173"/>
    <w:rsid w:val="1F0A2291"/>
    <w:rsid w:val="1F0E6788"/>
    <w:rsid w:val="1F112750"/>
    <w:rsid w:val="1F1F3DDA"/>
    <w:rsid w:val="1F330F3A"/>
    <w:rsid w:val="1F346737"/>
    <w:rsid w:val="1F3EBA54"/>
    <w:rsid w:val="1F3F0555"/>
    <w:rsid w:val="1F46AC0B"/>
    <w:rsid w:val="1F500630"/>
    <w:rsid w:val="1F543172"/>
    <w:rsid w:val="1F579585"/>
    <w:rsid w:val="1F5F4452"/>
    <w:rsid w:val="1F658666"/>
    <w:rsid w:val="1F6A66D9"/>
    <w:rsid w:val="1F87B7FB"/>
    <w:rsid w:val="1F8BD000"/>
    <w:rsid w:val="1FB9BEF9"/>
    <w:rsid w:val="1FC31A44"/>
    <w:rsid w:val="1FC46F6F"/>
    <w:rsid w:val="1FD06DE7"/>
    <w:rsid w:val="1FEAD89E"/>
    <w:rsid w:val="1FEF58A9"/>
    <w:rsid w:val="1FFA17CE"/>
    <w:rsid w:val="2006A8C8"/>
    <w:rsid w:val="2008279C"/>
    <w:rsid w:val="200FCF07"/>
    <w:rsid w:val="2010FBD4"/>
    <w:rsid w:val="20204847"/>
    <w:rsid w:val="20285B75"/>
    <w:rsid w:val="20372109"/>
    <w:rsid w:val="203D1167"/>
    <w:rsid w:val="2043C4AC"/>
    <w:rsid w:val="2044F39C"/>
    <w:rsid w:val="2045E689"/>
    <w:rsid w:val="2049A0AF"/>
    <w:rsid w:val="2052500B"/>
    <w:rsid w:val="2057DECF"/>
    <w:rsid w:val="205BF0EA"/>
    <w:rsid w:val="20617E0F"/>
    <w:rsid w:val="2074E561"/>
    <w:rsid w:val="207DBA8E"/>
    <w:rsid w:val="20874573"/>
    <w:rsid w:val="208BA88F"/>
    <w:rsid w:val="209F96B9"/>
    <w:rsid w:val="20ACF7B1"/>
    <w:rsid w:val="20C0B133"/>
    <w:rsid w:val="20D172F2"/>
    <w:rsid w:val="20D3C357"/>
    <w:rsid w:val="20E3B01D"/>
    <w:rsid w:val="20E3E58F"/>
    <w:rsid w:val="20F820E6"/>
    <w:rsid w:val="20FC6E2C"/>
    <w:rsid w:val="21008B88"/>
    <w:rsid w:val="210092A3"/>
    <w:rsid w:val="2100CD8E"/>
    <w:rsid w:val="2112823B"/>
    <w:rsid w:val="2115F76B"/>
    <w:rsid w:val="2128F754"/>
    <w:rsid w:val="213B410C"/>
    <w:rsid w:val="213B87CD"/>
    <w:rsid w:val="214F4FE0"/>
    <w:rsid w:val="216C442B"/>
    <w:rsid w:val="217150D2"/>
    <w:rsid w:val="217A8FA9"/>
    <w:rsid w:val="217E2A26"/>
    <w:rsid w:val="218AA218"/>
    <w:rsid w:val="218B7758"/>
    <w:rsid w:val="219C846B"/>
    <w:rsid w:val="21A6E90A"/>
    <w:rsid w:val="21A7B03D"/>
    <w:rsid w:val="21AE1B18"/>
    <w:rsid w:val="21C5D4E6"/>
    <w:rsid w:val="21D7FAF2"/>
    <w:rsid w:val="21DC6DDF"/>
    <w:rsid w:val="21E2E04F"/>
    <w:rsid w:val="21E82653"/>
    <w:rsid w:val="21ED8BF4"/>
    <w:rsid w:val="21F5636B"/>
    <w:rsid w:val="2212F019"/>
    <w:rsid w:val="2217597C"/>
    <w:rsid w:val="2220C137"/>
    <w:rsid w:val="222164CE"/>
    <w:rsid w:val="2224B1F1"/>
    <w:rsid w:val="2225F2FF"/>
    <w:rsid w:val="2275E3A9"/>
    <w:rsid w:val="22773756"/>
    <w:rsid w:val="22787B04"/>
    <w:rsid w:val="227AE3A7"/>
    <w:rsid w:val="229DE6C8"/>
    <w:rsid w:val="22A61A30"/>
    <w:rsid w:val="22B7A423"/>
    <w:rsid w:val="22CBAF6C"/>
    <w:rsid w:val="22D7ED8D"/>
    <w:rsid w:val="22DD9928"/>
    <w:rsid w:val="22E250A2"/>
    <w:rsid w:val="22FD7C08"/>
    <w:rsid w:val="23062741"/>
    <w:rsid w:val="23089828"/>
    <w:rsid w:val="2310277C"/>
    <w:rsid w:val="2317635A"/>
    <w:rsid w:val="231BDE62"/>
    <w:rsid w:val="23228179"/>
    <w:rsid w:val="2330B19D"/>
    <w:rsid w:val="2340FA26"/>
    <w:rsid w:val="23707964"/>
    <w:rsid w:val="2377141E"/>
    <w:rsid w:val="237A67E7"/>
    <w:rsid w:val="237D7BE0"/>
    <w:rsid w:val="237DCCE9"/>
    <w:rsid w:val="2386AE69"/>
    <w:rsid w:val="238DD3B5"/>
    <w:rsid w:val="23AAAA6B"/>
    <w:rsid w:val="23AE2339"/>
    <w:rsid w:val="23B23929"/>
    <w:rsid w:val="23BF0DD4"/>
    <w:rsid w:val="23CA93DA"/>
    <w:rsid w:val="23D27351"/>
    <w:rsid w:val="23E1C065"/>
    <w:rsid w:val="24057683"/>
    <w:rsid w:val="2414759D"/>
    <w:rsid w:val="242A6EDB"/>
    <w:rsid w:val="2439C44B"/>
    <w:rsid w:val="244F0522"/>
    <w:rsid w:val="2457883C"/>
    <w:rsid w:val="246184F2"/>
    <w:rsid w:val="24715370"/>
    <w:rsid w:val="2478B91E"/>
    <w:rsid w:val="247901C3"/>
    <w:rsid w:val="24790E25"/>
    <w:rsid w:val="2484D3F2"/>
    <w:rsid w:val="248E450B"/>
    <w:rsid w:val="24923D64"/>
    <w:rsid w:val="2493B9E7"/>
    <w:rsid w:val="24C5EBAC"/>
    <w:rsid w:val="24CA941D"/>
    <w:rsid w:val="24D25054"/>
    <w:rsid w:val="24DB8E25"/>
    <w:rsid w:val="24DF53A3"/>
    <w:rsid w:val="24E8799F"/>
    <w:rsid w:val="24F2633C"/>
    <w:rsid w:val="24FBF251"/>
    <w:rsid w:val="24FC15A7"/>
    <w:rsid w:val="25086351"/>
    <w:rsid w:val="250DEC58"/>
    <w:rsid w:val="25102D3A"/>
    <w:rsid w:val="2515983B"/>
    <w:rsid w:val="252E65EE"/>
    <w:rsid w:val="2530BA9C"/>
    <w:rsid w:val="25382027"/>
    <w:rsid w:val="25569406"/>
    <w:rsid w:val="2582C2B5"/>
    <w:rsid w:val="258D147B"/>
    <w:rsid w:val="258DFAC5"/>
    <w:rsid w:val="25A9BF07"/>
    <w:rsid w:val="25B65E52"/>
    <w:rsid w:val="25C34A9A"/>
    <w:rsid w:val="25C6CE58"/>
    <w:rsid w:val="25CB1B0D"/>
    <w:rsid w:val="25D0D311"/>
    <w:rsid w:val="25D3B0D5"/>
    <w:rsid w:val="25DE3AAA"/>
    <w:rsid w:val="25E1FBD3"/>
    <w:rsid w:val="25FA0A1B"/>
    <w:rsid w:val="25FD9903"/>
    <w:rsid w:val="260A0115"/>
    <w:rsid w:val="264E8EEB"/>
    <w:rsid w:val="26574F4A"/>
    <w:rsid w:val="2658BBA8"/>
    <w:rsid w:val="265ED83B"/>
    <w:rsid w:val="2660A5E7"/>
    <w:rsid w:val="2661C4CC"/>
    <w:rsid w:val="266840E3"/>
    <w:rsid w:val="267541C8"/>
    <w:rsid w:val="267CFA84"/>
    <w:rsid w:val="268AE989"/>
    <w:rsid w:val="269810F0"/>
    <w:rsid w:val="26A7F1F8"/>
    <w:rsid w:val="26BA1950"/>
    <w:rsid w:val="26D7C42A"/>
    <w:rsid w:val="26E65610"/>
    <w:rsid w:val="26E8F718"/>
    <w:rsid w:val="26EA7EB6"/>
    <w:rsid w:val="26F47575"/>
    <w:rsid w:val="26FFEEAD"/>
    <w:rsid w:val="27068427"/>
    <w:rsid w:val="270B94D2"/>
    <w:rsid w:val="270DA837"/>
    <w:rsid w:val="2713857B"/>
    <w:rsid w:val="2713CE9B"/>
    <w:rsid w:val="271F4280"/>
    <w:rsid w:val="2721642F"/>
    <w:rsid w:val="2721D373"/>
    <w:rsid w:val="272423D5"/>
    <w:rsid w:val="272D797B"/>
    <w:rsid w:val="2739D754"/>
    <w:rsid w:val="273A075E"/>
    <w:rsid w:val="274D46CB"/>
    <w:rsid w:val="2759F041"/>
    <w:rsid w:val="2770DDC3"/>
    <w:rsid w:val="2786EEE0"/>
    <w:rsid w:val="2797ACC1"/>
    <w:rsid w:val="27AFDE45"/>
    <w:rsid w:val="27BC1DBC"/>
    <w:rsid w:val="27BFD251"/>
    <w:rsid w:val="27C537C1"/>
    <w:rsid w:val="27C85A0B"/>
    <w:rsid w:val="27CFE703"/>
    <w:rsid w:val="27EED32A"/>
    <w:rsid w:val="27F1810D"/>
    <w:rsid w:val="280D6637"/>
    <w:rsid w:val="281A4F9D"/>
    <w:rsid w:val="2822DD24"/>
    <w:rsid w:val="2829B944"/>
    <w:rsid w:val="282DC55B"/>
    <w:rsid w:val="2831C2E9"/>
    <w:rsid w:val="2884437B"/>
    <w:rsid w:val="28A7770E"/>
    <w:rsid w:val="28AC1BCA"/>
    <w:rsid w:val="28FBFB16"/>
    <w:rsid w:val="28FC3A86"/>
    <w:rsid w:val="291024C3"/>
    <w:rsid w:val="2934AE4B"/>
    <w:rsid w:val="293EC910"/>
    <w:rsid w:val="293F2552"/>
    <w:rsid w:val="2957ECCA"/>
    <w:rsid w:val="295842DA"/>
    <w:rsid w:val="29614BC0"/>
    <w:rsid w:val="296EDB8C"/>
    <w:rsid w:val="2972D10B"/>
    <w:rsid w:val="29860774"/>
    <w:rsid w:val="299888BF"/>
    <w:rsid w:val="29A75884"/>
    <w:rsid w:val="29AA9CA5"/>
    <w:rsid w:val="29C399C4"/>
    <w:rsid w:val="29E56230"/>
    <w:rsid w:val="29F8BDA5"/>
    <w:rsid w:val="2A033094"/>
    <w:rsid w:val="2A0473BA"/>
    <w:rsid w:val="2A12C2CD"/>
    <w:rsid w:val="2A1C0506"/>
    <w:rsid w:val="2A1F3082"/>
    <w:rsid w:val="2A1FC7B6"/>
    <w:rsid w:val="2A2D66C8"/>
    <w:rsid w:val="2A2DDEA4"/>
    <w:rsid w:val="2A35DF54"/>
    <w:rsid w:val="2A3DE45B"/>
    <w:rsid w:val="2A3FFBF1"/>
    <w:rsid w:val="2A5079A0"/>
    <w:rsid w:val="2A5601F9"/>
    <w:rsid w:val="2A619391"/>
    <w:rsid w:val="2A81F421"/>
    <w:rsid w:val="2A8C04D7"/>
    <w:rsid w:val="2A941621"/>
    <w:rsid w:val="2AB8CD09"/>
    <w:rsid w:val="2AC6859B"/>
    <w:rsid w:val="2AD83A7E"/>
    <w:rsid w:val="2AE17CAA"/>
    <w:rsid w:val="2AE38D5B"/>
    <w:rsid w:val="2AED035D"/>
    <w:rsid w:val="2AFAE5FD"/>
    <w:rsid w:val="2B302227"/>
    <w:rsid w:val="2B36B02E"/>
    <w:rsid w:val="2B4010C3"/>
    <w:rsid w:val="2B567829"/>
    <w:rsid w:val="2B5EC48F"/>
    <w:rsid w:val="2B7689AE"/>
    <w:rsid w:val="2B9F0331"/>
    <w:rsid w:val="2BB79D94"/>
    <w:rsid w:val="2BB87D6D"/>
    <w:rsid w:val="2BBBB19A"/>
    <w:rsid w:val="2BC24758"/>
    <w:rsid w:val="2BCD4C04"/>
    <w:rsid w:val="2BCF09BD"/>
    <w:rsid w:val="2BD9F225"/>
    <w:rsid w:val="2BED555A"/>
    <w:rsid w:val="2BFDF69B"/>
    <w:rsid w:val="2C103F7B"/>
    <w:rsid w:val="2C1A32D8"/>
    <w:rsid w:val="2C409ADA"/>
    <w:rsid w:val="2C43F9D3"/>
    <w:rsid w:val="2C4B6007"/>
    <w:rsid w:val="2C4F7476"/>
    <w:rsid w:val="2C5A687E"/>
    <w:rsid w:val="2C633B52"/>
    <w:rsid w:val="2C7E27F2"/>
    <w:rsid w:val="2C8D976F"/>
    <w:rsid w:val="2C953A68"/>
    <w:rsid w:val="2CA7B6D2"/>
    <w:rsid w:val="2CA928C7"/>
    <w:rsid w:val="2CA9C77E"/>
    <w:rsid w:val="2CC4A297"/>
    <w:rsid w:val="2CC5F8E0"/>
    <w:rsid w:val="2CC737E8"/>
    <w:rsid w:val="2CCA46F3"/>
    <w:rsid w:val="2CD27107"/>
    <w:rsid w:val="2CDC967D"/>
    <w:rsid w:val="2CE377E3"/>
    <w:rsid w:val="2CFC0689"/>
    <w:rsid w:val="2D011F4C"/>
    <w:rsid w:val="2D069C79"/>
    <w:rsid w:val="2D087221"/>
    <w:rsid w:val="2D1180D7"/>
    <w:rsid w:val="2D14C15E"/>
    <w:rsid w:val="2D29A61C"/>
    <w:rsid w:val="2D30864C"/>
    <w:rsid w:val="2D309B0F"/>
    <w:rsid w:val="2D3350B5"/>
    <w:rsid w:val="2D3F067E"/>
    <w:rsid w:val="2D4F94B9"/>
    <w:rsid w:val="2D515D28"/>
    <w:rsid w:val="2D5F10DA"/>
    <w:rsid w:val="2D78BD4C"/>
    <w:rsid w:val="2D7A48AF"/>
    <w:rsid w:val="2D7FE8B8"/>
    <w:rsid w:val="2D84421A"/>
    <w:rsid w:val="2D8B6E40"/>
    <w:rsid w:val="2DAFCF14"/>
    <w:rsid w:val="2DB0222C"/>
    <w:rsid w:val="2DC3164F"/>
    <w:rsid w:val="2DC9164A"/>
    <w:rsid w:val="2DCAC5F8"/>
    <w:rsid w:val="2DD7816E"/>
    <w:rsid w:val="2DDD38AF"/>
    <w:rsid w:val="2DF0016B"/>
    <w:rsid w:val="2DF809C2"/>
    <w:rsid w:val="2DFFFBAA"/>
    <w:rsid w:val="2E07B8F9"/>
    <w:rsid w:val="2E16592C"/>
    <w:rsid w:val="2E1D2CA3"/>
    <w:rsid w:val="2E274F49"/>
    <w:rsid w:val="2E29D173"/>
    <w:rsid w:val="2E328508"/>
    <w:rsid w:val="2E399B54"/>
    <w:rsid w:val="2E39CEB8"/>
    <w:rsid w:val="2E3A132E"/>
    <w:rsid w:val="2E400AAA"/>
    <w:rsid w:val="2E45B8C8"/>
    <w:rsid w:val="2E521771"/>
    <w:rsid w:val="2E56803B"/>
    <w:rsid w:val="2E662BBD"/>
    <w:rsid w:val="2E673A1B"/>
    <w:rsid w:val="2E7443D3"/>
    <w:rsid w:val="2E7E668B"/>
    <w:rsid w:val="2EA570FF"/>
    <w:rsid w:val="2EAE9CB0"/>
    <w:rsid w:val="2EB2F996"/>
    <w:rsid w:val="2ED16A8A"/>
    <w:rsid w:val="2EF9BDD8"/>
    <w:rsid w:val="2F0AC0D6"/>
    <w:rsid w:val="2F191033"/>
    <w:rsid w:val="2F1C7628"/>
    <w:rsid w:val="2F1D3476"/>
    <w:rsid w:val="2F229D1A"/>
    <w:rsid w:val="2F2438B8"/>
    <w:rsid w:val="2F2643A2"/>
    <w:rsid w:val="2F26E942"/>
    <w:rsid w:val="2F31EF6D"/>
    <w:rsid w:val="2F3500CF"/>
    <w:rsid w:val="2F36003F"/>
    <w:rsid w:val="2F3E7226"/>
    <w:rsid w:val="2F412CFD"/>
    <w:rsid w:val="2F479EEF"/>
    <w:rsid w:val="2F47A691"/>
    <w:rsid w:val="2F4A847B"/>
    <w:rsid w:val="2F52E8DE"/>
    <w:rsid w:val="2F5A92BF"/>
    <w:rsid w:val="2F5F6133"/>
    <w:rsid w:val="2F6C1CB8"/>
    <w:rsid w:val="2F73009F"/>
    <w:rsid w:val="2F790E06"/>
    <w:rsid w:val="2F913B2A"/>
    <w:rsid w:val="2F93800F"/>
    <w:rsid w:val="2FA50347"/>
    <w:rsid w:val="2FAEFFF9"/>
    <w:rsid w:val="2FB549DC"/>
    <w:rsid w:val="2FFF88CB"/>
    <w:rsid w:val="30087175"/>
    <w:rsid w:val="300ECF5A"/>
    <w:rsid w:val="3017E673"/>
    <w:rsid w:val="302A7E47"/>
    <w:rsid w:val="302BBA96"/>
    <w:rsid w:val="3033794C"/>
    <w:rsid w:val="30341EB5"/>
    <w:rsid w:val="30356E15"/>
    <w:rsid w:val="3041216F"/>
    <w:rsid w:val="30521A29"/>
    <w:rsid w:val="3053B8B6"/>
    <w:rsid w:val="3058C9A9"/>
    <w:rsid w:val="305D389E"/>
    <w:rsid w:val="30656FE6"/>
    <w:rsid w:val="306D6C4D"/>
    <w:rsid w:val="30962891"/>
    <w:rsid w:val="309B2C78"/>
    <w:rsid w:val="309CBD84"/>
    <w:rsid w:val="309DDEC2"/>
    <w:rsid w:val="30CD2765"/>
    <w:rsid w:val="30D5F0CC"/>
    <w:rsid w:val="30DFF9D1"/>
    <w:rsid w:val="30F7A97A"/>
    <w:rsid w:val="30FB06FE"/>
    <w:rsid w:val="30FB2487"/>
    <w:rsid w:val="3109F2D1"/>
    <w:rsid w:val="310AA135"/>
    <w:rsid w:val="31255DC1"/>
    <w:rsid w:val="312B5EEF"/>
    <w:rsid w:val="313B90BA"/>
    <w:rsid w:val="31451573"/>
    <w:rsid w:val="3146275F"/>
    <w:rsid w:val="3147F75D"/>
    <w:rsid w:val="31664128"/>
    <w:rsid w:val="316958B2"/>
    <w:rsid w:val="3169B45E"/>
    <w:rsid w:val="3175B99B"/>
    <w:rsid w:val="317AAC31"/>
    <w:rsid w:val="317F214C"/>
    <w:rsid w:val="319A36CD"/>
    <w:rsid w:val="319BA5A9"/>
    <w:rsid w:val="31AED2E6"/>
    <w:rsid w:val="31B36825"/>
    <w:rsid w:val="31D90C02"/>
    <w:rsid w:val="31E3826D"/>
    <w:rsid w:val="31E3E688"/>
    <w:rsid w:val="31EFAA82"/>
    <w:rsid w:val="31F5C1E0"/>
    <w:rsid w:val="31FAC871"/>
    <w:rsid w:val="32043F7B"/>
    <w:rsid w:val="321CD5E0"/>
    <w:rsid w:val="32339CA0"/>
    <w:rsid w:val="3242C597"/>
    <w:rsid w:val="324CD0B0"/>
    <w:rsid w:val="32516115"/>
    <w:rsid w:val="325ECF79"/>
    <w:rsid w:val="32626D46"/>
    <w:rsid w:val="3264D2F6"/>
    <w:rsid w:val="326E3830"/>
    <w:rsid w:val="327B2FEA"/>
    <w:rsid w:val="327C2A00"/>
    <w:rsid w:val="327C67D2"/>
    <w:rsid w:val="328104F0"/>
    <w:rsid w:val="32828119"/>
    <w:rsid w:val="32876549"/>
    <w:rsid w:val="32A380FE"/>
    <w:rsid w:val="32C69B53"/>
    <w:rsid w:val="32CD5F99"/>
    <w:rsid w:val="32D27774"/>
    <w:rsid w:val="32E08974"/>
    <w:rsid w:val="330F67AE"/>
    <w:rsid w:val="3311559A"/>
    <w:rsid w:val="3314E2A8"/>
    <w:rsid w:val="33158667"/>
    <w:rsid w:val="3315E1D4"/>
    <w:rsid w:val="33174AD2"/>
    <w:rsid w:val="331B01EC"/>
    <w:rsid w:val="33269B7D"/>
    <w:rsid w:val="333362C3"/>
    <w:rsid w:val="333ADACA"/>
    <w:rsid w:val="3343AB32"/>
    <w:rsid w:val="334656DA"/>
    <w:rsid w:val="335DFE95"/>
    <w:rsid w:val="33670258"/>
    <w:rsid w:val="336A6009"/>
    <w:rsid w:val="336B2E0C"/>
    <w:rsid w:val="338E233F"/>
    <w:rsid w:val="33971553"/>
    <w:rsid w:val="339C94AB"/>
    <w:rsid w:val="33B29399"/>
    <w:rsid w:val="33B2A041"/>
    <w:rsid w:val="33B5E6E5"/>
    <w:rsid w:val="33B73D46"/>
    <w:rsid w:val="33CC54A7"/>
    <w:rsid w:val="33DCD574"/>
    <w:rsid w:val="33E11F46"/>
    <w:rsid w:val="33E2BBB0"/>
    <w:rsid w:val="33F01DD8"/>
    <w:rsid w:val="34021A62"/>
    <w:rsid w:val="3404B4F0"/>
    <w:rsid w:val="34084355"/>
    <w:rsid w:val="340B43F9"/>
    <w:rsid w:val="34120E07"/>
    <w:rsid w:val="34158B84"/>
    <w:rsid w:val="341BAD8F"/>
    <w:rsid w:val="3430479C"/>
    <w:rsid w:val="343D8C6E"/>
    <w:rsid w:val="34462A65"/>
    <w:rsid w:val="344C8591"/>
    <w:rsid w:val="344D8ACA"/>
    <w:rsid w:val="345053E5"/>
    <w:rsid w:val="3453CA25"/>
    <w:rsid w:val="3464EF8C"/>
    <w:rsid w:val="346965E8"/>
    <w:rsid w:val="3471153E"/>
    <w:rsid w:val="3480D34D"/>
    <w:rsid w:val="34854423"/>
    <w:rsid w:val="349011C0"/>
    <w:rsid w:val="34A60ADE"/>
    <w:rsid w:val="34B36930"/>
    <w:rsid w:val="34C980CA"/>
    <w:rsid w:val="34CE3AEB"/>
    <w:rsid w:val="34FCC803"/>
    <w:rsid w:val="3503C0AE"/>
    <w:rsid w:val="351B1327"/>
    <w:rsid w:val="351D1EA4"/>
    <w:rsid w:val="351E5A5A"/>
    <w:rsid w:val="35223849"/>
    <w:rsid w:val="3524B72E"/>
    <w:rsid w:val="35346FB0"/>
    <w:rsid w:val="3534C61F"/>
    <w:rsid w:val="354816AF"/>
    <w:rsid w:val="3553C30A"/>
    <w:rsid w:val="35594F3C"/>
    <w:rsid w:val="3561531A"/>
    <w:rsid w:val="3563F0F6"/>
    <w:rsid w:val="356E1D8F"/>
    <w:rsid w:val="3578A11F"/>
    <w:rsid w:val="357A6A25"/>
    <w:rsid w:val="35896D0A"/>
    <w:rsid w:val="358C2D0D"/>
    <w:rsid w:val="35904715"/>
    <w:rsid w:val="35A498F6"/>
    <w:rsid w:val="35AAA6FD"/>
    <w:rsid w:val="35B4E6D2"/>
    <w:rsid w:val="35C49410"/>
    <w:rsid w:val="35CB5DBA"/>
    <w:rsid w:val="35D212EC"/>
    <w:rsid w:val="35EAB2E3"/>
    <w:rsid w:val="35FB7CFC"/>
    <w:rsid w:val="3610241A"/>
    <w:rsid w:val="3611E194"/>
    <w:rsid w:val="362B5C74"/>
    <w:rsid w:val="362D17FD"/>
    <w:rsid w:val="362DA1A2"/>
    <w:rsid w:val="36337626"/>
    <w:rsid w:val="36433D14"/>
    <w:rsid w:val="36573CE0"/>
    <w:rsid w:val="365C4266"/>
    <w:rsid w:val="365D4A8D"/>
    <w:rsid w:val="3666CE96"/>
    <w:rsid w:val="366D1D48"/>
    <w:rsid w:val="3673436F"/>
    <w:rsid w:val="3676EFC9"/>
    <w:rsid w:val="36778147"/>
    <w:rsid w:val="368A81BC"/>
    <w:rsid w:val="368CD21B"/>
    <w:rsid w:val="3692DF6D"/>
    <w:rsid w:val="36AAF7C2"/>
    <w:rsid w:val="36ADC6D5"/>
    <w:rsid w:val="36B32DA6"/>
    <w:rsid w:val="36B35676"/>
    <w:rsid w:val="36C8F824"/>
    <w:rsid w:val="36EC88F5"/>
    <w:rsid w:val="36F35987"/>
    <w:rsid w:val="36F7B87E"/>
    <w:rsid w:val="370103AA"/>
    <w:rsid w:val="3703D67E"/>
    <w:rsid w:val="37061CE2"/>
    <w:rsid w:val="3721C24D"/>
    <w:rsid w:val="372636CF"/>
    <w:rsid w:val="372C602D"/>
    <w:rsid w:val="37384F8B"/>
    <w:rsid w:val="3739E470"/>
    <w:rsid w:val="37444D5A"/>
    <w:rsid w:val="375A7C80"/>
    <w:rsid w:val="376D841B"/>
    <w:rsid w:val="37774FB8"/>
    <w:rsid w:val="3787BF5B"/>
    <w:rsid w:val="3788C4B9"/>
    <w:rsid w:val="379CD424"/>
    <w:rsid w:val="379FCF53"/>
    <w:rsid w:val="37A07F2A"/>
    <w:rsid w:val="37BE3691"/>
    <w:rsid w:val="37C370C3"/>
    <w:rsid w:val="37CD92E0"/>
    <w:rsid w:val="37DD15B7"/>
    <w:rsid w:val="37E56BC7"/>
    <w:rsid w:val="37FABCAD"/>
    <w:rsid w:val="3802FCD6"/>
    <w:rsid w:val="38159457"/>
    <w:rsid w:val="38214E11"/>
    <w:rsid w:val="3823181B"/>
    <w:rsid w:val="382DDBA2"/>
    <w:rsid w:val="383CE271"/>
    <w:rsid w:val="3877824E"/>
    <w:rsid w:val="387F8E72"/>
    <w:rsid w:val="3887A702"/>
    <w:rsid w:val="3899CC54"/>
    <w:rsid w:val="389E3FFF"/>
    <w:rsid w:val="38A83675"/>
    <w:rsid w:val="38BC12D5"/>
    <w:rsid w:val="38CEF877"/>
    <w:rsid w:val="38DD3A44"/>
    <w:rsid w:val="38E5BD47"/>
    <w:rsid w:val="38F5EA26"/>
    <w:rsid w:val="38F686C7"/>
    <w:rsid w:val="38F8C19D"/>
    <w:rsid w:val="38FAC9CD"/>
    <w:rsid w:val="38FF4232"/>
    <w:rsid w:val="390A7813"/>
    <w:rsid w:val="390D068C"/>
    <w:rsid w:val="39287A29"/>
    <w:rsid w:val="392A4B18"/>
    <w:rsid w:val="3932E2FB"/>
    <w:rsid w:val="39346419"/>
    <w:rsid w:val="39391216"/>
    <w:rsid w:val="393EC80E"/>
    <w:rsid w:val="39446DAD"/>
    <w:rsid w:val="395E578C"/>
    <w:rsid w:val="39633AF0"/>
    <w:rsid w:val="397859DF"/>
    <w:rsid w:val="39C85CF0"/>
    <w:rsid w:val="39E36052"/>
    <w:rsid w:val="39F74E86"/>
    <w:rsid w:val="39F76248"/>
    <w:rsid w:val="39FB4C3B"/>
    <w:rsid w:val="3A00A37E"/>
    <w:rsid w:val="3A025A5A"/>
    <w:rsid w:val="3A0D14FF"/>
    <w:rsid w:val="3A2B9E20"/>
    <w:rsid w:val="3A342863"/>
    <w:rsid w:val="3A3741D8"/>
    <w:rsid w:val="3A3E5425"/>
    <w:rsid w:val="3A3EC010"/>
    <w:rsid w:val="3A568245"/>
    <w:rsid w:val="3A68A5EB"/>
    <w:rsid w:val="3A724ECC"/>
    <w:rsid w:val="3A99968C"/>
    <w:rsid w:val="3A9E6314"/>
    <w:rsid w:val="3AA22D6D"/>
    <w:rsid w:val="3AA7D2BB"/>
    <w:rsid w:val="3AADDD32"/>
    <w:rsid w:val="3AAE5CAF"/>
    <w:rsid w:val="3AF1C5BF"/>
    <w:rsid w:val="3AF91372"/>
    <w:rsid w:val="3B0B0720"/>
    <w:rsid w:val="3B0D1498"/>
    <w:rsid w:val="3B1AC17C"/>
    <w:rsid w:val="3B3802C2"/>
    <w:rsid w:val="3B413C61"/>
    <w:rsid w:val="3B55545D"/>
    <w:rsid w:val="3B5C97EC"/>
    <w:rsid w:val="3B7EA394"/>
    <w:rsid w:val="3B883918"/>
    <w:rsid w:val="3B8CC6D0"/>
    <w:rsid w:val="3B9F6F83"/>
    <w:rsid w:val="3BADB0F8"/>
    <w:rsid w:val="3BB9B610"/>
    <w:rsid w:val="3BCFEE33"/>
    <w:rsid w:val="3BD2E5E5"/>
    <w:rsid w:val="3BD99D5E"/>
    <w:rsid w:val="3BDCAE71"/>
    <w:rsid w:val="3BDF7D95"/>
    <w:rsid w:val="3BF84924"/>
    <w:rsid w:val="3BFA5D39"/>
    <w:rsid w:val="3C00C567"/>
    <w:rsid w:val="3C03A626"/>
    <w:rsid w:val="3C1399EA"/>
    <w:rsid w:val="3C4EF91F"/>
    <w:rsid w:val="3C59C07E"/>
    <w:rsid w:val="3C5B04F1"/>
    <w:rsid w:val="3C6246DA"/>
    <w:rsid w:val="3C67A6F9"/>
    <w:rsid w:val="3C6FE10A"/>
    <w:rsid w:val="3C777BA3"/>
    <w:rsid w:val="3C7960F1"/>
    <w:rsid w:val="3C7C0A2A"/>
    <w:rsid w:val="3C7DC7D6"/>
    <w:rsid w:val="3CB5D1DE"/>
    <w:rsid w:val="3CBE1A88"/>
    <w:rsid w:val="3CBE6C9C"/>
    <w:rsid w:val="3CD2DBCC"/>
    <w:rsid w:val="3CDE2942"/>
    <w:rsid w:val="3CE7B62F"/>
    <w:rsid w:val="3CF0AE63"/>
    <w:rsid w:val="3CFB8579"/>
    <w:rsid w:val="3CFD5251"/>
    <w:rsid w:val="3D0048B0"/>
    <w:rsid w:val="3D07D65E"/>
    <w:rsid w:val="3D095F00"/>
    <w:rsid w:val="3D2415C7"/>
    <w:rsid w:val="3D25C493"/>
    <w:rsid w:val="3D26D1E6"/>
    <w:rsid w:val="3D2FDBFD"/>
    <w:rsid w:val="3D48C50A"/>
    <w:rsid w:val="3D4A58E5"/>
    <w:rsid w:val="3D60EC0C"/>
    <w:rsid w:val="3D82173D"/>
    <w:rsid w:val="3D824E68"/>
    <w:rsid w:val="3D8A79F7"/>
    <w:rsid w:val="3D8E06EF"/>
    <w:rsid w:val="3D9599BE"/>
    <w:rsid w:val="3DB43B52"/>
    <w:rsid w:val="3DD2C751"/>
    <w:rsid w:val="3DE0A5AD"/>
    <w:rsid w:val="3DE36188"/>
    <w:rsid w:val="3DE588DB"/>
    <w:rsid w:val="3DF1E32A"/>
    <w:rsid w:val="3DFAB881"/>
    <w:rsid w:val="3E010B8A"/>
    <w:rsid w:val="3E0BBF75"/>
    <w:rsid w:val="3E0ED240"/>
    <w:rsid w:val="3E3DA4F5"/>
    <w:rsid w:val="3E415ABF"/>
    <w:rsid w:val="3E477498"/>
    <w:rsid w:val="3E4BD97D"/>
    <w:rsid w:val="3E4F96E1"/>
    <w:rsid w:val="3E530E7D"/>
    <w:rsid w:val="3E539466"/>
    <w:rsid w:val="3E615967"/>
    <w:rsid w:val="3E6BFF1B"/>
    <w:rsid w:val="3E762301"/>
    <w:rsid w:val="3E783F74"/>
    <w:rsid w:val="3E7E76A9"/>
    <w:rsid w:val="3E80C1C9"/>
    <w:rsid w:val="3E893A29"/>
    <w:rsid w:val="3E8C6D2D"/>
    <w:rsid w:val="3E9DEA53"/>
    <w:rsid w:val="3E9E307E"/>
    <w:rsid w:val="3EB455E7"/>
    <w:rsid w:val="3EB4ED5F"/>
    <w:rsid w:val="3ED62366"/>
    <w:rsid w:val="3EE12E98"/>
    <w:rsid w:val="3EF4D722"/>
    <w:rsid w:val="3F08D720"/>
    <w:rsid w:val="3F175F85"/>
    <w:rsid w:val="3F1CBAD3"/>
    <w:rsid w:val="3F38D1F0"/>
    <w:rsid w:val="3F3A12F4"/>
    <w:rsid w:val="3F3BD825"/>
    <w:rsid w:val="3F3F327B"/>
    <w:rsid w:val="3F59ECA6"/>
    <w:rsid w:val="3F77567A"/>
    <w:rsid w:val="3F7FB306"/>
    <w:rsid w:val="3F8585E7"/>
    <w:rsid w:val="3F890A86"/>
    <w:rsid w:val="3F8AE4A4"/>
    <w:rsid w:val="3F9D0D16"/>
    <w:rsid w:val="3FA0F59D"/>
    <w:rsid w:val="3FA77182"/>
    <w:rsid w:val="3FCA3B37"/>
    <w:rsid w:val="3FD959B2"/>
    <w:rsid w:val="3FD9C5C0"/>
    <w:rsid w:val="3FFD1752"/>
    <w:rsid w:val="40001817"/>
    <w:rsid w:val="40112E05"/>
    <w:rsid w:val="4016B856"/>
    <w:rsid w:val="4016F15A"/>
    <w:rsid w:val="402AD7D7"/>
    <w:rsid w:val="40339A4F"/>
    <w:rsid w:val="403AFC3B"/>
    <w:rsid w:val="403B66B1"/>
    <w:rsid w:val="403B66DE"/>
    <w:rsid w:val="40418AF8"/>
    <w:rsid w:val="40455206"/>
    <w:rsid w:val="404E53A1"/>
    <w:rsid w:val="405E4C4A"/>
    <w:rsid w:val="40772602"/>
    <w:rsid w:val="408A1AFD"/>
    <w:rsid w:val="40976DF5"/>
    <w:rsid w:val="40AE5104"/>
    <w:rsid w:val="40BE6FF5"/>
    <w:rsid w:val="40DD1B5A"/>
    <w:rsid w:val="40E4F6D2"/>
    <w:rsid w:val="40FAD5C1"/>
    <w:rsid w:val="4127D052"/>
    <w:rsid w:val="412855AC"/>
    <w:rsid w:val="412869C3"/>
    <w:rsid w:val="412BA4E2"/>
    <w:rsid w:val="413027DF"/>
    <w:rsid w:val="4134EF69"/>
    <w:rsid w:val="41391844"/>
    <w:rsid w:val="4160B456"/>
    <w:rsid w:val="4166B9C1"/>
    <w:rsid w:val="4172C2B1"/>
    <w:rsid w:val="4178D495"/>
    <w:rsid w:val="418305A8"/>
    <w:rsid w:val="418C6380"/>
    <w:rsid w:val="4194A0CE"/>
    <w:rsid w:val="4197A94F"/>
    <w:rsid w:val="41A01B67"/>
    <w:rsid w:val="41A635CB"/>
    <w:rsid w:val="41ADAF18"/>
    <w:rsid w:val="41AE9331"/>
    <w:rsid w:val="41B7610F"/>
    <w:rsid w:val="41B7BFB8"/>
    <w:rsid w:val="41CB8221"/>
    <w:rsid w:val="41D2D523"/>
    <w:rsid w:val="41DF7B4C"/>
    <w:rsid w:val="41F168C2"/>
    <w:rsid w:val="41FBEEFC"/>
    <w:rsid w:val="420FB115"/>
    <w:rsid w:val="42289770"/>
    <w:rsid w:val="423F61E5"/>
    <w:rsid w:val="4243AA0D"/>
    <w:rsid w:val="424DD860"/>
    <w:rsid w:val="42559394"/>
    <w:rsid w:val="425CA49D"/>
    <w:rsid w:val="425D3F3B"/>
    <w:rsid w:val="42672876"/>
    <w:rsid w:val="426FBC45"/>
    <w:rsid w:val="42770959"/>
    <w:rsid w:val="4279C5A5"/>
    <w:rsid w:val="427F1A26"/>
    <w:rsid w:val="428282EF"/>
    <w:rsid w:val="42A1E5EA"/>
    <w:rsid w:val="42AA7238"/>
    <w:rsid w:val="42B14DB3"/>
    <w:rsid w:val="42BF3AC2"/>
    <w:rsid w:val="42C8BC4E"/>
    <w:rsid w:val="42D10B75"/>
    <w:rsid w:val="42D370FF"/>
    <w:rsid w:val="42DAEB3D"/>
    <w:rsid w:val="42DDBB8D"/>
    <w:rsid w:val="42E57916"/>
    <w:rsid w:val="430A418F"/>
    <w:rsid w:val="4311A70D"/>
    <w:rsid w:val="4311CE4E"/>
    <w:rsid w:val="431A2696"/>
    <w:rsid w:val="431AAAFD"/>
    <w:rsid w:val="4327EE94"/>
    <w:rsid w:val="4332E2D8"/>
    <w:rsid w:val="4336677A"/>
    <w:rsid w:val="4342760C"/>
    <w:rsid w:val="434DF409"/>
    <w:rsid w:val="43537475"/>
    <w:rsid w:val="43584E28"/>
    <w:rsid w:val="43631BB5"/>
    <w:rsid w:val="43759014"/>
    <w:rsid w:val="438BB43D"/>
    <w:rsid w:val="43AD17CD"/>
    <w:rsid w:val="43ADC5A1"/>
    <w:rsid w:val="43B3F92A"/>
    <w:rsid w:val="43BB2300"/>
    <w:rsid w:val="43BB4D67"/>
    <w:rsid w:val="43C6A7D1"/>
    <w:rsid w:val="43CED0CE"/>
    <w:rsid w:val="43D094F5"/>
    <w:rsid w:val="43D28070"/>
    <w:rsid w:val="43DB3736"/>
    <w:rsid w:val="43DC3363"/>
    <w:rsid w:val="43ECD62B"/>
    <w:rsid w:val="43F1403D"/>
    <w:rsid w:val="43FD14EA"/>
    <w:rsid w:val="43FFE094"/>
    <w:rsid w:val="4407B2C0"/>
    <w:rsid w:val="4416386A"/>
    <w:rsid w:val="441BE52F"/>
    <w:rsid w:val="443A8485"/>
    <w:rsid w:val="443BEF5A"/>
    <w:rsid w:val="443C7D58"/>
    <w:rsid w:val="44439568"/>
    <w:rsid w:val="446499D8"/>
    <w:rsid w:val="44873F46"/>
    <w:rsid w:val="449046DA"/>
    <w:rsid w:val="44ABE50A"/>
    <w:rsid w:val="44C50F68"/>
    <w:rsid w:val="44EE2B9E"/>
    <w:rsid w:val="44F6C5D6"/>
    <w:rsid w:val="44F77521"/>
    <w:rsid w:val="4504DA60"/>
    <w:rsid w:val="45113977"/>
    <w:rsid w:val="45338AD4"/>
    <w:rsid w:val="454D0CD0"/>
    <w:rsid w:val="455AF2A7"/>
    <w:rsid w:val="45642B31"/>
    <w:rsid w:val="4566D124"/>
    <w:rsid w:val="4567F480"/>
    <w:rsid w:val="4569F2B0"/>
    <w:rsid w:val="456DA659"/>
    <w:rsid w:val="457D6280"/>
    <w:rsid w:val="457F35BD"/>
    <w:rsid w:val="459A1639"/>
    <w:rsid w:val="459B49FC"/>
    <w:rsid w:val="459D7962"/>
    <w:rsid w:val="45A4650E"/>
    <w:rsid w:val="45A690C4"/>
    <w:rsid w:val="45B5D776"/>
    <w:rsid w:val="45CAA8BA"/>
    <w:rsid w:val="45CF572B"/>
    <w:rsid w:val="45DBC747"/>
    <w:rsid w:val="45DDBEE2"/>
    <w:rsid w:val="45F10B5A"/>
    <w:rsid w:val="45FAFC04"/>
    <w:rsid w:val="45FBA2D0"/>
    <w:rsid w:val="4602B363"/>
    <w:rsid w:val="461714F8"/>
    <w:rsid w:val="46263850"/>
    <w:rsid w:val="4642CC67"/>
    <w:rsid w:val="46433DEF"/>
    <w:rsid w:val="4652BAC2"/>
    <w:rsid w:val="465F574F"/>
    <w:rsid w:val="467105D1"/>
    <w:rsid w:val="4672D12B"/>
    <w:rsid w:val="468B2703"/>
    <w:rsid w:val="46902F6F"/>
    <w:rsid w:val="469449C1"/>
    <w:rsid w:val="46BD0C65"/>
    <w:rsid w:val="46CC38DA"/>
    <w:rsid w:val="46D17A03"/>
    <w:rsid w:val="46D78EAB"/>
    <w:rsid w:val="46DAA175"/>
    <w:rsid w:val="46DEF20F"/>
    <w:rsid w:val="46DFA0FF"/>
    <w:rsid w:val="46EFB673"/>
    <w:rsid w:val="46F93136"/>
    <w:rsid w:val="46FCEF2E"/>
    <w:rsid w:val="470E1A82"/>
    <w:rsid w:val="47232985"/>
    <w:rsid w:val="472F143D"/>
    <w:rsid w:val="474AC38A"/>
    <w:rsid w:val="4763EC6D"/>
    <w:rsid w:val="47769095"/>
    <w:rsid w:val="477797A8"/>
    <w:rsid w:val="47850DD8"/>
    <w:rsid w:val="4788CCD3"/>
    <w:rsid w:val="478BB57C"/>
    <w:rsid w:val="478DD0D1"/>
    <w:rsid w:val="47A76E21"/>
    <w:rsid w:val="47A8647D"/>
    <w:rsid w:val="47AAB898"/>
    <w:rsid w:val="47AC9D58"/>
    <w:rsid w:val="47D6EBA4"/>
    <w:rsid w:val="47DAE8ED"/>
    <w:rsid w:val="47DE7D11"/>
    <w:rsid w:val="4805D730"/>
    <w:rsid w:val="4818D651"/>
    <w:rsid w:val="481BD170"/>
    <w:rsid w:val="483A8574"/>
    <w:rsid w:val="48415B5B"/>
    <w:rsid w:val="4842042A"/>
    <w:rsid w:val="48464652"/>
    <w:rsid w:val="484732A2"/>
    <w:rsid w:val="484ED125"/>
    <w:rsid w:val="484EE363"/>
    <w:rsid w:val="48551E20"/>
    <w:rsid w:val="4860025F"/>
    <w:rsid w:val="4865B500"/>
    <w:rsid w:val="48863F75"/>
    <w:rsid w:val="48B29FC7"/>
    <w:rsid w:val="48C84DCE"/>
    <w:rsid w:val="48D9DF81"/>
    <w:rsid w:val="48DAB17D"/>
    <w:rsid w:val="48DDFAF2"/>
    <w:rsid w:val="48EBF450"/>
    <w:rsid w:val="4900E9FF"/>
    <w:rsid w:val="4909D160"/>
    <w:rsid w:val="490C6211"/>
    <w:rsid w:val="49123BF7"/>
    <w:rsid w:val="491CDE1D"/>
    <w:rsid w:val="4922BB17"/>
    <w:rsid w:val="4924984C"/>
    <w:rsid w:val="49342E18"/>
    <w:rsid w:val="49350B3C"/>
    <w:rsid w:val="49644B58"/>
    <w:rsid w:val="496A29B5"/>
    <w:rsid w:val="49857E2D"/>
    <w:rsid w:val="4993F994"/>
    <w:rsid w:val="49B13875"/>
    <w:rsid w:val="49B17A27"/>
    <w:rsid w:val="49B18108"/>
    <w:rsid w:val="49B4BE09"/>
    <w:rsid w:val="49BA6E00"/>
    <w:rsid w:val="49BCC455"/>
    <w:rsid w:val="49C2CDC9"/>
    <w:rsid w:val="49C33385"/>
    <w:rsid w:val="49C38CA8"/>
    <w:rsid w:val="49C52DEF"/>
    <w:rsid w:val="49C57B45"/>
    <w:rsid w:val="49D08DFC"/>
    <w:rsid w:val="49EEE932"/>
    <w:rsid w:val="49FABBBB"/>
    <w:rsid w:val="4A05D445"/>
    <w:rsid w:val="4A223AD1"/>
    <w:rsid w:val="4A2471D9"/>
    <w:rsid w:val="4A371EE4"/>
    <w:rsid w:val="4A4CED73"/>
    <w:rsid w:val="4A4D969D"/>
    <w:rsid w:val="4A6BF1F8"/>
    <w:rsid w:val="4A6C127B"/>
    <w:rsid w:val="4A6D5DB5"/>
    <w:rsid w:val="4A726B2B"/>
    <w:rsid w:val="4A78CC5C"/>
    <w:rsid w:val="4A96D011"/>
    <w:rsid w:val="4AA44997"/>
    <w:rsid w:val="4AAB95F4"/>
    <w:rsid w:val="4AB90379"/>
    <w:rsid w:val="4ABBCFA1"/>
    <w:rsid w:val="4AC386F0"/>
    <w:rsid w:val="4AC6638E"/>
    <w:rsid w:val="4ACF0E56"/>
    <w:rsid w:val="4AD8C74F"/>
    <w:rsid w:val="4ADD0E77"/>
    <w:rsid w:val="4AF55EA7"/>
    <w:rsid w:val="4B04813E"/>
    <w:rsid w:val="4B1A7353"/>
    <w:rsid w:val="4B420B55"/>
    <w:rsid w:val="4B4956A6"/>
    <w:rsid w:val="4B4F4C29"/>
    <w:rsid w:val="4B529CC5"/>
    <w:rsid w:val="4B52D571"/>
    <w:rsid w:val="4B5D31ED"/>
    <w:rsid w:val="4B62D5A2"/>
    <w:rsid w:val="4B6633A8"/>
    <w:rsid w:val="4B6B8071"/>
    <w:rsid w:val="4B6C30E7"/>
    <w:rsid w:val="4B72C026"/>
    <w:rsid w:val="4B75A4CF"/>
    <w:rsid w:val="4B99182B"/>
    <w:rsid w:val="4BAFCD06"/>
    <w:rsid w:val="4BC2A568"/>
    <w:rsid w:val="4BCAF965"/>
    <w:rsid w:val="4BCD2A26"/>
    <w:rsid w:val="4BD329C6"/>
    <w:rsid w:val="4BDDC098"/>
    <w:rsid w:val="4BE006F0"/>
    <w:rsid w:val="4BE4CCFA"/>
    <w:rsid w:val="4BE750AA"/>
    <w:rsid w:val="4BE90BF3"/>
    <w:rsid w:val="4BEA8E3A"/>
    <w:rsid w:val="4BEA978C"/>
    <w:rsid w:val="4BFB00E9"/>
    <w:rsid w:val="4C00B1F6"/>
    <w:rsid w:val="4C047EAF"/>
    <w:rsid w:val="4C0861C4"/>
    <w:rsid w:val="4C2D7A31"/>
    <w:rsid w:val="4C40C539"/>
    <w:rsid w:val="4C4B08CB"/>
    <w:rsid w:val="4C553E85"/>
    <w:rsid w:val="4C5D5974"/>
    <w:rsid w:val="4C6982B4"/>
    <w:rsid w:val="4C6DF3BE"/>
    <w:rsid w:val="4C76FC2C"/>
    <w:rsid w:val="4C78A54F"/>
    <w:rsid w:val="4C856D9D"/>
    <w:rsid w:val="4CA0EE29"/>
    <w:rsid w:val="4CA2538A"/>
    <w:rsid w:val="4CB1D903"/>
    <w:rsid w:val="4CB33C7A"/>
    <w:rsid w:val="4CC6FEA5"/>
    <w:rsid w:val="4CD25DAD"/>
    <w:rsid w:val="4CD8A8F1"/>
    <w:rsid w:val="4CF12F4D"/>
    <w:rsid w:val="4CF55FE2"/>
    <w:rsid w:val="4CFB99E5"/>
    <w:rsid w:val="4D010B04"/>
    <w:rsid w:val="4D29BCCF"/>
    <w:rsid w:val="4D2A3877"/>
    <w:rsid w:val="4D2F5DEE"/>
    <w:rsid w:val="4D3C5F1E"/>
    <w:rsid w:val="4D418D60"/>
    <w:rsid w:val="4D4E30B7"/>
    <w:rsid w:val="4D4EA007"/>
    <w:rsid w:val="4D5AE6D3"/>
    <w:rsid w:val="4D5C7583"/>
    <w:rsid w:val="4D5EABB1"/>
    <w:rsid w:val="4D70CC1B"/>
    <w:rsid w:val="4D7A6C33"/>
    <w:rsid w:val="4D7BBD51"/>
    <w:rsid w:val="4DA3CCB2"/>
    <w:rsid w:val="4DABD937"/>
    <w:rsid w:val="4DB16585"/>
    <w:rsid w:val="4DB3BE26"/>
    <w:rsid w:val="4DC10A3C"/>
    <w:rsid w:val="4DE376D6"/>
    <w:rsid w:val="4DE45BB4"/>
    <w:rsid w:val="4DF504A5"/>
    <w:rsid w:val="4DF6CCFE"/>
    <w:rsid w:val="4DF85C8B"/>
    <w:rsid w:val="4DFE2A1F"/>
    <w:rsid w:val="4E069487"/>
    <w:rsid w:val="4E10B763"/>
    <w:rsid w:val="4E286F37"/>
    <w:rsid w:val="4E4AD2D0"/>
    <w:rsid w:val="4E60B5FE"/>
    <w:rsid w:val="4E6D2932"/>
    <w:rsid w:val="4E7CD781"/>
    <w:rsid w:val="4E8A6520"/>
    <w:rsid w:val="4E8EDA42"/>
    <w:rsid w:val="4E9079B7"/>
    <w:rsid w:val="4E9DAF00"/>
    <w:rsid w:val="4E9DD264"/>
    <w:rsid w:val="4E9FF001"/>
    <w:rsid w:val="4EA70CFB"/>
    <w:rsid w:val="4EA8B365"/>
    <w:rsid w:val="4EA964C9"/>
    <w:rsid w:val="4EAA07D1"/>
    <w:rsid w:val="4EB23B59"/>
    <w:rsid w:val="4EB24901"/>
    <w:rsid w:val="4EC4EA0B"/>
    <w:rsid w:val="4ECA8C9B"/>
    <w:rsid w:val="4ED0A94C"/>
    <w:rsid w:val="4EDF1CE2"/>
    <w:rsid w:val="4EFE7332"/>
    <w:rsid w:val="4F019C1F"/>
    <w:rsid w:val="4F165D05"/>
    <w:rsid w:val="4F17C924"/>
    <w:rsid w:val="4F32722F"/>
    <w:rsid w:val="4F39FBB4"/>
    <w:rsid w:val="4F6D7193"/>
    <w:rsid w:val="4F7440D7"/>
    <w:rsid w:val="4F7DDBAD"/>
    <w:rsid w:val="4F8AA696"/>
    <w:rsid w:val="4F8FDD17"/>
    <w:rsid w:val="4F937A1C"/>
    <w:rsid w:val="4F9BF5DD"/>
    <w:rsid w:val="4FCD1A0C"/>
    <w:rsid w:val="4FD0E0AC"/>
    <w:rsid w:val="4FE12917"/>
    <w:rsid w:val="4FF1D0BC"/>
    <w:rsid w:val="4FFC38A4"/>
    <w:rsid w:val="500ACF5C"/>
    <w:rsid w:val="500DD03D"/>
    <w:rsid w:val="5016945D"/>
    <w:rsid w:val="502216EC"/>
    <w:rsid w:val="502FDE4A"/>
    <w:rsid w:val="50371366"/>
    <w:rsid w:val="5040DF52"/>
    <w:rsid w:val="50410965"/>
    <w:rsid w:val="50428281"/>
    <w:rsid w:val="504D4F7C"/>
    <w:rsid w:val="505E93DD"/>
    <w:rsid w:val="5068F68D"/>
    <w:rsid w:val="506F6A9C"/>
    <w:rsid w:val="50732395"/>
    <w:rsid w:val="5086ABCE"/>
    <w:rsid w:val="5095259D"/>
    <w:rsid w:val="50A173F2"/>
    <w:rsid w:val="50AD42C2"/>
    <w:rsid w:val="50B0D964"/>
    <w:rsid w:val="50B7428F"/>
    <w:rsid w:val="50B9C1D4"/>
    <w:rsid w:val="50C3D1E6"/>
    <w:rsid w:val="50C3D3E3"/>
    <w:rsid w:val="50CCD1E2"/>
    <w:rsid w:val="50D1078A"/>
    <w:rsid w:val="50EA5D30"/>
    <w:rsid w:val="50F6C9F5"/>
    <w:rsid w:val="5101B3D9"/>
    <w:rsid w:val="51095CE9"/>
    <w:rsid w:val="510C22AE"/>
    <w:rsid w:val="5111C38D"/>
    <w:rsid w:val="512854D2"/>
    <w:rsid w:val="51301DC3"/>
    <w:rsid w:val="513E4A5A"/>
    <w:rsid w:val="515D0997"/>
    <w:rsid w:val="517C6856"/>
    <w:rsid w:val="517F5B65"/>
    <w:rsid w:val="518346C6"/>
    <w:rsid w:val="518FF23D"/>
    <w:rsid w:val="51A962EF"/>
    <w:rsid w:val="51B47843"/>
    <w:rsid w:val="51F3B239"/>
    <w:rsid w:val="5205182B"/>
    <w:rsid w:val="5213A27B"/>
    <w:rsid w:val="52179D71"/>
    <w:rsid w:val="521C3E5E"/>
    <w:rsid w:val="522EC7A9"/>
    <w:rsid w:val="523769E0"/>
    <w:rsid w:val="5244682F"/>
    <w:rsid w:val="524A3A1B"/>
    <w:rsid w:val="524B48FC"/>
    <w:rsid w:val="525EC696"/>
    <w:rsid w:val="52630888"/>
    <w:rsid w:val="527425ED"/>
    <w:rsid w:val="527EBB73"/>
    <w:rsid w:val="528A1553"/>
    <w:rsid w:val="528AAA88"/>
    <w:rsid w:val="52963C65"/>
    <w:rsid w:val="529BB294"/>
    <w:rsid w:val="52AB05A7"/>
    <w:rsid w:val="52ACC0CC"/>
    <w:rsid w:val="52ACE996"/>
    <w:rsid w:val="52BCABEF"/>
    <w:rsid w:val="52CB9288"/>
    <w:rsid w:val="52CBEBB6"/>
    <w:rsid w:val="52DC76EE"/>
    <w:rsid w:val="52DD75A0"/>
    <w:rsid w:val="5307D123"/>
    <w:rsid w:val="530B7072"/>
    <w:rsid w:val="5321EDFB"/>
    <w:rsid w:val="533E3B0E"/>
    <w:rsid w:val="535D9204"/>
    <w:rsid w:val="535DCCC6"/>
    <w:rsid w:val="53806DEE"/>
    <w:rsid w:val="5387BD4F"/>
    <w:rsid w:val="539CF95A"/>
    <w:rsid w:val="53A44ED4"/>
    <w:rsid w:val="53A90FDE"/>
    <w:rsid w:val="53AFB9E7"/>
    <w:rsid w:val="53B4837B"/>
    <w:rsid w:val="53B7969E"/>
    <w:rsid w:val="53BE01C7"/>
    <w:rsid w:val="53C3241A"/>
    <w:rsid w:val="53DF0428"/>
    <w:rsid w:val="53F1AD9A"/>
    <w:rsid w:val="53FC0F78"/>
    <w:rsid w:val="540E91AE"/>
    <w:rsid w:val="5425FB3D"/>
    <w:rsid w:val="542710C8"/>
    <w:rsid w:val="542C53DB"/>
    <w:rsid w:val="543B8AC7"/>
    <w:rsid w:val="54503BA4"/>
    <w:rsid w:val="54531B5F"/>
    <w:rsid w:val="54774383"/>
    <w:rsid w:val="5480607D"/>
    <w:rsid w:val="54958612"/>
    <w:rsid w:val="54A3B2E7"/>
    <w:rsid w:val="54C3A377"/>
    <w:rsid w:val="54C58730"/>
    <w:rsid w:val="54C6C88F"/>
    <w:rsid w:val="54EA1E21"/>
    <w:rsid w:val="54F12CF8"/>
    <w:rsid w:val="54F529E8"/>
    <w:rsid w:val="54F9D0B6"/>
    <w:rsid w:val="54FAB140"/>
    <w:rsid w:val="54FF5690"/>
    <w:rsid w:val="55104A93"/>
    <w:rsid w:val="551CBEAD"/>
    <w:rsid w:val="55292F09"/>
    <w:rsid w:val="5540528D"/>
    <w:rsid w:val="554B588F"/>
    <w:rsid w:val="5550FAAD"/>
    <w:rsid w:val="55723AA5"/>
    <w:rsid w:val="557DF01F"/>
    <w:rsid w:val="5580BA91"/>
    <w:rsid w:val="5589A46E"/>
    <w:rsid w:val="55A6D0CB"/>
    <w:rsid w:val="55A78D80"/>
    <w:rsid w:val="55AAED69"/>
    <w:rsid w:val="55AE7F2F"/>
    <w:rsid w:val="55B4FCFE"/>
    <w:rsid w:val="55C6B5A0"/>
    <w:rsid w:val="55CAFE26"/>
    <w:rsid w:val="55CBAC3B"/>
    <w:rsid w:val="55E76D05"/>
    <w:rsid w:val="55E9AECE"/>
    <w:rsid w:val="55ECF4EA"/>
    <w:rsid w:val="5602DB45"/>
    <w:rsid w:val="5607A61D"/>
    <w:rsid w:val="56382FC4"/>
    <w:rsid w:val="563D048B"/>
    <w:rsid w:val="564D0354"/>
    <w:rsid w:val="564D337F"/>
    <w:rsid w:val="564ED294"/>
    <w:rsid w:val="56657F53"/>
    <w:rsid w:val="5673D5DD"/>
    <w:rsid w:val="5677D821"/>
    <w:rsid w:val="568A6A5F"/>
    <w:rsid w:val="56A08B1B"/>
    <w:rsid w:val="56A162F3"/>
    <w:rsid w:val="56A1EC95"/>
    <w:rsid w:val="56A83613"/>
    <w:rsid w:val="56C2E952"/>
    <w:rsid w:val="56C326E9"/>
    <w:rsid w:val="56CA1394"/>
    <w:rsid w:val="56D36087"/>
    <w:rsid w:val="56D377E5"/>
    <w:rsid w:val="56E7DAF9"/>
    <w:rsid w:val="56F48D76"/>
    <w:rsid w:val="56F8D385"/>
    <w:rsid w:val="571C54FA"/>
    <w:rsid w:val="5720CEAB"/>
    <w:rsid w:val="5723478C"/>
    <w:rsid w:val="572B004D"/>
    <w:rsid w:val="57538C8E"/>
    <w:rsid w:val="57766E9D"/>
    <w:rsid w:val="577A3388"/>
    <w:rsid w:val="577F01A1"/>
    <w:rsid w:val="5783A84B"/>
    <w:rsid w:val="5795FA32"/>
    <w:rsid w:val="57966A94"/>
    <w:rsid w:val="579B767F"/>
    <w:rsid w:val="57A2DCCC"/>
    <w:rsid w:val="57AC8872"/>
    <w:rsid w:val="57ACC988"/>
    <w:rsid w:val="57C4CEBC"/>
    <w:rsid w:val="57E17B25"/>
    <w:rsid w:val="57E71E2E"/>
    <w:rsid w:val="5815AB98"/>
    <w:rsid w:val="582CF295"/>
    <w:rsid w:val="583358A8"/>
    <w:rsid w:val="5835E2BA"/>
    <w:rsid w:val="583E7E83"/>
    <w:rsid w:val="5858D6C4"/>
    <w:rsid w:val="586718E1"/>
    <w:rsid w:val="586E9970"/>
    <w:rsid w:val="58707872"/>
    <w:rsid w:val="5876ACB1"/>
    <w:rsid w:val="587EE765"/>
    <w:rsid w:val="58A331AD"/>
    <w:rsid w:val="58B2CF9C"/>
    <w:rsid w:val="58B36921"/>
    <w:rsid w:val="58B60147"/>
    <w:rsid w:val="58BE49EF"/>
    <w:rsid w:val="58D3F6FE"/>
    <w:rsid w:val="58E5C84C"/>
    <w:rsid w:val="59102A7C"/>
    <w:rsid w:val="59135B99"/>
    <w:rsid w:val="591B0AAD"/>
    <w:rsid w:val="591BF604"/>
    <w:rsid w:val="59264F19"/>
    <w:rsid w:val="59277E09"/>
    <w:rsid w:val="592B7092"/>
    <w:rsid w:val="593800C6"/>
    <w:rsid w:val="593C1A9A"/>
    <w:rsid w:val="593E9D5F"/>
    <w:rsid w:val="593FEAD8"/>
    <w:rsid w:val="595E386C"/>
    <w:rsid w:val="596AFED7"/>
    <w:rsid w:val="5973988B"/>
    <w:rsid w:val="59774CE1"/>
    <w:rsid w:val="598263BD"/>
    <w:rsid w:val="59874538"/>
    <w:rsid w:val="598DCD33"/>
    <w:rsid w:val="59ADB745"/>
    <w:rsid w:val="59AE43BE"/>
    <w:rsid w:val="59B31EC5"/>
    <w:rsid w:val="59BE50A0"/>
    <w:rsid w:val="59E0C5F0"/>
    <w:rsid w:val="59E5E8A1"/>
    <w:rsid w:val="59F83478"/>
    <w:rsid w:val="59FC0EF0"/>
    <w:rsid w:val="59FF0C5A"/>
    <w:rsid w:val="5A01D815"/>
    <w:rsid w:val="5A08E8C0"/>
    <w:rsid w:val="5A1FA0B7"/>
    <w:rsid w:val="5A29F340"/>
    <w:rsid w:val="5A2F6FD7"/>
    <w:rsid w:val="5A3062E8"/>
    <w:rsid w:val="5A352C4E"/>
    <w:rsid w:val="5A371246"/>
    <w:rsid w:val="5A561404"/>
    <w:rsid w:val="5A64A28A"/>
    <w:rsid w:val="5A71E9CC"/>
    <w:rsid w:val="5A7CF2D2"/>
    <w:rsid w:val="5A7E3A36"/>
    <w:rsid w:val="5A8B4E3A"/>
    <w:rsid w:val="5A9A9E9A"/>
    <w:rsid w:val="5AA89D03"/>
    <w:rsid w:val="5AB16CE7"/>
    <w:rsid w:val="5AB2467D"/>
    <w:rsid w:val="5AC12DF3"/>
    <w:rsid w:val="5AC8C95D"/>
    <w:rsid w:val="5ACAD64E"/>
    <w:rsid w:val="5AE85E66"/>
    <w:rsid w:val="5AEEFE3B"/>
    <w:rsid w:val="5B1A4584"/>
    <w:rsid w:val="5B1CC5F7"/>
    <w:rsid w:val="5B268144"/>
    <w:rsid w:val="5B39B66B"/>
    <w:rsid w:val="5B3D9842"/>
    <w:rsid w:val="5B4115FB"/>
    <w:rsid w:val="5B419A35"/>
    <w:rsid w:val="5B501B58"/>
    <w:rsid w:val="5B5BF9FC"/>
    <w:rsid w:val="5B71D59B"/>
    <w:rsid w:val="5B89B65F"/>
    <w:rsid w:val="5B994EEF"/>
    <w:rsid w:val="5BA813B0"/>
    <w:rsid w:val="5BB8397F"/>
    <w:rsid w:val="5BC01C86"/>
    <w:rsid w:val="5BC1F7C1"/>
    <w:rsid w:val="5BD2296F"/>
    <w:rsid w:val="5BE479C1"/>
    <w:rsid w:val="5BEC2E26"/>
    <w:rsid w:val="5BF1C162"/>
    <w:rsid w:val="5BF4BFCA"/>
    <w:rsid w:val="5C03E238"/>
    <w:rsid w:val="5C1C1244"/>
    <w:rsid w:val="5C35E6F2"/>
    <w:rsid w:val="5C3FCADA"/>
    <w:rsid w:val="5C424D54"/>
    <w:rsid w:val="5C566369"/>
    <w:rsid w:val="5C617935"/>
    <w:rsid w:val="5C9CD56E"/>
    <w:rsid w:val="5CB8E696"/>
    <w:rsid w:val="5CC6FD03"/>
    <w:rsid w:val="5CE0E1F5"/>
    <w:rsid w:val="5CE68F91"/>
    <w:rsid w:val="5CED2C67"/>
    <w:rsid w:val="5CEF659D"/>
    <w:rsid w:val="5CF61DF0"/>
    <w:rsid w:val="5CF6CB35"/>
    <w:rsid w:val="5CF7E84C"/>
    <w:rsid w:val="5D1A8E8B"/>
    <w:rsid w:val="5D1CDE4A"/>
    <w:rsid w:val="5D3A14DF"/>
    <w:rsid w:val="5D414B48"/>
    <w:rsid w:val="5D4BE447"/>
    <w:rsid w:val="5D51DB9B"/>
    <w:rsid w:val="5D5215EB"/>
    <w:rsid w:val="5D63B862"/>
    <w:rsid w:val="5D6A3A55"/>
    <w:rsid w:val="5D831900"/>
    <w:rsid w:val="5D8E4584"/>
    <w:rsid w:val="5D8E6400"/>
    <w:rsid w:val="5D90B1A6"/>
    <w:rsid w:val="5DA04147"/>
    <w:rsid w:val="5DA158E3"/>
    <w:rsid w:val="5DAE4DC4"/>
    <w:rsid w:val="5DB60B94"/>
    <w:rsid w:val="5DB76FCC"/>
    <w:rsid w:val="5DC2E3D5"/>
    <w:rsid w:val="5DCD45E4"/>
    <w:rsid w:val="5DDB13CC"/>
    <w:rsid w:val="5E1E201B"/>
    <w:rsid w:val="5E2094B2"/>
    <w:rsid w:val="5E25A79B"/>
    <w:rsid w:val="5E4D54CC"/>
    <w:rsid w:val="5E630523"/>
    <w:rsid w:val="5E647C27"/>
    <w:rsid w:val="5E736CFD"/>
    <w:rsid w:val="5E741DED"/>
    <w:rsid w:val="5E863E2F"/>
    <w:rsid w:val="5E946E86"/>
    <w:rsid w:val="5EBD6D1F"/>
    <w:rsid w:val="5EBDC5AA"/>
    <w:rsid w:val="5EC5F792"/>
    <w:rsid w:val="5EC88FAF"/>
    <w:rsid w:val="5ECF2DE3"/>
    <w:rsid w:val="5EE0B092"/>
    <w:rsid w:val="5EE68CA6"/>
    <w:rsid w:val="5EEE66A1"/>
    <w:rsid w:val="5F0D23BD"/>
    <w:rsid w:val="5F0FB169"/>
    <w:rsid w:val="5F139209"/>
    <w:rsid w:val="5F14634E"/>
    <w:rsid w:val="5F17535A"/>
    <w:rsid w:val="5F18343A"/>
    <w:rsid w:val="5F1E9DF0"/>
    <w:rsid w:val="5F202D8C"/>
    <w:rsid w:val="5F228EC4"/>
    <w:rsid w:val="5F311946"/>
    <w:rsid w:val="5F36DDA8"/>
    <w:rsid w:val="5F3A2FF3"/>
    <w:rsid w:val="5F3B2852"/>
    <w:rsid w:val="5F4F41A9"/>
    <w:rsid w:val="5F68FFFB"/>
    <w:rsid w:val="5F77DD2C"/>
    <w:rsid w:val="5F849F39"/>
    <w:rsid w:val="5FC3DBDC"/>
    <w:rsid w:val="5FC6D965"/>
    <w:rsid w:val="5FD8CA82"/>
    <w:rsid w:val="5FDF654B"/>
    <w:rsid w:val="5FF3BAD4"/>
    <w:rsid w:val="5FF8CC1E"/>
    <w:rsid w:val="5FFC3DE5"/>
    <w:rsid w:val="6000527A"/>
    <w:rsid w:val="60084B88"/>
    <w:rsid w:val="602318C2"/>
    <w:rsid w:val="602A4A20"/>
    <w:rsid w:val="6062178A"/>
    <w:rsid w:val="606E264F"/>
    <w:rsid w:val="6070D359"/>
    <w:rsid w:val="6072C0EA"/>
    <w:rsid w:val="60753638"/>
    <w:rsid w:val="6088B417"/>
    <w:rsid w:val="608FEC89"/>
    <w:rsid w:val="60942AC2"/>
    <w:rsid w:val="60AA24C8"/>
    <w:rsid w:val="60B484AB"/>
    <w:rsid w:val="60BA745F"/>
    <w:rsid w:val="60C94094"/>
    <w:rsid w:val="60D39305"/>
    <w:rsid w:val="60DA440D"/>
    <w:rsid w:val="60DB89C1"/>
    <w:rsid w:val="60E20F81"/>
    <w:rsid w:val="61028F4D"/>
    <w:rsid w:val="6107A3BA"/>
    <w:rsid w:val="610A233C"/>
    <w:rsid w:val="610DF1D1"/>
    <w:rsid w:val="6122B06A"/>
    <w:rsid w:val="613492C4"/>
    <w:rsid w:val="6134D853"/>
    <w:rsid w:val="613601A7"/>
    <w:rsid w:val="61486935"/>
    <w:rsid w:val="61552A83"/>
    <w:rsid w:val="61630051"/>
    <w:rsid w:val="6164EA45"/>
    <w:rsid w:val="61721C83"/>
    <w:rsid w:val="61775146"/>
    <w:rsid w:val="617898D9"/>
    <w:rsid w:val="61811855"/>
    <w:rsid w:val="61A5E568"/>
    <w:rsid w:val="61CB343D"/>
    <w:rsid w:val="61CC125F"/>
    <w:rsid w:val="61D0905A"/>
    <w:rsid w:val="61E3A725"/>
    <w:rsid w:val="61E7A715"/>
    <w:rsid w:val="61EE3219"/>
    <w:rsid w:val="61F2EAD6"/>
    <w:rsid w:val="61F45B19"/>
    <w:rsid w:val="620477FC"/>
    <w:rsid w:val="6209485A"/>
    <w:rsid w:val="62282C0D"/>
    <w:rsid w:val="6233C576"/>
    <w:rsid w:val="62379ECB"/>
    <w:rsid w:val="6245033B"/>
    <w:rsid w:val="62466D47"/>
    <w:rsid w:val="626358E6"/>
    <w:rsid w:val="6270C90E"/>
    <w:rsid w:val="62831E0D"/>
    <w:rsid w:val="62908592"/>
    <w:rsid w:val="62A9812E"/>
    <w:rsid w:val="62AF2150"/>
    <w:rsid w:val="62B1DE22"/>
    <w:rsid w:val="62E195AD"/>
    <w:rsid w:val="62E67A52"/>
    <w:rsid w:val="62EBC834"/>
    <w:rsid w:val="62EDB53D"/>
    <w:rsid w:val="62F35B67"/>
    <w:rsid w:val="62F4F4D3"/>
    <w:rsid w:val="62F51058"/>
    <w:rsid w:val="62F95DD2"/>
    <w:rsid w:val="62FC3183"/>
    <w:rsid w:val="631620B8"/>
    <w:rsid w:val="631EBAE1"/>
    <w:rsid w:val="63212877"/>
    <w:rsid w:val="6323F7A2"/>
    <w:rsid w:val="6328BB06"/>
    <w:rsid w:val="63476399"/>
    <w:rsid w:val="635F5425"/>
    <w:rsid w:val="637B1427"/>
    <w:rsid w:val="63989BCA"/>
    <w:rsid w:val="639AC9F7"/>
    <w:rsid w:val="63BDD106"/>
    <w:rsid w:val="63CBCFDB"/>
    <w:rsid w:val="63DD5672"/>
    <w:rsid w:val="63EE567B"/>
    <w:rsid w:val="640108CA"/>
    <w:rsid w:val="64024D41"/>
    <w:rsid w:val="6402624B"/>
    <w:rsid w:val="64037B91"/>
    <w:rsid w:val="641F038D"/>
    <w:rsid w:val="64207390"/>
    <w:rsid w:val="6421289B"/>
    <w:rsid w:val="64278D94"/>
    <w:rsid w:val="643A0805"/>
    <w:rsid w:val="643FADD0"/>
    <w:rsid w:val="644D610C"/>
    <w:rsid w:val="644E9F48"/>
    <w:rsid w:val="646D0857"/>
    <w:rsid w:val="64A0BA15"/>
    <w:rsid w:val="64A35B01"/>
    <w:rsid w:val="64A54E93"/>
    <w:rsid w:val="64B6180B"/>
    <w:rsid w:val="64BF7F99"/>
    <w:rsid w:val="64C1FA77"/>
    <w:rsid w:val="64C9A523"/>
    <w:rsid w:val="64DE12B1"/>
    <w:rsid w:val="64E2790E"/>
    <w:rsid w:val="650154B3"/>
    <w:rsid w:val="6503B321"/>
    <w:rsid w:val="65050330"/>
    <w:rsid w:val="6508AA19"/>
    <w:rsid w:val="651D2F9D"/>
    <w:rsid w:val="6545BCF8"/>
    <w:rsid w:val="655CD49B"/>
    <w:rsid w:val="6564DA11"/>
    <w:rsid w:val="65775C99"/>
    <w:rsid w:val="65846D92"/>
    <w:rsid w:val="658D02DC"/>
    <w:rsid w:val="65A84C9B"/>
    <w:rsid w:val="65A870AB"/>
    <w:rsid w:val="65AB33EF"/>
    <w:rsid w:val="65B83462"/>
    <w:rsid w:val="65C6F495"/>
    <w:rsid w:val="65CE9611"/>
    <w:rsid w:val="65D25A4A"/>
    <w:rsid w:val="65DE49B6"/>
    <w:rsid w:val="65F69888"/>
    <w:rsid w:val="65F95CA0"/>
    <w:rsid w:val="66367506"/>
    <w:rsid w:val="6641833C"/>
    <w:rsid w:val="66439E8E"/>
    <w:rsid w:val="664D924E"/>
    <w:rsid w:val="664F090C"/>
    <w:rsid w:val="66598CE2"/>
    <w:rsid w:val="667E60FF"/>
    <w:rsid w:val="66829857"/>
    <w:rsid w:val="669245FF"/>
    <w:rsid w:val="669E852C"/>
    <w:rsid w:val="66A27CF5"/>
    <w:rsid w:val="66A3F6E5"/>
    <w:rsid w:val="66B3A2DC"/>
    <w:rsid w:val="66B52F1A"/>
    <w:rsid w:val="66BF36E8"/>
    <w:rsid w:val="66D97C47"/>
    <w:rsid w:val="66D9CB7D"/>
    <w:rsid w:val="66DB837C"/>
    <w:rsid w:val="66EA9E90"/>
    <w:rsid w:val="66EEC5E3"/>
    <w:rsid w:val="66F530E6"/>
    <w:rsid w:val="66F79E55"/>
    <w:rsid w:val="66FA1E42"/>
    <w:rsid w:val="67053D25"/>
    <w:rsid w:val="6712EB93"/>
    <w:rsid w:val="671B602A"/>
    <w:rsid w:val="6723D04D"/>
    <w:rsid w:val="672B07B2"/>
    <w:rsid w:val="673D26F8"/>
    <w:rsid w:val="673D6DB9"/>
    <w:rsid w:val="677DE5D1"/>
    <w:rsid w:val="678F19A2"/>
    <w:rsid w:val="67912580"/>
    <w:rsid w:val="6798D02D"/>
    <w:rsid w:val="679A65C3"/>
    <w:rsid w:val="67A6EB0A"/>
    <w:rsid w:val="67B24AC7"/>
    <w:rsid w:val="67C6C6D9"/>
    <w:rsid w:val="67D2060E"/>
    <w:rsid w:val="67D284B5"/>
    <w:rsid w:val="67D649A1"/>
    <w:rsid w:val="67EB2EA1"/>
    <w:rsid w:val="67F6AE2B"/>
    <w:rsid w:val="67F8F001"/>
    <w:rsid w:val="681082E7"/>
    <w:rsid w:val="6821BEAD"/>
    <w:rsid w:val="68374771"/>
    <w:rsid w:val="68383E67"/>
    <w:rsid w:val="683A73C7"/>
    <w:rsid w:val="683BF39F"/>
    <w:rsid w:val="68420A52"/>
    <w:rsid w:val="68649EED"/>
    <w:rsid w:val="68733A90"/>
    <w:rsid w:val="6886DAA4"/>
    <w:rsid w:val="68AED400"/>
    <w:rsid w:val="68B9572F"/>
    <w:rsid w:val="68CF817B"/>
    <w:rsid w:val="68D4AABE"/>
    <w:rsid w:val="68DC15E0"/>
    <w:rsid w:val="690A9202"/>
    <w:rsid w:val="6914DF9E"/>
    <w:rsid w:val="692A9725"/>
    <w:rsid w:val="6948CF19"/>
    <w:rsid w:val="694B859C"/>
    <w:rsid w:val="694D2692"/>
    <w:rsid w:val="69536E66"/>
    <w:rsid w:val="69550CCA"/>
    <w:rsid w:val="696ED1ED"/>
    <w:rsid w:val="69706A37"/>
    <w:rsid w:val="697B2B9A"/>
    <w:rsid w:val="6989BFD9"/>
    <w:rsid w:val="69A3D811"/>
    <w:rsid w:val="69B009C0"/>
    <w:rsid w:val="69B11F97"/>
    <w:rsid w:val="69BE1559"/>
    <w:rsid w:val="69CA6A1C"/>
    <w:rsid w:val="69D58D92"/>
    <w:rsid w:val="69E0D1BD"/>
    <w:rsid w:val="69E95E6E"/>
    <w:rsid w:val="69F8EDE9"/>
    <w:rsid w:val="69F8F683"/>
    <w:rsid w:val="69FE5467"/>
    <w:rsid w:val="6A0CA84F"/>
    <w:rsid w:val="6A139380"/>
    <w:rsid w:val="6A1D6B04"/>
    <w:rsid w:val="6A1E8693"/>
    <w:rsid w:val="6A282EB3"/>
    <w:rsid w:val="6A2D8FC1"/>
    <w:rsid w:val="6A2F271F"/>
    <w:rsid w:val="6A48D5D6"/>
    <w:rsid w:val="6A517CFE"/>
    <w:rsid w:val="6A59B654"/>
    <w:rsid w:val="6A8E9586"/>
    <w:rsid w:val="6A95F6AD"/>
    <w:rsid w:val="6A99D81A"/>
    <w:rsid w:val="6A9CD6D3"/>
    <w:rsid w:val="6AAC41E1"/>
    <w:rsid w:val="6ABF6B7A"/>
    <w:rsid w:val="6ACF39A5"/>
    <w:rsid w:val="6AE38F78"/>
    <w:rsid w:val="6AF71947"/>
    <w:rsid w:val="6B0995B2"/>
    <w:rsid w:val="6B0D9D8B"/>
    <w:rsid w:val="6B19EACC"/>
    <w:rsid w:val="6B3F7590"/>
    <w:rsid w:val="6B3FB62C"/>
    <w:rsid w:val="6B4508C8"/>
    <w:rsid w:val="6B487FC9"/>
    <w:rsid w:val="6B4D4AF8"/>
    <w:rsid w:val="6B4DB3C3"/>
    <w:rsid w:val="6B503151"/>
    <w:rsid w:val="6B75B5C0"/>
    <w:rsid w:val="6B770FAF"/>
    <w:rsid w:val="6BB9818F"/>
    <w:rsid w:val="6BBFA500"/>
    <w:rsid w:val="6BC0620D"/>
    <w:rsid w:val="6BC56BAA"/>
    <w:rsid w:val="6BDD79CC"/>
    <w:rsid w:val="6BE3742C"/>
    <w:rsid w:val="6BEC1E05"/>
    <w:rsid w:val="6BF19C34"/>
    <w:rsid w:val="6BF96C51"/>
    <w:rsid w:val="6BFC2603"/>
    <w:rsid w:val="6C073999"/>
    <w:rsid w:val="6C15A285"/>
    <w:rsid w:val="6C19ECF4"/>
    <w:rsid w:val="6C3836CA"/>
    <w:rsid w:val="6C39BB4E"/>
    <w:rsid w:val="6C4CAA19"/>
    <w:rsid w:val="6C4F0685"/>
    <w:rsid w:val="6C5A94CB"/>
    <w:rsid w:val="6C69D3D2"/>
    <w:rsid w:val="6C6F8178"/>
    <w:rsid w:val="6C7D1265"/>
    <w:rsid w:val="6C969521"/>
    <w:rsid w:val="6C9B689F"/>
    <w:rsid w:val="6C9B82E1"/>
    <w:rsid w:val="6CA033E2"/>
    <w:rsid w:val="6CA095AA"/>
    <w:rsid w:val="6CA696D7"/>
    <w:rsid w:val="6CA7203A"/>
    <w:rsid w:val="6CA8060F"/>
    <w:rsid w:val="6CAB4B6E"/>
    <w:rsid w:val="6CAF57A1"/>
    <w:rsid w:val="6CB66FD0"/>
    <w:rsid w:val="6CBBE783"/>
    <w:rsid w:val="6CBE89AB"/>
    <w:rsid w:val="6CBEFEE1"/>
    <w:rsid w:val="6CC24F0C"/>
    <w:rsid w:val="6CC70ED0"/>
    <w:rsid w:val="6CE0917A"/>
    <w:rsid w:val="6CED2B53"/>
    <w:rsid w:val="6CFB3EFC"/>
    <w:rsid w:val="6CFB7CB8"/>
    <w:rsid w:val="6D34CE0B"/>
    <w:rsid w:val="6D3A582F"/>
    <w:rsid w:val="6D4329BC"/>
    <w:rsid w:val="6D44F56D"/>
    <w:rsid w:val="6D4DEA9A"/>
    <w:rsid w:val="6D4EB6E4"/>
    <w:rsid w:val="6D58A495"/>
    <w:rsid w:val="6D686324"/>
    <w:rsid w:val="6D69C3A8"/>
    <w:rsid w:val="6D785284"/>
    <w:rsid w:val="6D914008"/>
    <w:rsid w:val="6D9BDC5D"/>
    <w:rsid w:val="6DB139F7"/>
    <w:rsid w:val="6DC2C820"/>
    <w:rsid w:val="6DCDA86F"/>
    <w:rsid w:val="6DDA20D7"/>
    <w:rsid w:val="6DDB591A"/>
    <w:rsid w:val="6DEC33D5"/>
    <w:rsid w:val="6DEC6333"/>
    <w:rsid w:val="6E069D1F"/>
    <w:rsid w:val="6E105A7D"/>
    <w:rsid w:val="6E11424A"/>
    <w:rsid w:val="6E1791CC"/>
    <w:rsid w:val="6E1AF4E7"/>
    <w:rsid w:val="6E21AFAF"/>
    <w:rsid w:val="6E2F8420"/>
    <w:rsid w:val="6E2FAA0E"/>
    <w:rsid w:val="6E320BBA"/>
    <w:rsid w:val="6E4A370E"/>
    <w:rsid w:val="6E574747"/>
    <w:rsid w:val="6E591ECB"/>
    <w:rsid w:val="6E59E583"/>
    <w:rsid w:val="6E5F04AB"/>
    <w:rsid w:val="6E6AA7E1"/>
    <w:rsid w:val="6E6E62DE"/>
    <w:rsid w:val="6E7C4744"/>
    <w:rsid w:val="6E9237E4"/>
    <w:rsid w:val="6EA3C801"/>
    <w:rsid w:val="6EA8BE46"/>
    <w:rsid w:val="6EABE396"/>
    <w:rsid w:val="6EAD8FE1"/>
    <w:rsid w:val="6EB17047"/>
    <w:rsid w:val="6EB2565A"/>
    <w:rsid w:val="6EB8E8D6"/>
    <w:rsid w:val="6EBA3624"/>
    <w:rsid w:val="6EBE90E3"/>
    <w:rsid w:val="6EC4D62D"/>
    <w:rsid w:val="6ED0BB03"/>
    <w:rsid w:val="6EDE7A73"/>
    <w:rsid w:val="6EEFEF81"/>
    <w:rsid w:val="6F085FB7"/>
    <w:rsid w:val="6F088847"/>
    <w:rsid w:val="6F0F4A2E"/>
    <w:rsid w:val="6F13F205"/>
    <w:rsid w:val="6F1DD07C"/>
    <w:rsid w:val="6F20695B"/>
    <w:rsid w:val="6F24F121"/>
    <w:rsid w:val="6F28963A"/>
    <w:rsid w:val="6F414515"/>
    <w:rsid w:val="6F45500B"/>
    <w:rsid w:val="6F47F27C"/>
    <w:rsid w:val="6F54B8BC"/>
    <w:rsid w:val="6F56EAF8"/>
    <w:rsid w:val="6F6C861E"/>
    <w:rsid w:val="6F7F8858"/>
    <w:rsid w:val="6F855894"/>
    <w:rsid w:val="6F86EF4F"/>
    <w:rsid w:val="6F8B9BE7"/>
    <w:rsid w:val="6F8C0BD8"/>
    <w:rsid w:val="6FA8A3CF"/>
    <w:rsid w:val="6FB41D7C"/>
    <w:rsid w:val="6FCC7C76"/>
    <w:rsid w:val="6FD45814"/>
    <w:rsid w:val="6FEF94F8"/>
    <w:rsid w:val="6FFA8F32"/>
    <w:rsid w:val="6FFCBC95"/>
    <w:rsid w:val="7009D80F"/>
    <w:rsid w:val="700DA7D6"/>
    <w:rsid w:val="7011631B"/>
    <w:rsid w:val="70138A6B"/>
    <w:rsid w:val="701AF0E9"/>
    <w:rsid w:val="702548B5"/>
    <w:rsid w:val="7032C14D"/>
    <w:rsid w:val="703ED4EA"/>
    <w:rsid w:val="7041657C"/>
    <w:rsid w:val="704C9DB5"/>
    <w:rsid w:val="7051AF3E"/>
    <w:rsid w:val="70593861"/>
    <w:rsid w:val="705FF783"/>
    <w:rsid w:val="706062F3"/>
    <w:rsid w:val="7060C79A"/>
    <w:rsid w:val="706667A9"/>
    <w:rsid w:val="70680C5D"/>
    <w:rsid w:val="706AFFA1"/>
    <w:rsid w:val="706B3340"/>
    <w:rsid w:val="70816FD3"/>
    <w:rsid w:val="7082A9BE"/>
    <w:rsid w:val="7087087B"/>
    <w:rsid w:val="708F05D1"/>
    <w:rsid w:val="709DE8E9"/>
    <w:rsid w:val="70A4474F"/>
    <w:rsid w:val="70B14FF4"/>
    <w:rsid w:val="70B25F97"/>
    <w:rsid w:val="70B9B298"/>
    <w:rsid w:val="70E0C065"/>
    <w:rsid w:val="70EA543C"/>
    <w:rsid w:val="70EC3033"/>
    <w:rsid w:val="71001CEB"/>
    <w:rsid w:val="71036255"/>
    <w:rsid w:val="710731FE"/>
    <w:rsid w:val="71136C20"/>
    <w:rsid w:val="7121DDCC"/>
    <w:rsid w:val="71288A4C"/>
    <w:rsid w:val="713606EE"/>
    <w:rsid w:val="713A2F08"/>
    <w:rsid w:val="71450880"/>
    <w:rsid w:val="714BC14A"/>
    <w:rsid w:val="714E34F3"/>
    <w:rsid w:val="7158F2D2"/>
    <w:rsid w:val="71754264"/>
    <w:rsid w:val="7179FD13"/>
    <w:rsid w:val="718A50A8"/>
    <w:rsid w:val="71937610"/>
    <w:rsid w:val="71940696"/>
    <w:rsid w:val="71994B33"/>
    <w:rsid w:val="71A64529"/>
    <w:rsid w:val="71B08F94"/>
    <w:rsid w:val="71B3F4BD"/>
    <w:rsid w:val="71BA1F62"/>
    <w:rsid w:val="71F0092F"/>
    <w:rsid w:val="71F16E8C"/>
    <w:rsid w:val="71F254D1"/>
    <w:rsid w:val="71F84EE0"/>
    <w:rsid w:val="721FF829"/>
    <w:rsid w:val="72208098"/>
    <w:rsid w:val="7221848B"/>
    <w:rsid w:val="722887E6"/>
    <w:rsid w:val="724AA7D3"/>
    <w:rsid w:val="72566ADA"/>
    <w:rsid w:val="726A453E"/>
    <w:rsid w:val="7277DA47"/>
    <w:rsid w:val="727F8F6A"/>
    <w:rsid w:val="729CCAA3"/>
    <w:rsid w:val="729FE2A8"/>
    <w:rsid w:val="72AD7DED"/>
    <w:rsid w:val="72ADF3C8"/>
    <w:rsid w:val="72B2FCBA"/>
    <w:rsid w:val="72D99D6D"/>
    <w:rsid w:val="72E31633"/>
    <w:rsid w:val="72E88A90"/>
    <w:rsid w:val="72F33753"/>
    <w:rsid w:val="7306FE48"/>
    <w:rsid w:val="731A0D5F"/>
    <w:rsid w:val="732639E7"/>
    <w:rsid w:val="7336D83A"/>
    <w:rsid w:val="73427F78"/>
    <w:rsid w:val="73441B63"/>
    <w:rsid w:val="7346FA97"/>
    <w:rsid w:val="7351C90E"/>
    <w:rsid w:val="73524D56"/>
    <w:rsid w:val="7363BCE0"/>
    <w:rsid w:val="736D8A79"/>
    <w:rsid w:val="737A27C0"/>
    <w:rsid w:val="73903C66"/>
    <w:rsid w:val="7394D16E"/>
    <w:rsid w:val="739CD0D2"/>
    <w:rsid w:val="73C9135B"/>
    <w:rsid w:val="73CC0191"/>
    <w:rsid w:val="73EB1225"/>
    <w:rsid w:val="73FD3825"/>
    <w:rsid w:val="7404D9E8"/>
    <w:rsid w:val="7408BF95"/>
    <w:rsid w:val="7430509E"/>
    <w:rsid w:val="7435E2B1"/>
    <w:rsid w:val="744D9C9C"/>
    <w:rsid w:val="745985FD"/>
    <w:rsid w:val="745E48FE"/>
    <w:rsid w:val="7481711D"/>
    <w:rsid w:val="7487A07D"/>
    <w:rsid w:val="748C8409"/>
    <w:rsid w:val="7495588F"/>
    <w:rsid w:val="749D5660"/>
    <w:rsid w:val="74A9BD1F"/>
    <w:rsid w:val="74B52A3D"/>
    <w:rsid w:val="74C0568E"/>
    <w:rsid w:val="74C8E1D6"/>
    <w:rsid w:val="74D6DF9C"/>
    <w:rsid w:val="74D760C4"/>
    <w:rsid w:val="74E228F9"/>
    <w:rsid w:val="74E3F2A3"/>
    <w:rsid w:val="74F8B51E"/>
    <w:rsid w:val="750D7C4A"/>
    <w:rsid w:val="7515CE42"/>
    <w:rsid w:val="75294CB2"/>
    <w:rsid w:val="752B3C43"/>
    <w:rsid w:val="752B6DB4"/>
    <w:rsid w:val="752B6F29"/>
    <w:rsid w:val="752E616B"/>
    <w:rsid w:val="753E9A47"/>
    <w:rsid w:val="7540090C"/>
    <w:rsid w:val="75433EC1"/>
    <w:rsid w:val="7553CC5E"/>
    <w:rsid w:val="755EBF66"/>
    <w:rsid w:val="756EB074"/>
    <w:rsid w:val="756FCE78"/>
    <w:rsid w:val="757DCD9E"/>
    <w:rsid w:val="7597A202"/>
    <w:rsid w:val="759A511B"/>
    <w:rsid w:val="75A80921"/>
    <w:rsid w:val="75AD1442"/>
    <w:rsid w:val="75D1937C"/>
    <w:rsid w:val="75D3F9FC"/>
    <w:rsid w:val="75E15888"/>
    <w:rsid w:val="75E24C3D"/>
    <w:rsid w:val="75E353EF"/>
    <w:rsid w:val="75E8F31B"/>
    <w:rsid w:val="75E956C2"/>
    <w:rsid w:val="75EE5B53"/>
    <w:rsid w:val="75F72BB0"/>
    <w:rsid w:val="75FA2A2E"/>
    <w:rsid w:val="75FDEEEE"/>
    <w:rsid w:val="760BD960"/>
    <w:rsid w:val="76116FF2"/>
    <w:rsid w:val="7617A270"/>
    <w:rsid w:val="763512CB"/>
    <w:rsid w:val="7638B0D4"/>
    <w:rsid w:val="7642FB3F"/>
    <w:rsid w:val="7643056D"/>
    <w:rsid w:val="7645F70A"/>
    <w:rsid w:val="7647D3C3"/>
    <w:rsid w:val="764A023B"/>
    <w:rsid w:val="764C2152"/>
    <w:rsid w:val="766A0F0C"/>
    <w:rsid w:val="766AAAE4"/>
    <w:rsid w:val="7678D178"/>
    <w:rsid w:val="7688C70F"/>
    <w:rsid w:val="76891C1C"/>
    <w:rsid w:val="769203FF"/>
    <w:rsid w:val="769605D7"/>
    <w:rsid w:val="76A8E731"/>
    <w:rsid w:val="76B75828"/>
    <w:rsid w:val="76BA4B5F"/>
    <w:rsid w:val="76C5B07E"/>
    <w:rsid w:val="76D06B61"/>
    <w:rsid w:val="76D1FE63"/>
    <w:rsid w:val="76DA7635"/>
    <w:rsid w:val="76E3CC71"/>
    <w:rsid w:val="76E6CF89"/>
    <w:rsid w:val="76EACD5F"/>
    <w:rsid w:val="76EBDF64"/>
    <w:rsid w:val="76F30D8A"/>
    <w:rsid w:val="770109DC"/>
    <w:rsid w:val="77196B13"/>
    <w:rsid w:val="77244070"/>
    <w:rsid w:val="772EA2B9"/>
    <w:rsid w:val="77308262"/>
    <w:rsid w:val="77371E28"/>
    <w:rsid w:val="773E47F1"/>
    <w:rsid w:val="7757AAE1"/>
    <w:rsid w:val="7777EBBC"/>
    <w:rsid w:val="777BDAAF"/>
    <w:rsid w:val="77846804"/>
    <w:rsid w:val="778CB100"/>
    <w:rsid w:val="778D52D5"/>
    <w:rsid w:val="779E419B"/>
    <w:rsid w:val="77AED5A1"/>
    <w:rsid w:val="77B27F82"/>
    <w:rsid w:val="77C3241B"/>
    <w:rsid w:val="77F17F96"/>
    <w:rsid w:val="780E6B29"/>
    <w:rsid w:val="781DDF2F"/>
    <w:rsid w:val="782BC0EC"/>
    <w:rsid w:val="782FD306"/>
    <w:rsid w:val="78324E94"/>
    <w:rsid w:val="78328CB2"/>
    <w:rsid w:val="78328E6B"/>
    <w:rsid w:val="7839ED5B"/>
    <w:rsid w:val="784257A5"/>
    <w:rsid w:val="7847E50A"/>
    <w:rsid w:val="785C5B23"/>
    <w:rsid w:val="78617F88"/>
    <w:rsid w:val="7864A392"/>
    <w:rsid w:val="786E6166"/>
    <w:rsid w:val="7874111C"/>
    <w:rsid w:val="78759D5D"/>
    <w:rsid w:val="7881F59C"/>
    <w:rsid w:val="78A14E71"/>
    <w:rsid w:val="78AA40E0"/>
    <w:rsid w:val="78DC7027"/>
    <w:rsid w:val="78E20E9A"/>
    <w:rsid w:val="78F66B15"/>
    <w:rsid w:val="790A7B26"/>
    <w:rsid w:val="791B1BEF"/>
    <w:rsid w:val="794505F7"/>
    <w:rsid w:val="795229D6"/>
    <w:rsid w:val="79548978"/>
    <w:rsid w:val="795A537D"/>
    <w:rsid w:val="7961E41F"/>
    <w:rsid w:val="7963F40A"/>
    <w:rsid w:val="7965A9BA"/>
    <w:rsid w:val="798670FF"/>
    <w:rsid w:val="7986A9ED"/>
    <w:rsid w:val="79914F84"/>
    <w:rsid w:val="799C0442"/>
    <w:rsid w:val="79A07DD9"/>
    <w:rsid w:val="79A66C61"/>
    <w:rsid w:val="79CEF4DB"/>
    <w:rsid w:val="79D2B075"/>
    <w:rsid w:val="79E16273"/>
    <w:rsid w:val="79E340CB"/>
    <w:rsid w:val="79E8AB54"/>
    <w:rsid w:val="79E9032E"/>
    <w:rsid w:val="79ED1244"/>
    <w:rsid w:val="79EF8158"/>
    <w:rsid w:val="79FD3325"/>
    <w:rsid w:val="79FE60B9"/>
    <w:rsid w:val="7A371B68"/>
    <w:rsid w:val="7A3AD280"/>
    <w:rsid w:val="7A41A63B"/>
    <w:rsid w:val="7A537BC2"/>
    <w:rsid w:val="7A575BCB"/>
    <w:rsid w:val="7A657E5B"/>
    <w:rsid w:val="7A6A333E"/>
    <w:rsid w:val="7A6A4A69"/>
    <w:rsid w:val="7A7136AB"/>
    <w:rsid w:val="7A801EB0"/>
    <w:rsid w:val="7A8F9BE3"/>
    <w:rsid w:val="7A9783BD"/>
    <w:rsid w:val="7AA16FD5"/>
    <w:rsid w:val="7AA7EA8E"/>
    <w:rsid w:val="7AABE794"/>
    <w:rsid w:val="7ABCAF6E"/>
    <w:rsid w:val="7AE0F19F"/>
    <w:rsid w:val="7AEB56A8"/>
    <w:rsid w:val="7AEEC40D"/>
    <w:rsid w:val="7AF3F7CC"/>
    <w:rsid w:val="7AF469DE"/>
    <w:rsid w:val="7AFCBE2C"/>
    <w:rsid w:val="7AFD4405"/>
    <w:rsid w:val="7B077EC1"/>
    <w:rsid w:val="7B09CCA4"/>
    <w:rsid w:val="7B152C65"/>
    <w:rsid w:val="7B1CC280"/>
    <w:rsid w:val="7B43AC61"/>
    <w:rsid w:val="7B55EE6F"/>
    <w:rsid w:val="7B6302D9"/>
    <w:rsid w:val="7B65456E"/>
    <w:rsid w:val="7B6CED20"/>
    <w:rsid w:val="7B76CE42"/>
    <w:rsid w:val="7B7CB692"/>
    <w:rsid w:val="7B85E1EE"/>
    <w:rsid w:val="7B8B1BE8"/>
    <w:rsid w:val="7B92B5D6"/>
    <w:rsid w:val="7B931A7D"/>
    <w:rsid w:val="7BAA8232"/>
    <w:rsid w:val="7BB11D17"/>
    <w:rsid w:val="7BBC1917"/>
    <w:rsid w:val="7BC5A7A5"/>
    <w:rsid w:val="7BC971DE"/>
    <w:rsid w:val="7BCB4A54"/>
    <w:rsid w:val="7BD1BE6D"/>
    <w:rsid w:val="7BD9A019"/>
    <w:rsid w:val="7BE29384"/>
    <w:rsid w:val="7C0261E7"/>
    <w:rsid w:val="7C0FCA23"/>
    <w:rsid w:val="7C19A5C0"/>
    <w:rsid w:val="7C23323A"/>
    <w:rsid w:val="7C2DA9DE"/>
    <w:rsid w:val="7C3B646D"/>
    <w:rsid w:val="7C3B6CF9"/>
    <w:rsid w:val="7C4166D1"/>
    <w:rsid w:val="7C5321D6"/>
    <w:rsid w:val="7C5728A7"/>
    <w:rsid w:val="7C58279C"/>
    <w:rsid w:val="7C5CC01D"/>
    <w:rsid w:val="7C6ABF0D"/>
    <w:rsid w:val="7C6F8DAA"/>
    <w:rsid w:val="7C7474FD"/>
    <w:rsid w:val="7C7D5690"/>
    <w:rsid w:val="7C80AEB9"/>
    <w:rsid w:val="7C930C41"/>
    <w:rsid w:val="7C9788A3"/>
    <w:rsid w:val="7C9BE735"/>
    <w:rsid w:val="7CAD8D5A"/>
    <w:rsid w:val="7CC0ED98"/>
    <w:rsid w:val="7CC340A0"/>
    <w:rsid w:val="7CCEA963"/>
    <w:rsid w:val="7CD115FA"/>
    <w:rsid w:val="7CD2126C"/>
    <w:rsid w:val="7CD9DB67"/>
    <w:rsid w:val="7CF391AE"/>
    <w:rsid w:val="7CF58445"/>
    <w:rsid w:val="7D055BDA"/>
    <w:rsid w:val="7D3539EE"/>
    <w:rsid w:val="7D39E7A6"/>
    <w:rsid w:val="7D4B574E"/>
    <w:rsid w:val="7D4CAC01"/>
    <w:rsid w:val="7D54C87E"/>
    <w:rsid w:val="7D62EE78"/>
    <w:rsid w:val="7D63B769"/>
    <w:rsid w:val="7D653FA8"/>
    <w:rsid w:val="7D658A5C"/>
    <w:rsid w:val="7D6F8656"/>
    <w:rsid w:val="7D705DFF"/>
    <w:rsid w:val="7D79B747"/>
    <w:rsid w:val="7D8340A3"/>
    <w:rsid w:val="7D934AC3"/>
    <w:rsid w:val="7D99174C"/>
    <w:rsid w:val="7DB33FBB"/>
    <w:rsid w:val="7DB5324F"/>
    <w:rsid w:val="7DD1A5B8"/>
    <w:rsid w:val="7DE9ADAD"/>
    <w:rsid w:val="7DEA29F7"/>
    <w:rsid w:val="7DED5810"/>
    <w:rsid w:val="7DF69BD3"/>
    <w:rsid w:val="7DF8C58C"/>
    <w:rsid w:val="7E10D271"/>
    <w:rsid w:val="7E2BD279"/>
    <w:rsid w:val="7E3185C4"/>
    <w:rsid w:val="7E3913A7"/>
    <w:rsid w:val="7E3C6DA6"/>
    <w:rsid w:val="7E5DD2D5"/>
    <w:rsid w:val="7E7180DA"/>
    <w:rsid w:val="7E7FA076"/>
    <w:rsid w:val="7E81C494"/>
    <w:rsid w:val="7E9110FC"/>
    <w:rsid w:val="7E9CA71B"/>
    <w:rsid w:val="7E9CB8B8"/>
    <w:rsid w:val="7E9F473B"/>
    <w:rsid w:val="7EA08C85"/>
    <w:rsid w:val="7EC72FAF"/>
    <w:rsid w:val="7EE7ACDA"/>
    <w:rsid w:val="7EEA9BAC"/>
    <w:rsid w:val="7EF9E717"/>
    <w:rsid w:val="7F0016FA"/>
    <w:rsid w:val="7F0AA931"/>
    <w:rsid w:val="7F101BBE"/>
    <w:rsid w:val="7F137304"/>
    <w:rsid w:val="7F164D1F"/>
    <w:rsid w:val="7F2089A3"/>
    <w:rsid w:val="7F21E7EF"/>
    <w:rsid w:val="7F29205B"/>
    <w:rsid w:val="7F2D460E"/>
    <w:rsid w:val="7F2EAF1E"/>
    <w:rsid w:val="7F31070C"/>
    <w:rsid w:val="7F3A52CB"/>
    <w:rsid w:val="7F473E5C"/>
    <w:rsid w:val="7F51D8A2"/>
    <w:rsid w:val="7F5B9989"/>
    <w:rsid w:val="7F64654A"/>
    <w:rsid w:val="7F6FC8D4"/>
    <w:rsid w:val="7F79DD28"/>
    <w:rsid w:val="7F803860"/>
    <w:rsid w:val="7F89048A"/>
    <w:rsid w:val="7F8E1FE4"/>
    <w:rsid w:val="7F8E5982"/>
    <w:rsid w:val="7F919322"/>
    <w:rsid w:val="7F95B22D"/>
    <w:rsid w:val="7FA61586"/>
    <w:rsid w:val="7FA9F77E"/>
    <w:rsid w:val="7FBA4303"/>
    <w:rsid w:val="7FC133D2"/>
    <w:rsid w:val="7FC357CA"/>
    <w:rsid w:val="7FE0BD54"/>
    <w:rsid w:val="7FE1C323"/>
    <w:rsid w:val="7FE55BA2"/>
    <w:rsid w:val="7FF20851"/>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6C38B"/>
  <w14:defaultImageDpi w14:val="32767"/>
  <w15:chartTrackingRefBased/>
  <w15:docId w15:val="{A3637148-E624-46A9-8C78-FDCE8881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127"/>
    <w:pPr>
      <w:spacing w:before="120" w:after="120" w:line="240" w:lineRule="exact"/>
      <w:ind w:left="851"/>
    </w:pPr>
    <w:rPr>
      <w:rFonts w:ascii="Arial" w:hAnsi="Arial"/>
      <w:color w:val="4A545D"/>
      <w:sz w:val="18"/>
      <w:szCs w:val="24"/>
      <w:lang w:eastAsia="en-AU"/>
    </w:rPr>
  </w:style>
  <w:style w:type="paragraph" w:styleId="Heading1">
    <w:name w:val="heading 1"/>
    <w:next w:val="Normal"/>
    <w:link w:val="Heading1Char"/>
    <w:qFormat/>
    <w:rsid w:val="00BB4BE0"/>
    <w:pPr>
      <w:keepNext/>
      <w:numPr>
        <w:numId w:val="1"/>
      </w:numPr>
      <w:tabs>
        <w:tab w:val="left" w:pos="851"/>
      </w:tabs>
      <w:spacing w:before="360" w:after="240"/>
      <w:ind w:right="2835"/>
      <w:outlineLvl w:val="0"/>
    </w:pPr>
    <w:rPr>
      <w:rFonts w:ascii="Arial" w:hAnsi="Arial" w:cs="Arial"/>
      <w:b/>
      <w:bCs/>
      <w:color w:val="007A68"/>
      <w:kern w:val="32"/>
      <w:sz w:val="32"/>
      <w:szCs w:val="32"/>
      <w:lang w:eastAsia="en-AU"/>
    </w:rPr>
  </w:style>
  <w:style w:type="paragraph" w:styleId="Heading2">
    <w:name w:val="heading 2"/>
    <w:basedOn w:val="Normal"/>
    <w:next w:val="Normal"/>
    <w:link w:val="Heading2Char"/>
    <w:qFormat/>
    <w:rsid w:val="00D64A99"/>
    <w:pPr>
      <w:keepNext/>
      <w:numPr>
        <w:ilvl w:val="1"/>
        <w:numId w:val="2"/>
      </w:numPr>
      <w:spacing w:before="360" w:after="240"/>
      <w:outlineLvl w:val="1"/>
    </w:pPr>
    <w:rPr>
      <w:rFonts w:cs="Arial"/>
      <w:b/>
      <w:bCs/>
      <w:iCs/>
      <w:caps/>
      <w:szCs w:val="18"/>
    </w:rPr>
  </w:style>
  <w:style w:type="paragraph" w:styleId="Heading3">
    <w:name w:val="heading 3"/>
    <w:next w:val="Normal"/>
    <w:link w:val="Heading3Char"/>
    <w:qFormat/>
    <w:rsid w:val="00D64A99"/>
    <w:pPr>
      <w:keepNext/>
      <w:numPr>
        <w:ilvl w:val="2"/>
        <w:numId w:val="2"/>
      </w:numPr>
      <w:tabs>
        <w:tab w:val="clear" w:pos="2846"/>
        <w:tab w:val="num" w:pos="720"/>
        <w:tab w:val="left" w:pos="2552"/>
      </w:tabs>
      <w:spacing w:before="240"/>
      <w:ind w:left="720"/>
      <w:outlineLvl w:val="2"/>
    </w:pPr>
    <w:rPr>
      <w:rFonts w:ascii="Arial" w:hAnsi="Arial" w:cs="Arial"/>
      <w:b/>
      <w:bCs/>
      <w:i/>
      <w:color w:val="4A545D"/>
      <w:sz w:val="18"/>
      <w:szCs w:val="26"/>
      <w:lang w:eastAsia="en-AU"/>
    </w:rPr>
  </w:style>
  <w:style w:type="paragraph" w:styleId="Heading4">
    <w:name w:val="heading 4"/>
    <w:next w:val="Normal"/>
    <w:link w:val="Heading4Char"/>
    <w:qFormat/>
    <w:rsid w:val="00D64A99"/>
    <w:pPr>
      <w:keepNext/>
      <w:numPr>
        <w:ilvl w:val="3"/>
        <w:numId w:val="1"/>
      </w:numPr>
      <w:spacing w:before="240"/>
      <w:outlineLvl w:val="3"/>
    </w:pPr>
    <w:rPr>
      <w:rFonts w:ascii="Arial" w:hAnsi="Arial"/>
      <w:bCs/>
      <w:i/>
      <w:color w:val="4A545D"/>
      <w:sz w:val="18"/>
      <w:szCs w:val="28"/>
      <w:lang w:eastAsia="en-AU"/>
    </w:rPr>
  </w:style>
  <w:style w:type="paragraph" w:styleId="Heading5">
    <w:name w:val="heading 5"/>
    <w:basedOn w:val="Normal"/>
    <w:next w:val="Normal"/>
    <w:link w:val="Heading5Char"/>
    <w:qFormat/>
    <w:rsid w:val="00025366"/>
    <w:pPr>
      <w:numPr>
        <w:ilvl w:val="4"/>
        <w:numId w:val="1"/>
      </w:numPr>
      <w:tabs>
        <w:tab w:val="clear" w:pos="1008"/>
      </w:tabs>
      <w:spacing w:before="240"/>
      <w:outlineLvl w:val="4"/>
    </w:pPr>
    <w:rPr>
      <w:b/>
      <w:bCs/>
      <w:i/>
      <w:iCs/>
      <w:sz w:val="26"/>
      <w:szCs w:val="26"/>
    </w:rPr>
  </w:style>
  <w:style w:type="paragraph" w:styleId="Heading6">
    <w:name w:val="heading 6"/>
    <w:basedOn w:val="Normal"/>
    <w:next w:val="Normal"/>
    <w:link w:val="Heading6Char"/>
    <w:qFormat/>
    <w:rsid w:val="00025366"/>
    <w:pPr>
      <w:numPr>
        <w:ilvl w:val="5"/>
        <w:numId w:val="1"/>
      </w:numPr>
      <w:tabs>
        <w:tab w:val="clear" w:pos="1152"/>
      </w:tabs>
      <w:spacing w:before="240"/>
      <w:outlineLvl w:val="5"/>
    </w:pPr>
    <w:rPr>
      <w:rFonts w:ascii="Times New Roman" w:hAnsi="Times New Roman"/>
      <w:b/>
      <w:bCs/>
      <w:sz w:val="22"/>
      <w:szCs w:val="22"/>
    </w:rPr>
  </w:style>
  <w:style w:type="paragraph" w:styleId="Heading7">
    <w:name w:val="heading 7"/>
    <w:basedOn w:val="Normal"/>
    <w:next w:val="Normal"/>
    <w:link w:val="Heading7Char"/>
    <w:rsid w:val="00025366"/>
    <w:pPr>
      <w:numPr>
        <w:ilvl w:val="6"/>
        <w:numId w:val="1"/>
      </w:numPr>
      <w:tabs>
        <w:tab w:val="clear" w:pos="1296"/>
        <w:tab w:val="num" w:pos="360"/>
      </w:tabs>
      <w:spacing w:before="240"/>
      <w:outlineLvl w:val="6"/>
    </w:pPr>
    <w:rPr>
      <w:rFonts w:ascii="Times New Roman" w:hAnsi="Times New Roman"/>
    </w:rPr>
  </w:style>
  <w:style w:type="paragraph" w:styleId="Heading8">
    <w:name w:val="heading 8"/>
    <w:basedOn w:val="Normal"/>
    <w:next w:val="Normal"/>
    <w:link w:val="Heading8Char"/>
    <w:rsid w:val="00025366"/>
    <w:pPr>
      <w:numPr>
        <w:ilvl w:val="7"/>
        <w:numId w:val="1"/>
      </w:numPr>
      <w:tabs>
        <w:tab w:val="clear" w:pos="1440"/>
        <w:tab w:val="num" w:pos="360"/>
      </w:tabs>
      <w:spacing w:before="240"/>
      <w:outlineLvl w:val="7"/>
    </w:pPr>
    <w:rPr>
      <w:rFonts w:ascii="Times New Roman" w:hAnsi="Times New Roman"/>
      <w:i/>
      <w:iCs/>
    </w:rPr>
  </w:style>
  <w:style w:type="paragraph" w:styleId="Heading9">
    <w:name w:val="heading 9"/>
    <w:basedOn w:val="Normal"/>
    <w:next w:val="Normal"/>
    <w:link w:val="Heading9Char"/>
    <w:rsid w:val="00025366"/>
    <w:pPr>
      <w:numPr>
        <w:ilvl w:val="8"/>
        <w:numId w:val="1"/>
      </w:numPr>
      <w:tabs>
        <w:tab w:val="clear" w:pos="1584"/>
        <w:tab w:val="num" w:pos="360"/>
      </w:tabs>
      <w:spacing w:before="24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4A99"/>
    <w:rPr>
      <w:rFonts w:ascii="Arial" w:hAnsi="Arial" w:cs="Arial"/>
      <w:b/>
      <w:bCs/>
      <w:color w:val="007A68"/>
      <w:kern w:val="32"/>
      <w:sz w:val="32"/>
      <w:szCs w:val="32"/>
      <w:lang w:eastAsia="en-AU"/>
    </w:rPr>
  </w:style>
  <w:style w:type="character" w:customStyle="1" w:styleId="Heading2Char">
    <w:name w:val="Heading 2 Char"/>
    <w:basedOn w:val="DefaultParagraphFont"/>
    <w:link w:val="Heading2"/>
    <w:rsid w:val="00D64A99"/>
    <w:rPr>
      <w:rFonts w:ascii="Arial" w:hAnsi="Arial" w:cs="Arial"/>
      <w:b/>
      <w:bCs/>
      <w:iCs/>
      <w:caps/>
      <w:color w:val="4A545D"/>
      <w:sz w:val="18"/>
      <w:szCs w:val="18"/>
      <w:lang w:eastAsia="en-AU"/>
    </w:rPr>
  </w:style>
  <w:style w:type="character" w:customStyle="1" w:styleId="Heading3Char">
    <w:name w:val="Heading 3 Char"/>
    <w:basedOn w:val="DefaultParagraphFont"/>
    <w:link w:val="Heading3"/>
    <w:rsid w:val="00D64A99"/>
    <w:rPr>
      <w:rFonts w:ascii="Arial" w:hAnsi="Arial" w:cs="Arial"/>
      <w:b/>
      <w:bCs/>
      <w:i/>
      <w:color w:val="4A545D"/>
      <w:sz w:val="18"/>
      <w:szCs w:val="26"/>
      <w:lang w:eastAsia="en-AU"/>
    </w:rPr>
  </w:style>
  <w:style w:type="character" w:customStyle="1" w:styleId="Heading4Char">
    <w:name w:val="Heading 4 Char"/>
    <w:basedOn w:val="DefaultParagraphFont"/>
    <w:link w:val="Heading4"/>
    <w:rsid w:val="00D64A99"/>
    <w:rPr>
      <w:rFonts w:ascii="Arial" w:hAnsi="Arial"/>
      <w:bCs/>
      <w:i/>
      <w:color w:val="4A545D"/>
      <w:sz w:val="18"/>
      <w:szCs w:val="28"/>
      <w:lang w:eastAsia="en-AU"/>
    </w:rPr>
  </w:style>
  <w:style w:type="character" w:customStyle="1" w:styleId="Heading5Char">
    <w:name w:val="Heading 5 Char"/>
    <w:basedOn w:val="DefaultParagraphFont"/>
    <w:link w:val="Heading5"/>
    <w:rsid w:val="00025366"/>
    <w:rPr>
      <w:rFonts w:ascii="Arial" w:hAnsi="Arial"/>
      <w:b/>
      <w:bCs/>
      <w:i/>
      <w:iCs/>
      <w:color w:val="4A545D"/>
      <w:sz w:val="26"/>
      <w:szCs w:val="26"/>
      <w:lang w:eastAsia="en-AU"/>
    </w:rPr>
  </w:style>
  <w:style w:type="character" w:customStyle="1" w:styleId="Heading6Char">
    <w:name w:val="Heading 6 Char"/>
    <w:basedOn w:val="DefaultParagraphFont"/>
    <w:link w:val="Heading6"/>
    <w:rsid w:val="00025366"/>
    <w:rPr>
      <w:b/>
      <w:bCs/>
      <w:color w:val="4A545D"/>
      <w:sz w:val="22"/>
      <w:szCs w:val="22"/>
      <w:lang w:eastAsia="en-AU"/>
    </w:rPr>
  </w:style>
  <w:style w:type="character" w:customStyle="1" w:styleId="Heading7Char">
    <w:name w:val="Heading 7 Char"/>
    <w:basedOn w:val="DefaultParagraphFont"/>
    <w:link w:val="Heading7"/>
    <w:rsid w:val="00025366"/>
    <w:rPr>
      <w:color w:val="4A545D"/>
      <w:sz w:val="18"/>
      <w:szCs w:val="24"/>
      <w:lang w:eastAsia="en-AU"/>
    </w:rPr>
  </w:style>
  <w:style w:type="character" w:customStyle="1" w:styleId="Heading8Char">
    <w:name w:val="Heading 8 Char"/>
    <w:basedOn w:val="DefaultParagraphFont"/>
    <w:link w:val="Heading8"/>
    <w:rsid w:val="00025366"/>
    <w:rPr>
      <w:i/>
      <w:iCs/>
      <w:color w:val="4A545D"/>
      <w:sz w:val="18"/>
      <w:szCs w:val="24"/>
      <w:lang w:eastAsia="en-AU"/>
    </w:rPr>
  </w:style>
  <w:style w:type="character" w:customStyle="1" w:styleId="Heading9Char">
    <w:name w:val="Heading 9 Char"/>
    <w:basedOn w:val="DefaultParagraphFont"/>
    <w:link w:val="Heading9"/>
    <w:rsid w:val="00025366"/>
    <w:rPr>
      <w:rFonts w:ascii="Arial" w:hAnsi="Arial" w:cs="Arial"/>
      <w:color w:val="4A545D"/>
      <w:sz w:val="22"/>
      <w:szCs w:val="22"/>
      <w:lang w:eastAsia="en-AU"/>
    </w:rPr>
  </w:style>
  <w:style w:type="character" w:styleId="Strong">
    <w:name w:val="Strong"/>
    <w:aliases w:val="z Strong"/>
    <w:uiPriority w:val="22"/>
    <w:qFormat/>
    <w:rsid w:val="00025366"/>
    <w:rPr>
      <w:b/>
      <w:bCs/>
    </w:rPr>
  </w:style>
  <w:style w:type="paragraph" w:styleId="NoSpacing">
    <w:name w:val="No Spacing"/>
    <w:uiPriority w:val="1"/>
    <w:qFormat/>
    <w:rsid w:val="009F2057"/>
    <w:rPr>
      <w:rFonts w:ascii="Arial" w:hAnsi="Arial"/>
      <w:color w:val="4A545D"/>
      <w:szCs w:val="24"/>
      <w:lang w:eastAsia="en-AU"/>
    </w:rPr>
  </w:style>
  <w:style w:type="paragraph" w:styleId="TOC2">
    <w:name w:val="toc 2"/>
    <w:basedOn w:val="Normal"/>
    <w:next w:val="Normal"/>
    <w:autoRedefine/>
    <w:uiPriority w:val="39"/>
    <w:rsid w:val="005B1A38"/>
    <w:pPr>
      <w:tabs>
        <w:tab w:val="left" w:pos="1190"/>
        <w:tab w:val="left" w:pos="9072"/>
      </w:tabs>
      <w:ind w:left="1190" w:hanging="680"/>
    </w:pPr>
    <w:rPr>
      <w:iCs/>
      <w:szCs w:val="20"/>
    </w:rPr>
  </w:style>
  <w:style w:type="paragraph" w:styleId="Header">
    <w:name w:val="header"/>
    <w:basedOn w:val="Normal"/>
    <w:link w:val="HeaderChar"/>
    <w:uiPriority w:val="99"/>
    <w:unhideWhenUsed/>
    <w:rsid w:val="00ED713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D7139"/>
    <w:rPr>
      <w:rFonts w:ascii="Arial" w:hAnsi="Arial"/>
      <w:sz w:val="18"/>
      <w:szCs w:val="24"/>
      <w:lang w:eastAsia="en-AU"/>
    </w:rPr>
  </w:style>
  <w:style w:type="paragraph" w:styleId="Footer">
    <w:name w:val="footer"/>
    <w:basedOn w:val="Normal"/>
    <w:link w:val="FooterChar"/>
    <w:uiPriority w:val="99"/>
    <w:unhideWhenUsed/>
    <w:rsid w:val="00ED713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D7139"/>
    <w:rPr>
      <w:rFonts w:ascii="Arial" w:hAnsi="Arial"/>
      <w:sz w:val="18"/>
      <w:szCs w:val="24"/>
      <w:lang w:eastAsia="en-AU"/>
    </w:rPr>
  </w:style>
  <w:style w:type="paragraph" w:customStyle="1" w:styleId="CapsBold">
    <w:name w:val="Caps Bold"/>
    <w:link w:val="CapsBoldChar"/>
    <w:qFormat/>
    <w:rsid w:val="00172CB3"/>
    <w:pPr>
      <w:spacing w:before="360" w:after="60"/>
    </w:pPr>
    <w:rPr>
      <w:rFonts w:ascii="Arial" w:hAnsi="Arial"/>
      <w:b/>
      <w:caps/>
      <w:color w:val="4A545D"/>
      <w:sz w:val="18"/>
      <w:szCs w:val="24"/>
      <w:lang w:eastAsia="en-AU"/>
    </w:rPr>
  </w:style>
  <w:style w:type="paragraph" w:customStyle="1" w:styleId="zCopyright">
    <w:name w:val="z Copyright"/>
    <w:link w:val="zCopyrightChar"/>
    <w:qFormat/>
    <w:rsid w:val="0078097B"/>
    <w:rPr>
      <w:rFonts w:ascii="Arial" w:hAnsi="Arial"/>
      <w:color w:val="4A545D"/>
      <w:sz w:val="14"/>
      <w:lang w:eastAsia="en-AU"/>
    </w:rPr>
  </w:style>
  <w:style w:type="character" w:customStyle="1" w:styleId="CapsBoldChar">
    <w:name w:val="Caps Bold Char"/>
    <w:basedOn w:val="DefaultParagraphFont"/>
    <w:link w:val="CapsBold"/>
    <w:rsid w:val="00172CB3"/>
    <w:rPr>
      <w:rFonts w:ascii="Arial" w:hAnsi="Arial"/>
      <w:b/>
      <w:caps/>
      <w:color w:val="4A545D"/>
      <w:sz w:val="18"/>
      <w:szCs w:val="24"/>
      <w:lang w:eastAsia="en-AU"/>
    </w:rPr>
  </w:style>
  <w:style w:type="paragraph" w:customStyle="1" w:styleId="zCoverHeading">
    <w:name w:val="z Cover Heading"/>
    <w:link w:val="zCoverHeadingChar"/>
    <w:qFormat/>
    <w:rsid w:val="00E362E5"/>
    <w:pPr>
      <w:spacing w:before="360" w:after="360"/>
      <w:ind w:left="851"/>
    </w:pPr>
    <w:rPr>
      <w:rFonts w:ascii="Arial" w:hAnsi="Arial"/>
      <w:b/>
      <w:color w:val="007A68"/>
      <w:sz w:val="44"/>
      <w:szCs w:val="44"/>
      <w:lang w:eastAsia="en-AU"/>
    </w:rPr>
  </w:style>
  <w:style w:type="character" w:customStyle="1" w:styleId="zCopyrightChar">
    <w:name w:val="z Copyright Char"/>
    <w:basedOn w:val="DefaultParagraphFont"/>
    <w:link w:val="zCopyright"/>
    <w:rsid w:val="0078097B"/>
    <w:rPr>
      <w:rFonts w:ascii="Arial" w:hAnsi="Arial"/>
      <w:color w:val="4A545D"/>
      <w:sz w:val="14"/>
      <w:lang w:eastAsia="en-AU"/>
    </w:rPr>
  </w:style>
  <w:style w:type="paragraph" w:customStyle="1" w:styleId="zProjectName">
    <w:name w:val="z Project Name"/>
    <w:link w:val="zProjectNameChar"/>
    <w:qFormat/>
    <w:rsid w:val="00E362E5"/>
    <w:pPr>
      <w:spacing w:before="480" w:after="480"/>
      <w:ind w:left="851"/>
    </w:pPr>
    <w:rPr>
      <w:rFonts w:ascii="Arial" w:hAnsi="Arial"/>
      <w:color w:val="4A545D"/>
      <w:sz w:val="32"/>
      <w:szCs w:val="32"/>
      <w:lang w:eastAsia="en-AU"/>
    </w:rPr>
  </w:style>
  <w:style w:type="character" w:customStyle="1" w:styleId="zCoverHeadingChar">
    <w:name w:val="z Cover Heading Char"/>
    <w:basedOn w:val="DefaultParagraphFont"/>
    <w:link w:val="zCoverHeading"/>
    <w:rsid w:val="00E362E5"/>
    <w:rPr>
      <w:rFonts w:ascii="Arial" w:hAnsi="Arial"/>
      <w:b/>
      <w:color w:val="007A68"/>
      <w:sz w:val="44"/>
      <w:szCs w:val="44"/>
      <w:lang w:eastAsia="en-AU"/>
    </w:rPr>
  </w:style>
  <w:style w:type="paragraph" w:customStyle="1" w:styleId="zCoverBold">
    <w:name w:val="z Cover Bold"/>
    <w:link w:val="zCoverBoldChar"/>
    <w:qFormat/>
    <w:rsid w:val="00E362E5"/>
    <w:pPr>
      <w:spacing w:before="120" w:after="120"/>
      <w:ind w:left="851"/>
    </w:pPr>
    <w:rPr>
      <w:rFonts w:ascii="Arial" w:hAnsi="Arial"/>
      <w:b/>
      <w:color w:val="4A545D"/>
      <w:szCs w:val="24"/>
      <w:lang w:eastAsia="en-AU"/>
    </w:rPr>
  </w:style>
  <w:style w:type="character" w:customStyle="1" w:styleId="zProjectNameChar">
    <w:name w:val="z Project Name Char"/>
    <w:basedOn w:val="DefaultParagraphFont"/>
    <w:link w:val="zProjectName"/>
    <w:rsid w:val="00E362E5"/>
    <w:rPr>
      <w:rFonts w:ascii="Arial" w:hAnsi="Arial"/>
      <w:color w:val="4A545D"/>
      <w:sz w:val="32"/>
      <w:szCs w:val="32"/>
      <w:lang w:eastAsia="en-AU"/>
    </w:rPr>
  </w:style>
  <w:style w:type="table" w:styleId="TableGrid">
    <w:name w:val="Table Grid"/>
    <w:basedOn w:val="TableNormal"/>
    <w:uiPriority w:val="39"/>
    <w:rsid w:val="007809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CoverBoldChar">
    <w:name w:val="z Cover Bold Char"/>
    <w:basedOn w:val="DefaultParagraphFont"/>
    <w:link w:val="zCoverBold"/>
    <w:rsid w:val="00E362E5"/>
    <w:rPr>
      <w:rFonts w:ascii="Arial" w:hAnsi="Arial"/>
      <w:b/>
      <w:color w:val="4A545D"/>
      <w:szCs w:val="24"/>
      <w:lang w:eastAsia="en-AU"/>
    </w:rPr>
  </w:style>
  <w:style w:type="table" w:customStyle="1" w:styleId="TableStyle1">
    <w:name w:val="Table Style 1"/>
    <w:basedOn w:val="TableNormal"/>
    <w:uiPriority w:val="99"/>
    <w:rsid w:val="00FF70DD"/>
    <w:rPr>
      <w:rFonts w:ascii="Arial" w:hAnsi="Arial"/>
      <w:color w:val="4A545D"/>
      <w:sz w:val="18"/>
    </w:rPr>
    <w:tblPr>
      <w:tblStyleRowBandSize w:val="1"/>
      <w:tblBorders>
        <w:bottom w:val="single" w:sz="4" w:space="0" w:color="auto"/>
      </w:tblBorders>
    </w:tblPr>
    <w:tcPr>
      <w:shd w:val="clear" w:color="auto" w:fill="auto"/>
    </w:tcPr>
    <w:tblStylePr w:type="firstRow">
      <w:pPr>
        <w:jc w:val="center"/>
      </w:pPr>
      <w:rPr>
        <w:rFonts w:ascii="Arial" w:hAnsi="Arial"/>
        <w:b w:val="0"/>
        <w:i w:val="0"/>
        <w:caps w:val="0"/>
        <w:smallCaps w:val="0"/>
        <w:color w:val="4A545D"/>
        <w:sz w:val="16"/>
      </w:rPr>
      <w:tblPr/>
      <w:tcPr>
        <w:tcBorders>
          <w:top w:val="nil"/>
          <w:left w:val="nil"/>
          <w:bottom w:val="nil"/>
          <w:right w:val="nil"/>
          <w:insideH w:val="nil"/>
          <w:insideV w:val="nil"/>
          <w:tl2br w:val="nil"/>
          <w:tr2bl w:val="nil"/>
        </w:tcBorders>
        <w:shd w:val="clear" w:color="auto" w:fill="E7E6E6" w:themeFill="background2"/>
      </w:tcPr>
    </w:tblStylePr>
    <w:tblStylePr w:type="band1Horz">
      <w:rPr>
        <w:rFonts w:ascii="Arial" w:hAnsi="Arial"/>
        <w:sz w:val="18"/>
      </w:rPr>
      <w:tblPr/>
      <w:tcPr>
        <w:tcBorders>
          <w:top w:val="nil"/>
          <w:left w:val="nil"/>
          <w:bottom w:val="dotted" w:sz="4" w:space="0" w:color="auto"/>
          <w:right w:val="nil"/>
          <w:insideH w:val="nil"/>
          <w:insideV w:val="nil"/>
          <w:tl2br w:val="nil"/>
          <w:tr2bl w:val="nil"/>
        </w:tcBorders>
        <w:shd w:val="clear" w:color="auto" w:fill="auto"/>
      </w:tcPr>
    </w:tblStylePr>
    <w:tblStylePr w:type="band2Horz">
      <w:rPr>
        <w:rFonts w:ascii="Arial" w:hAnsi="Arial"/>
        <w:sz w:val="18"/>
      </w:rPr>
      <w:tblPr/>
      <w:tcPr>
        <w:tcBorders>
          <w:top w:val="nil"/>
          <w:left w:val="nil"/>
          <w:bottom w:val="dotted" w:sz="4" w:space="0" w:color="auto"/>
          <w:right w:val="nil"/>
          <w:insideH w:val="nil"/>
          <w:insideV w:val="nil"/>
          <w:tl2br w:val="nil"/>
          <w:tr2bl w:val="nil"/>
        </w:tcBorders>
        <w:shd w:val="clear" w:color="auto" w:fill="auto"/>
      </w:tcPr>
    </w:tblStylePr>
  </w:style>
  <w:style w:type="table" w:styleId="ListTable3-Accent3">
    <w:name w:val="List Table 3 Accent 3"/>
    <w:basedOn w:val="TableNormal"/>
    <w:uiPriority w:val="48"/>
    <w:rsid w:val="0078097B"/>
    <w:tblPr>
      <w:tblStyleRowBandSize w:val="1"/>
      <w:tblStyleColBandSize w:val="1"/>
      <w:tblBorders>
        <w:insideH w:val="dotted" w:sz="4" w:space="0" w:color="auto"/>
      </w:tblBorders>
    </w:tblPr>
    <w:tcPr>
      <w:shd w:val="clear" w:color="auto" w:fill="auto"/>
    </w:tc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
    <w:name w:val="List Table 4"/>
    <w:basedOn w:val="TableNormal"/>
    <w:uiPriority w:val="49"/>
    <w:rsid w:val="0078097B"/>
    <w:tblPr>
      <w:tblStyleRowBandSize w:val="1"/>
      <w:tblStyleColBandSize w:val="1"/>
      <w:tblBorders>
        <w:top w:val="single" w:sz="4" w:space="0" w:color="B3B6BB" w:themeColor="text1" w:themeTint="99"/>
        <w:left w:val="single" w:sz="4" w:space="0" w:color="B3B6BB" w:themeColor="text1" w:themeTint="99"/>
        <w:bottom w:val="single" w:sz="4" w:space="0" w:color="B3B6BB" w:themeColor="text1" w:themeTint="99"/>
        <w:right w:val="single" w:sz="4" w:space="0" w:color="B3B6BB" w:themeColor="text1" w:themeTint="99"/>
        <w:insideH w:val="single" w:sz="4" w:space="0" w:color="B3B6BB" w:themeColor="text1" w:themeTint="99"/>
      </w:tblBorders>
    </w:tblPr>
    <w:tblStylePr w:type="firstRow">
      <w:rPr>
        <w:b/>
        <w:bCs/>
        <w:color w:val="FFFFFF" w:themeColor="background1"/>
      </w:rPr>
      <w:tblPr/>
      <w:tcPr>
        <w:tcBorders>
          <w:top w:val="single" w:sz="4" w:space="0" w:color="81878E" w:themeColor="text1"/>
          <w:left w:val="single" w:sz="4" w:space="0" w:color="81878E" w:themeColor="text1"/>
          <w:bottom w:val="single" w:sz="4" w:space="0" w:color="81878E" w:themeColor="text1"/>
          <w:right w:val="single" w:sz="4" w:space="0" w:color="81878E" w:themeColor="text1"/>
          <w:insideH w:val="nil"/>
        </w:tcBorders>
        <w:shd w:val="clear" w:color="auto" w:fill="81878E" w:themeFill="text1"/>
      </w:tcPr>
    </w:tblStylePr>
    <w:tblStylePr w:type="lastRow">
      <w:rPr>
        <w:b/>
        <w:bCs/>
      </w:rPr>
      <w:tblPr/>
      <w:tcPr>
        <w:tcBorders>
          <w:top w:val="double" w:sz="4" w:space="0" w:color="B3B6BB" w:themeColor="text1" w:themeTint="99"/>
        </w:tcBorders>
      </w:tcPr>
    </w:tblStylePr>
    <w:tblStylePr w:type="firstCol">
      <w:rPr>
        <w:b/>
        <w:bCs/>
      </w:rPr>
    </w:tblStylePr>
    <w:tblStylePr w:type="lastCol">
      <w:rPr>
        <w:b/>
        <w:bCs/>
      </w:rPr>
    </w:tblStylePr>
    <w:tblStylePr w:type="band1Vert">
      <w:tblPr/>
      <w:tcPr>
        <w:shd w:val="clear" w:color="auto" w:fill="E5E6E8" w:themeFill="text1" w:themeFillTint="33"/>
      </w:tcPr>
    </w:tblStylePr>
    <w:tblStylePr w:type="band1Horz">
      <w:tblPr/>
      <w:tcPr>
        <w:shd w:val="clear" w:color="auto" w:fill="E5E6E8" w:themeFill="text1" w:themeFillTint="33"/>
      </w:tcPr>
    </w:tblStylePr>
  </w:style>
  <w:style w:type="paragraph" w:customStyle="1" w:styleId="TableHeading">
    <w:name w:val="Table Heading"/>
    <w:basedOn w:val="Normal"/>
    <w:link w:val="TableHeadingChar"/>
    <w:qFormat/>
    <w:rsid w:val="00FF70DD"/>
    <w:pPr>
      <w:spacing w:before="60" w:after="60"/>
      <w:ind w:left="0"/>
      <w:jc w:val="center"/>
    </w:pPr>
    <w:rPr>
      <w:b/>
      <w:caps/>
      <w:sz w:val="16"/>
    </w:rPr>
  </w:style>
  <w:style w:type="table" w:styleId="PlainTable3">
    <w:name w:val="Plain Table 3"/>
    <w:basedOn w:val="TableNormal"/>
    <w:uiPriority w:val="43"/>
    <w:rsid w:val="00222C5B"/>
    <w:tblPr>
      <w:tblStyleRowBandSize w:val="1"/>
      <w:tblStyleColBandSize w:val="1"/>
    </w:tblPr>
    <w:tblStylePr w:type="firstRow">
      <w:rPr>
        <w:b/>
        <w:bCs/>
        <w:caps/>
      </w:rPr>
      <w:tblPr/>
      <w:tcPr>
        <w:tcBorders>
          <w:bottom w:val="single" w:sz="4" w:space="0" w:color="BFC2C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BFC2C6"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Emphasis">
    <w:name w:val="Emphasis"/>
    <w:basedOn w:val="DefaultParagraphFont"/>
    <w:rsid w:val="002C3F11"/>
    <w:rPr>
      <w:i/>
      <w:iCs/>
    </w:rPr>
  </w:style>
  <w:style w:type="character" w:customStyle="1" w:styleId="TableHeadingChar">
    <w:name w:val="Table Heading Char"/>
    <w:basedOn w:val="DefaultParagraphFont"/>
    <w:link w:val="TableHeading"/>
    <w:rsid w:val="00FF70DD"/>
    <w:rPr>
      <w:rFonts w:ascii="Arial" w:hAnsi="Arial"/>
      <w:b/>
      <w:caps/>
      <w:color w:val="4A545D"/>
      <w:sz w:val="16"/>
      <w:szCs w:val="24"/>
      <w:lang w:eastAsia="en-AU"/>
    </w:rPr>
  </w:style>
  <w:style w:type="paragraph" w:customStyle="1" w:styleId="TableHeadingLeft">
    <w:name w:val="Table Heading Left"/>
    <w:basedOn w:val="TableHeading"/>
    <w:link w:val="TableHeadingLeftChar"/>
    <w:rsid w:val="00DA48D3"/>
    <w:pPr>
      <w:jc w:val="left"/>
    </w:pPr>
    <w:rPr>
      <w:caps w:val="0"/>
    </w:rPr>
  </w:style>
  <w:style w:type="paragraph" w:customStyle="1" w:styleId="TableHeadingLeftAlign">
    <w:name w:val="Table Heading Left Align"/>
    <w:basedOn w:val="TableHeading"/>
    <w:link w:val="TableHeadingLeftAlignChar"/>
    <w:qFormat/>
    <w:rsid w:val="00FF70DD"/>
    <w:pPr>
      <w:jc w:val="left"/>
    </w:pPr>
  </w:style>
  <w:style w:type="character" w:customStyle="1" w:styleId="TableHeadingLeftChar">
    <w:name w:val="Table Heading Left Char"/>
    <w:basedOn w:val="TableHeadingChar"/>
    <w:link w:val="TableHeadingLeft"/>
    <w:rsid w:val="00DA48D3"/>
    <w:rPr>
      <w:rFonts w:ascii="Arial" w:hAnsi="Arial"/>
      <w:b/>
      <w:caps w:val="0"/>
      <w:color w:val="4A545D"/>
      <w:sz w:val="16"/>
      <w:szCs w:val="24"/>
      <w:lang w:eastAsia="en-AU"/>
    </w:rPr>
  </w:style>
  <w:style w:type="paragraph" w:customStyle="1" w:styleId="Heading">
    <w:name w:val="Heading"/>
    <w:link w:val="HeadingChar"/>
    <w:qFormat/>
    <w:rsid w:val="0081778E"/>
    <w:pPr>
      <w:spacing w:after="360"/>
    </w:pPr>
    <w:rPr>
      <w:rFonts w:ascii="Arial" w:hAnsi="Arial" w:cs="Arial"/>
      <w:b/>
      <w:bCs/>
      <w:color w:val="007A68"/>
      <w:kern w:val="32"/>
      <w:sz w:val="32"/>
      <w:szCs w:val="32"/>
      <w:lang w:eastAsia="en-AU"/>
    </w:rPr>
  </w:style>
  <w:style w:type="character" w:customStyle="1" w:styleId="TableHeadingLeftAlignChar">
    <w:name w:val="Table Heading Left Align Char"/>
    <w:basedOn w:val="TableHeadingChar"/>
    <w:link w:val="TableHeadingLeftAlign"/>
    <w:rsid w:val="00FF70DD"/>
    <w:rPr>
      <w:rFonts w:ascii="Arial" w:hAnsi="Arial"/>
      <w:b/>
      <w:caps/>
      <w:color w:val="4A545D"/>
      <w:sz w:val="16"/>
      <w:szCs w:val="24"/>
      <w:lang w:eastAsia="en-AU"/>
    </w:rPr>
  </w:style>
  <w:style w:type="paragraph" w:customStyle="1" w:styleId="NormalLeft">
    <w:name w:val="Normal Left"/>
    <w:basedOn w:val="Normal"/>
    <w:link w:val="NormalLeftChar"/>
    <w:qFormat/>
    <w:rsid w:val="00E362E5"/>
    <w:pPr>
      <w:ind w:left="0"/>
    </w:pPr>
  </w:style>
  <w:style w:type="character" w:customStyle="1" w:styleId="HeadingChar">
    <w:name w:val="Heading Char"/>
    <w:basedOn w:val="DefaultParagraphFont"/>
    <w:link w:val="Heading"/>
    <w:rsid w:val="0081778E"/>
    <w:rPr>
      <w:rFonts w:ascii="Arial" w:hAnsi="Arial" w:cs="Arial"/>
      <w:b/>
      <w:bCs/>
      <w:color w:val="007A68"/>
      <w:kern w:val="32"/>
      <w:sz w:val="32"/>
      <w:szCs w:val="32"/>
      <w:lang w:eastAsia="en-AU"/>
    </w:rPr>
  </w:style>
  <w:style w:type="paragraph" w:customStyle="1" w:styleId="Normal3">
    <w:name w:val="Normal 3"/>
    <w:basedOn w:val="Normal"/>
    <w:rsid w:val="006F62B5"/>
    <w:pPr>
      <w:keepLines/>
      <w:spacing w:line="240" w:lineRule="auto"/>
      <w:ind w:left="2552"/>
    </w:pPr>
    <w:rPr>
      <w:color w:val="auto"/>
      <w:sz w:val="20"/>
    </w:rPr>
  </w:style>
  <w:style w:type="character" w:customStyle="1" w:styleId="NormalLeftChar">
    <w:name w:val="Normal Left Char"/>
    <w:basedOn w:val="DefaultParagraphFont"/>
    <w:link w:val="NormalLeft"/>
    <w:rsid w:val="00E362E5"/>
    <w:rPr>
      <w:rFonts w:ascii="Arial" w:hAnsi="Arial"/>
      <w:color w:val="4A545D"/>
      <w:sz w:val="18"/>
      <w:szCs w:val="24"/>
      <w:lang w:eastAsia="en-AU"/>
    </w:rPr>
  </w:style>
  <w:style w:type="paragraph" w:customStyle="1" w:styleId="Normal1">
    <w:name w:val="Normal 1"/>
    <w:basedOn w:val="Normal"/>
    <w:rsid w:val="006F62B5"/>
    <w:pPr>
      <w:keepLines/>
      <w:spacing w:line="240" w:lineRule="auto"/>
      <w:ind w:left="567"/>
    </w:pPr>
    <w:rPr>
      <w:color w:val="auto"/>
      <w:sz w:val="20"/>
    </w:rPr>
  </w:style>
  <w:style w:type="paragraph" w:customStyle="1" w:styleId="TableBodyCentred">
    <w:name w:val="Table Body Centred"/>
    <w:link w:val="TableBodyCentredChar"/>
    <w:qFormat/>
    <w:rsid w:val="0081778E"/>
    <w:pPr>
      <w:spacing w:before="60" w:after="60" w:line="240" w:lineRule="exact"/>
      <w:jc w:val="center"/>
    </w:pPr>
    <w:rPr>
      <w:rFonts w:ascii="Arial" w:hAnsi="Arial"/>
      <w:color w:val="4A545D"/>
      <w:sz w:val="18"/>
      <w:szCs w:val="24"/>
      <w:lang w:eastAsia="en-AU"/>
    </w:rPr>
  </w:style>
  <w:style w:type="paragraph" w:customStyle="1" w:styleId="TableBodyLeft">
    <w:name w:val="Table Body Left"/>
    <w:basedOn w:val="TableBodyCentred"/>
    <w:link w:val="TableBodyLeftChar"/>
    <w:qFormat/>
    <w:rsid w:val="0081778E"/>
    <w:pPr>
      <w:jc w:val="left"/>
    </w:pPr>
  </w:style>
  <w:style w:type="character" w:customStyle="1" w:styleId="TableBodyCentredChar">
    <w:name w:val="Table Body Centred Char"/>
    <w:basedOn w:val="NormalLeftChar"/>
    <w:link w:val="TableBodyCentred"/>
    <w:rsid w:val="0081778E"/>
    <w:rPr>
      <w:rFonts w:ascii="Arial" w:hAnsi="Arial"/>
      <w:color w:val="4A545D"/>
      <w:sz w:val="18"/>
      <w:szCs w:val="24"/>
      <w:lang w:eastAsia="en-AU"/>
    </w:rPr>
  </w:style>
  <w:style w:type="paragraph" w:customStyle="1" w:styleId="Guidance">
    <w:name w:val="Guidance"/>
    <w:basedOn w:val="NormalLeft"/>
    <w:link w:val="GuidanceChar"/>
    <w:qFormat/>
    <w:rsid w:val="009E5917"/>
    <w:pPr>
      <w:ind w:left="851"/>
    </w:pPr>
    <w:rPr>
      <w:i/>
      <w:vanish/>
      <w:color w:val="E86E25" w:themeColor="accent2"/>
    </w:rPr>
  </w:style>
  <w:style w:type="character" w:customStyle="1" w:styleId="TableBodyLeftChar">
    <w:name w:val="Table Body Left Char"/>
    <w:basedOn w:val="TableBodyCentredChar"/>
    <w:link w:val="TableBodyLeft"/>
    <w:rsid w:val="0081778E"/>
    <w:rPr>
      <w:rFonts w:ascii="Arial" w:hAnsi="Arial"/>
      <w:color w:val="4A545D"/>
      <w:sz w:val="18"/>
      <w:szCs w:val="24"/>
      <w:lang w:eastAsia="en-AU"/>
    </w:rPr>
  </w:style>
  <w:style w:type="paragraph" w:styleId="ListParagraph">
    <w:name w:val="List Paragraph"/>
    <w:aliases w:val="Figure_name,List Paragraph1,Bullet- First level,List NUmber,Listenabsatz1,lp1,Numbered Indented Text,List Paragraph11,numbered,Bullet List,FooterText,Paragraphe de liste1,Bulletr List Paragraph,列出段落,列出段落1,List Paragraph2,List Paragraph21"/>
    <w:basedOn w:val="Normal"/>
    <w:link w:val="ListParagraphChar"/>
    <w:qFormat/>
    <w:rsid w:val="00FF70DD"/>
    <w:pPr>
      <w:ind w:left="720"/>
      <w:contextualSpacing/>
    </w:pPr>
  </w:style>
  <w:style w:type="character" w:customStyle="1" w:styleId="GuidanceChar">
    <w:name w:val="Guidance Char"/>
    <w:basedOn w:val="NormalLeftChar"/>
    <w:link w:val="Guidance"/>
    <w:rsid w:val="009E5917"/>
    <w:rPr>
      <w:rFonts w:ascii="Arial" w:hAnsi="Arial"/>
      <w:i/>
      <w:vanish/>
      <w:color w:val="E86E25" w:themeColor="accent2"/>
      <w:sz w:val="18"/>
      <w:szCs w:val="24"/>
      <w:lang w:eastAsia="en-AU"/>
    </w:rPr>
  </w:style>
  <w:style w:type="paragraph" w:customStyle="1" w:styleId="Bullet">
    <w:name w:val="Bullet"/>
    <w:basedOn w:val="ListParagraph"/>
    <w:link w:val="BulletChar"/>
    <w:qFormat/>
    <w:rsid w:val="001D06EE"/>
    <w:pPr>
      <w:numPr>
        <w:numId w:val="3"/>
      </w:numPr>
      <w:spacing w:after="240" w:line="320" w:lineRule="exact"/>
    </w:pPr>
  </w:style>
  <w:style w:type="paragraph" w:customStyle="1" w:styleId="GuidanceBullet">
    <w:name w:val="Guidance Bullet"/>
    <w:link w:val="GuidanceBulletChar"/>
    <w:qFormat/>
    <w:rsid w:val="009E5917"/>
    <w:pPr>
      <w:numPr>
        <w:numId w:val="4"/>
      </w:numPr>
      <w:spacing w:before="60" w:after="60" w:line="240" w:lineRule="exact"/>
    </w:pPr>
    <w:rPr>
      <w:rFonts w:ascii="Arial" w:hAnsi="Arial"/>
      <w:i/>
      <w:vanish/>
      <w:color w:val="E86E25" w:themeColor="accent2"/>
      <w:sz w:val="18"/>
      <w:szCs w:val="24"/>
      <w:lang w:eastAsia="en-AU"/>
    </w:rPr>
  </w:style>
  <w:style w:type="character" w:customStyle="1" w:styleId="ListParagraphChar">
    <w:name w:val="List Paragraph Char"/>
    <w:aliases w:val="Figure_name Char,List Paragraph1 Char,Bullet- First level Char,List NUmber Char,Listenabsatz1 Char,lp1 Char,Numbered Indented Text Char,List Paragraph11 Char,numbered Char,Bullet List Char,FooterText Char,Paragraphe de liste1 Char"/>
    <w:basedOn w:val="DefaultParagraphFont"/>
    <w:link w:val="ListParagraph"/>
    <w:qFormat/>
    <w:rsid w:val="00FF70DD"/>
    <w:rPr>
      <w:rFonts w:ascii="Arial" w:hAnsi="Arial"/>
      <w:color w:val="4A545D"/>
      <w:sz w:val="18"/>
      <w:szCs w:val="24"/>
      <w:lang w:eastAsia="en-AU"/>
    </w:rPr>
  </w:style>
  <w:style w:type="character" w:customStyle="1" w:styleId="BulletChar">
    <w:name w:val="Bullet Char"/>
    <w:basedOn w:val="ListParagraphChar"/>
    <w:link w:val="Bullet"/>
    <w:rsid w:val="001D06EE"/>
    <w:rPr>
      <w:rFonts w:ascii="Arial" w:hAnsi="Arial"/>
      <w:color w:val="4A545D"/>
      <w:sz w:val="18"/>
      <w:szCs w:val="24"/>
      <w:lang w:eastAsia="en-AU"/>
    </w:rPr>
  </w:style>
  <w:style w:type="paragraph" w:customStyle="1" w:styleId="Link">
    <w:name w:val="Link"/>
    <w:basedOn w:val="Normal"/>
    <w:link w:val="LinkChar"/>
    <w:qFormat/>
    <w:rsid w:val="00FF70DD"/>
    <w:rPr>
      <w:u w:val="single" w:color="E86E25" w:themeColor="accent2"/>
    </w:rPr>
  </w:style>
  <w:style w:type="character" w:customStyle="1" w:styleId="GuidanceBulletChar">
    <w:name w:val="Guidance Bullet Char"/>
    <w:basedOn w:val="BulletChar"/>
    <w:link w:val="GuidanceBullet"/>
    <w:rsid w:val="009E5917"/>
    <w:rPr>
      <w:rFonts w:ascii="Arial" w:hAnsi="Arial"/>
      <w:i/>
      <w:vanish/>
      <w:color w:val="E86E25" w:themeColor="accent2"/>
      <w:sz w:val="18"/>
      <w:szCs w:val="24"/>
      <w:lang w:eastAsia="en-AU"/>
    </w:rPr>
  </w:style>
  <w:style w:type="paragraph" w:styleId="NormalIndent">
    <w:name w:val="Normal Indent"/>
    <w:aliases w:val="bold"/>
    <w:basedOn w:val="Normal"/>
    <w:link w:val="NormalIndentChar"/>
    <w:rsid w:val="00FF70DD"/>
    <w:pPr>
      <w:spacing w:before="0" w:after="0" w:line="240" w:lineRule="auto"/>
      <w:ind w:left="720"/>
    </w:pPr>
    <w:rPr>
      <w:rFonts w:ascii="Times New Roman" w:hAnsi="Times New Roman"/>
      <w:color w:val="auto"/>
      <w:sz w:val="20"/>
      <w:szCs w:val="20"/>
      <w:lang w:eastAsia="en-US"/>
    </w:rPr>
  </w:style>
  <w:style w:type="character" w:customStyle="1" w:styleId="LinkChar">
    <w:name w:val="Link Char"/>
    <w:basedOn w:val="DefaultParagraphFont"/>
    <w:link w:val="Link"/>
    <w:rsid w:val="00FF70DD"/>
    <w:rPr>
      <w:rFonts w:ascii="Arial" w:hAnsi="Arial"/>
      <w:color w:val="4A545D"/>
      <w:sz w:val="18"/>
      <w:szCs w:val="24"/>
      <w:u w:val="single" w:color="E86E25" w:themeColor="accent2"/>
      <w:lang w:eastAsia="en-AU"/>
    </w:rPr>
  </w:style>
  <w:style w:type="character" w:customStyle="1" w:styleId="NormalIndentChar">
    <w:name w:val="Normal Indent Char"/>
    <w:aliases w:val="bold Char"/>
    <w:link w:val="NormalIndent"/>
    <w:rsid w:val="00FF70DD"/>
  </w:style>
  <w:style w:type="paragraph" w:customStyle="1" w:styleId="BulletNumbers">
    <w:name w:val="Bullet Numbers"/>
    <w:basedOn w:val="Bullet"/>
    <w:link w:val="BulletNumbersChar"/>
    <w:qFormat/>
    <w:rsid w:val="00FF70DD"/>
    <w:pPr>
      <w:numPr>
        <w:numId w:val="5"/>
      </w:numPr>
    </w:pPr>
  </w:style>
  <w:style w:type="paragraph" w:styleId="TOCHeading">
    <w:name w:val="TOC Heading"/>
    <w:basedOn w:val="Heading1"/>
    <w:next w:val="Normal"/>
    <w:uiPriority w:val="39"/>
    <w:unhideWhenUsed/>
    <w:qFormat/>
    <w:rsid w:val="00CF4B94"/>
    <w:pPr>
      <w:keepLines/>
      <w:numPr>
        <w:numId w:val="0"/>
      </w:numPr>
      <w:tabs>
        <w:tab w:val="clear" w:pos="851"/>
        <w:tab w:val="num" w:pos="432"/>
      </w:tabs>
      <w:spacing w:before="240" w:after="0" w:line="259" w:lineRule="auto"/>
      <w:ind w:right="0"/>
      <w:outlineLvl w:val="9"/>
    </w:pPr>
    <w:rPr>
      <w:rFonts w:asciiTheme="majorHAnsi" w:eastAsiaTheme="majorEastAsia" w:hAnsiTheme="majorHAnsi" w:cstheme="majorBidi"/>
      <w:b w:val="0"/>
      <w:bCs w:val="0"/>
      <w:color w:val="005B4D" w:themeColor="accent1" w:themeShade="BF"/>
      <w:kern w:val="0"/>
      <w:lang w:val="en-US" w:eastAsia="en-US"/>
    </w:rPr>
  </w:style>
  <w:style w:type="character" w:customStyle="1" w:styleId="BulletNumbersChar">
    <w:name w:val="Bullet Numbers Char"/>
    <w:basedOn w:val="BulletChar"/>
    <w:link w:val="BulletNumbers"/>
    <w:rsid w:val="00FF70DD"/>
    <w:rPr>
      <w:rFonts w:ascii="Arial" w:hAnsi="Arial"/>
      <w:color w:val="4A545D"/>
      <w:sz w:val="18"/>
      <w:szCs w:val="24"/>
      <w:lang w:eastAsia="en-AU"/>
    </w:rPr>
  </w:style>
  <w:style w:type="paragraph" w:styleId="TOC1">
    <w:name w:val="toc 1"/>
    <w:next w:val="Normal"/>
    <w:autoRedefine/>
    <w:uiPriority w:val="39"/>
    <w:unhideWhenUsed/>
    <w:rsid w:val="00DF035D"/>
    <w:pPr>
      <w:tabs>
        <w:tab w:val="left" w:pos="510"/>
        <w:tab w:val="left" w:pos="9072"/>
      </w:tabs>
      <w:spacing w:before="360" w:after="120"/>
    </w:pPr>
    <w:rPr>
      <w:rFonts w:ascii="Arial" w:hAnsi="Arial"/>
      <w:b/>
      <w:bCs/>
      <w:caps/>
      <w:color w:val="4A545D"/>
      <w:sz w:val="18"/>
      <w:lang w:eastAsia="en-AU"/>
    </w:rPr>
  </w:style>
  <w:style w:type="paragraph" w:styleId="TOC3">
    <w:name w:val="toc 3"/>
    <w:basedOn w:val="Normal"/>
    <w:next w:val="Normal"/>
    <w:autoRedefine/>
    <w:uiPriority w:val="39"/>
    <w:unhideWhenUsed/>
    <w:rsid w:val="00EE0F99"/>
    <w:pPr>
      <w:tabs>
        <w:tab w:val="left" w:pos="1931"/>
        <w:tab w:val="left" w:pos="9072"/>
      </w:tabs>
      <w:spacing w:before="60"/>
      <w:ind w:left="1247" w:hanging="680"/>
    </w:pPr>
    <w:rPr>
      <w:i/>
      <w:szCs w:val="20"/>
    </w:rPr>
  </w:style>
  <w:style w:type="character" w:styleId="Hyperlink">
    <w:name w:val="Hyperlink"/>
    <w:basedOn w:val="DefaultParagraphFont"/>
    <w:uiPriority w:val="99"/>
    <w:unhideWhenUsed/>
    <w:rsid w:val="00CF4B94"/>
    <w:rPr>
      <w:color w:val="0563C1" w:themeColor="hyperlink"/>
      <w:u w:val="single"/>
    </w:rPr>
  </w:style>
  <w:style w:type="paragraph" w:styleId="TOC5">
    <w:name w:val="toc 5"/>
    <w:basedOn w:val="Normal"/>
    <w:next w:val="Normal"/>
    <w:autoRedefine/>
    <w:uiPriority w:val="39"/>
    <w:unhideWhenUsed/>
    <w:rsid w:val="00693B17"/>
    <w:pPr>
      <w:spacing w:before="0" w:after="0"/>
      <w:ind w:left="720"/>
    </w:pPr>
    <w:rPr>
      <w:rFonts w:asciiTheme="minorHAnsi" w:hAnsiTheme="minorHAnsi"/>
      <w:sz w:val="20"/>
      <w:szCs w:val="20"/>
    </w:rPr>
  </w:style>
  <w:style w:type="paragraph" w:styleId="TOC4">
    <w:name w:val="toc 4"/>
    <w:basedOn w:val="Normal"/>
    <w:next w:val="Normal"/>
    <w:autoRedefine/>
    <w:uiPriority w:val="39"/>
    <w:unhideWhenUsed/>
    <w:rsid w:val="00E9111D"/>
    <w:pPr>
      <w:tabs>
        <w:tab w:val="left" w:pos="9639"/>
      </w:tabs>
      <w:spacing w:after="240"/>
      <w:ind w:left="907"/>
    </w:pPr>
    <w:rPr>
      <w:i/>
      <w:szCs w:val="20"/>
    </w:rPr>
  </w:style>
  <w:style w:type="paragraph" w:styleId="TOC6">
    <w:name w:val="toc 6"/>
    <w:basedOn w:val="Normal"/>
    <w:next w:val="Normal"/>
    <w:autoRedefine/>
    <w:uiPriority w:val="39"/>
    <w:unhideWhenUsed/>
    <w:rsid w:val="00C4001F"/>
    <w:pPr>
      <w:spacing w:before="0" w:after="0"/>
      <w:ind w:left="900"/>
    </w:pPr>
    <w:rPr>
      <w:rFonts w:asciiTheme="minorHAnsi" w:hAnsiTheme="minorHAnsi"/>
      <w:sz w:val="20"/>
      <w:szCs w:val="20"/>
    </w:rPr>
  </w:style>
  <w:style w:type="paragraph" w:styleId="TOC7">
    <w:name w:val="toc 7"/>
    <w:basedOn w:val="Normal"/>
    <w:next w:val="Normal"/>
    <w:autoRedefine/>
    <w:uiPriority w:val="39"/>
    <w:unhideWhenUsed/>
    <w:rsid w:val="00C4001F"/>
    <w:pPr>
      <w:spacing w:before="0" w:after="0"/>
      <w:ind w:left="1080"/>
    </w:pPr>
    <w:rPr>
      <w:rFonts w:asciiTheme="minorHAnsi" w:hAnsiTheme="minorHAnsi"/>
      <w:sz w:val="20"/>
      <w:szCs w:val="20"/>
    </w:rPr>
  </w:style>
  <w:style w:type="paragraph" w:styleId="TOC8">
    <w:name w:val="toc 8"/>
    <w:basedOn w:val="Normal"/>
    <w:next w:val="Normal"/>
    <w:autoRedefine/>
    <w:uiPriority w:val="39"/>
    <w:unhideWhenUsed/>
    <w:rsid w:val="00C4001F"/>
    <w:pPr>
      <w:spacing w:before="0" w:after="0"/>
      <w:ind w:left="1260"/>
    </w:pPr>
    <w:rPr>
      <w:rFonts w:asciiTheme="minorHAnsi" w:hAnsiTheme="minorHAnsi"/>
      <w:sz w:val="20"/>
      <w:szCs w:val="20"/>
    </w:rPr>
  </w:style>
  <w:style w:type="paragraph" w:styleId="TOC9">
    <w:name w:val="toc 9"/>
    <w:basedOn w:val="Normal"/>
    <w:next w:val="Normal"/>
    <w:autoRedefine/>
    <w:uiPriority w:val="39"/>
    <w:unhideWhenUsed/>
    <w:rsid w:val="00C4001F"/>
    <w:pPr>
      <w:spacing w:before="0" w:after="0"/>
      <w:ind w:left="1440"/>
    </w:pPr>
    <w:rPr>
      <w:rFonts w:asciiTheme="minorHAnsi" w:hAnsiTheme="minorHAnsi"/>
      <w:sz w:val="20"/>
      <w:szCs w:val="20"/>
    </w:rPr>
  </w:style>
  <w:style w:type="character" w:styleId="PlaceholderText">
    <w:name w:val="Placeholder Text"/>
    <w:basedOn w:val="DefaultParagraphFont"/>
    <w:uiPriority w:val="99"/>
    <w:semiHidden/>
    <w:rsid w:val="002615A3"/>
    <w:rPr>
      <w:color w:val="808080"/>
    </w:rPr>
  </w:style>
  <w:style w:type="paragraph" w:styleId="NormalWeb">
    <w:name w:val="Normal (Web)"/>
    <w:basedOn w:val="Normal"/>
    <w:uiPriority w:val="99"/>
    <w:unhideWhenUsed/>
    <w:rsid w:val="00B06D15"/>
    <w:pPr>
      <w:spacing w:before="100" w:beforeAutospacing="1" w:after="100" w:afterAutospacing="1" w:line="240" w:lineRule="auto"/>
      <w:ind w:left="0"/>
    </w:pPr>
    <w:rPr>
      <w:rFonts w:ascii="Times New Roman" w:eastAsia="Calibri" w:hAnsi="Times New Roman"/>
      <w:color w:val="auto"/>
      <w:sz w:val="24"/>
    </w:rPr>
  </w:style>
  <w:style w:type="paragraph" w:customStyle="1" w:styleId="Normal2">
    <w:name w:val="Normal 2"/>
    <w:basedOn w:val="Normal"/>
    <w:link w:val="Normal2Char"/>
    <w:rsid w:val="00C65570"/>
    <w:pPr>
      <w:keepLines/>
      <w:spacing w:line="240" w:lineRule="auto"/>
      <w:ind w:left="1418"/>
    </w:pPr>
    <w:rPr>
      <w:color w:val="auto"/>
      <w:sz w:val="20"/>
    </w:rPr>
  </w:style>
  <w:style w:type="character" w:customStyle="1" w:styleId="Normal2Char">
    <w:name w:val="Normal 2 Char"/>
    <w:link w:val="Normal2"/>
    <w:rsid w:val="00C65570"/>
    <w:rPr>
      <w:rFonts w:ascii="Arial" w:hAnsi="Arial"/>
      <w:szCs w:val="24"/>
      <w:lang w:eastAsia="en-AU"/>
    </w:rPr>
  </w:style>
  <w:style w:type="table" w:styleId="GridTable5Dark-Accent5">
    <w:name w:val="Grid Table 5 Dark Accent 5"/>
    <w:basedOn w:val="TableNormal"/>
    <w:uiPriority w:val="50"/>
    <w:rsid w:val="00E458B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5">
    <w:name w:val="Grid Table 4 Accent 5"/>
    <w:basedOn w:val="TableNormal"/>
    <w:uiPriority w:val="49"/>
    <w:rsid w:val="00E458B1"/>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unhideWhenUsed/>
    <w:rsid w:val="002856A8"/>
    <w:rPr>
      <w:color w:val="605E5C"/>
      <w:shd w:val="clear" w:color="auto" w:fill="E1DFDD"/>
    </w:rPr>
  </w:style>
  <w:style w:type="character" w:styleId="FollowedHyperlink">
    <w:name w:val="FollowedHyperlink"/>
    <w:basedOn w:val="DefaultParagraphFont"/>
    <w:uiPriority w:val="99"/>
    <w:semiHidden/>
    <w:unhideWhenUsed/>
    <w:rsid w:val="00E2734D"/>
    <w:rPr>
      <w:color w:val="954F72" w:themeColor="followedHyperlink"/>
      <w:u w:val="single"/>
    </w:rPr>
  </w:style>
  <w:style w:type="paragraph" w:customStyle="1" w:styleId="xxmsonormal">
    <w:name w:val="x_x_msonormal"/>
    <w:basedOn w:val="Normal"/>
    <w:rsid w:val="000F6A48"/>
    <w:pPr>
      <w:spacing w:before="0" w:after="0" w:line="240" w:lineRule="auto"/>
      <w:ind w:left="0"/>
    </w:pPr>
    <w:rPr>
      <w:rFonts w:ascii="Calibri" w:eastAsiaTheme="minorHAnsi" w:hAnsi="Calibri" w:cs="Calibri"/>
      <w:color w:val="auto"/>
      <w:sz w:val="22"/>
      <w:szCs w:val="22"/>
    </w:rPr>
  </w:style>
  <w:style w:type="character" w:customStyle="1" w:styleId="xcontentpasted1">
    <w:name w:val="x_contentpasted1"/>
    <w:basedOn w:val="DefaultParagraphFont"/>
    <w:rsid w:val="000F6A48"/>
  </w:style>
  <w:style w:type="character" w:customStyle="1" w:styleId="ui-provider">
    <w:name w:val="ui-provider"/>
    <w:basedOn w:val="DefaultParagraphFont"/>
    <w:rsid w:val="00B03232"/>
  </w:style>
  <w:style w:type="character" w:styleId="CommentReference">
    <w:name w:val="annotation reference"/>
    <w:basedOn w:val="DefaultParagraphFont"/>
    <w:uiPriority w:val="99"/>
    <w:semiHidden/>
    <w:unhideWhenUsed/>
    <w:rsid w:val="00203CD2"/>
    <w:rPr>
      <w:sz w:val="16"/>
      <w:szCs w:val="16"/>
    </w:rPr>
  </w:style>
  <w:style w:type="paragraph" w:styleId="CommentText">
    <w:name w:val="annotation text"/>
    <w:basedOn w:val="Normal"/>
    <w:link w:val="CommentTextChar"/>
    <w:uiPriority w:val="99"/>
    <w:unhideWhenUsed/>
    <w:rsid w:val="00203CD2"/>
    <w:pPr>
      <w:spacing w:line="240" w:lineRule="auto"/>
    </w:pPr>
    <w:rPr>
      <w:sz w:val="20"/>
      <w:szCs w:val="20"/>
    </w:rPr>
  </w:style>
  <w:style w:type="character" w:customStyle="1" w:styleId="CommentTextChar">
    <w:name w:val="Comment Text Char"/>
    <w:basedOn w:val="DefaultParagraphFont"/>
    <w:link w:val="CommentText"/>
    <w:uiPriority w:val="99"/>
    <w:rsid w:val="00203CD2"/>
    <w:rPr>
      <w:rFonts w:ascii="Arial" w:hAnsi="Arial"/>
      <w:color w:val="4A545D"/>
      <w:lang w:eastAsia="en-AU"/>
    </w:rPr>
  </w:style>
  <w:style w:type="paragraph" w:styleId="CommentSubject">
    <w:name w:val="annotation subject"/>
    <w:basedOn w:val="CommentText"/>
    <w:next w:val="CommentText"/>
    <w:link w:val="CommentSubjectChar"/>
    <w:uiPriority w:val="99"/>
    <w:semiHidden/>
    <w:unhideWhenUsed/>
    <w:rsid w:val="00203CD2"/>
    <w:rPr>
      <w:b/>
      <w:bCs/>
    </w:rPr>
  </w:style>
  <w:style w:type="character" w:customStyle="1" w:styleId="CommentSubjectChar">
    <w:name w:val="Comment Subject Char"/>
    <w:basedOn w:val="CommentTextChar"/>
    <w:link w:val="CommentSubject"/>
    <w:uiPriority w:val="99"/>
    <w:semiHidden/>
    <w:rsid w:val="00203CD2"/>
    <w:rPr>
      <w:rFonts w:ascii="Arial" w:hAnsi="Arial"/>
      <w:b/>
      <w:bCs/>
      <w:color w:val="4A545D"/>
      <w:lang w:eastAsia="en-AU"/>
    </w:rPr>
  </w:style>
  <w:style w:type="paragraph" w:customStyle="1" w:styleId="paragraph">
    <w:name w:val="paragraph"/>
    <w:basedOn w:val="Normal"/>
    <w:rsid w:val="00F640EA"/>
    <w:pPr>
      <w:spacing w:before="100" w:beforeAutospacing="1" w:after="100" w:afterAutospacing="1" w:line="240" w:lineRule="auto"/>
      <w:ind w:left="0"/>
    </w:pPr>
    <w:rPr>
      <w:rFonts w:ascii="Times New Roman" w:hAnsi="Times New Roman"/>
      <w:color w:val="auto"/>
      <w:sz w:val="24"/>
      <w:lang w:val="en-GB" w:eastAsia="en-GB"/>
    </w:rPr>
  </w:style>
  <w:style w:type="character" w:customStyle="1" w:styleId="normaltextrun">
    <w:name w:val="normaltextrun"/>
    <w:basedOn w:val="DefaultParagraphFont"/>
    <w:rsid w:val="00F640EA"/>
  </w:style>
  <w:style w:type="character" w:customStyle="1" w:styleId="eop">
    <w:name w:val="eop"/>
    <w:basedOn w:val="DefaultParagraphFont"/>
    <w:rsid w:val="00F640EA"/>
  </w:style>
  <w:style w:type="paragraph" w:styleId="Revision">
    <w:name w:val="Revision"/>
    <w:hidden/>
    <w:uiPriority w:val="99"/>
    <w:semiHidden/>
    <w:rsid w:val="00922512"/>
    <w:rPr>
      <w:rFonts w:ascii="Arial" w:hAnsi="Arial"/>
      <w:color w:val="4A545D"/>
      <w:sz w:val="18"/>
      <w:szCs w:val="24"/>
      <w:lang w:eastAsia="en-AU"/>
    </w:rPr>
  </w:style>
  <w:style w:type="table" w:styleId="ListTable3-Accent1">
    <w:name w:val="List Table 3 Accent 1"/>
    <w:basedOn w:val="TableNormal"/>
    <w:uiPriority w:val="48"/>
    <w:rsid w:val="003745C6"/>
    <w:tblPr>
      <w:tblStyleRowBandSize w:val="1"/>
      <w:tblStyleColBandSize w:val="1"/>
      <w:tblBorders>
        <w:top w:val="single" w:sz="4" w:space="0" w:color="007A68" w:themeColor="accent1"/>
        <w:left w:val="single" w:sz="4" w:space="0" w:color="007A68" w:themeColor="accent1"/>
        <w:bottom w:val="single" w:sz="4" w:space="0" w:color="007A68" w:themeColor="accent1"/>
        <w:right w:val="single" w:sz="4" w:space="0" w:color="007A68" w:themeColor="accent1"/>
      </w:tblBorders>
    </w:tblPr>
    <w:tblStylePr w:type="firstRow">
      <w:rPr>
        <w:b/>
        <w:bCs/>
        <w:color w:val="FFFFFF" w:themeColor="background1"/>
      </w:rPr>
      <w:tblPr/>
      <w:tcPr>
        <w:shd w:val="clear" w:color="auto" w:fill="007A68" w:themeFill="accent1"/>
      </w:tcPr>
    </w:tblStylePr>
    <w:tblStylePr w:type="lastRow">
      <w:rPr>
        <w:b/>
        <w:bCs/>
      </w:rPr>
      <w:tblPr/>
      <w:tcPr>
        <w:tcBorders>
          <w:top w:val="double" w:sz="4" w:space="0" w:color="007A6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A68" w:themeColor="accent1"/>
          <w:right w:val="single" w:sz="4" w:space="0" w:color="007A68" w:themeColor="accent1"/>
        </w:tcBorders>
      </w:tcPr>
    </w:tblStylePr>
    <w:tblStylePr w:type="band1Horz">
      <w:tblPr/>
      <w:tcPr>
        <w:tcBorders>
          <w:top w:val="single" w:sz="4" w:space="0" w:color="007A68" w:themeColor="accent1"/>
          <w:bottom w:val="single" w:sz="4" w:space="0" w:color="007A6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A68" w:themeColor="accent1"/>
          <w:left w:val="nil"/>
        </w:tcBorders>
      </w:tcPr>
    </w:tblStylePr>
    <w:tblStylePr w:type="swCell">
      <w:tblPr/>
      <w:tcPr>
        <w:tcBorders>
          <w:top w:val="double" w:sz="4" w:space="0" w:color="007A68" w:themeColor="accent1"/>
          <w:right w:val="nil"/>
        </w:tcBorders>
      </w:tcPr>
    </w:tblStylePr>
  </w:style>
  <w:style w:type="character" w:styleId="Mention">
    <w:name w:val="Mention"/>
    <w:basedOn w:val="DefaultParagraphFont"/>
    <w:uiPriority w:val="99"/>
    <w:unhideWhenUsed/>
    <w:rsid w:val="00450821"/>
    <w:rPr>
      <w:color w:val="2B579A"/>
      <w:shd w:val="clear" w:color="auto" w:fill="E1DFDD"/>
    </w:rPr>
  </w:style>
  <w:style w:type="character" w:styleId="HTMLCode">
    <w:name w:val="HTML Code"/>
    <w:basedOn w:val="DefaultParagraphFont"/>
    <w:uiPriority w:val="99"/>
    <w:semiHidden/>
    <w:unhideWhenUsed/>
    <w:rsid w:val="008A64AD"/>
    <w:rPr>
      <w:rFonts w:ascii="Courier New" w:eastAsia="Times New Roman" w:hAnsi="Courier New" w:cs="Courier New"/>
      <w:sz w:val="20"/>
      <w:szCs w:val="20"/>
    </w:rPr>
  </w:style>
  <w:style w:type="paragraph" w:customStyle="1" w:styleId="xmsonormal">
    <w:name w:val="x_msonormal"/>
    <w:basedOn w:val="Normal"/>
    <w:rsid w:val="008A64AD"/>
    <w:pPr>
      <w:spacing w:before="100" w:beforeAutospacing="1" w:after="100" w:afterAutospacing="1" w:line="240" w:lineRule="auto"/>
      <w:ind w:left="0"/>
    </w:pPr>
    <w:rPr>
      <w:rFonts w:ascii="Times New Roman" w:hAnsi="Times New Roman"/>
      <w:color w:val="auto"/>
      <w:sz w:val="24"/>
    </w:rPr>
  </w:style>
  <w:style w:type="paragraph" w:customStyle="1" w:styleId="pf0">
    <w:name w:val="pf0"/>
    <w:basedOn w:val="Normal"/>
    <w:rsid w:val="008A64AD"/>
    <w:pPr>
      <w:spacing w:before="100" w:beforeAutospacing="1" w:after="100" w:afterAutospacing="1" w:line="240" w:lineRule="auto"/>
      <w:ind w:left="840"/>
    </w:pPr>
    <w:rPr>
      <w:rFonts w:ascii="Times New Roman" w:hAnsi="Times New Roman"/>
      <w:color w:val="auto"/>
      <w:sz w:val="24"/>
    </w:rPr>
  </w:style>
  <w:style w:type="character" w:customStyle="1" w:styleId="cf01">
    <w:name w:val="cf01"/>
    <w:basedOn w:val="DefaultParagraphFont"/>
    <w:rsid w:val="008A64AD"/>
    <w:rPr>
      <w:rFonts w:ascii="Segoe UI" w:hAnsi="Segoe UI" w:cs="Segoe UI" w:hint="default"/>
      <w:color w:val="4A545D"/>
      <w:sz w:val="18"/>
      <w:szCs w:val="18"/>
    </w:rPr>
  </w:style>
  <w:style w:type="paragraph" w:styleId="HTMLPreformatted">
    <w:name w:val="HTML Preformatted"/>
    <w:basedOn w:val="Normal"/>
    <w:link w:val="HTMLPreformattedChar"/>
    <w:uiPriority w:val="99"/>
    <w:semiHidden/>
    <w:unhideWhenUsed/>
    <w:rsid w:val="0040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pPr>
    <w:rPr>
      <w:rFonts w:ascii="Courier New"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400DAA"/>
    <w:rPr>
      <w:rFonts w:ascii="Courier New" w:hAnsi="Courier New" w:cs="Courier New"/>
      <w:lang w:val="en-US"/>
    </w:rPr>
  </w:style>
  <w:style w:type="character" w:customStyle="1" w:styleId="hljs-keyword">
    <w:name w:val="hljs-keyword"/>
    <w:basedOn w:val="DefaultParagraphFont"/>
    <w:rsid w:val="00400DAA"/>
  </w:style>
  <w:style w:type="character" w:customStyle="1" w:styleId="hljs-type">
    <w:name w:val="hljs-type"/>
    <w:basedOn w:val="DefaultParagraphFont"/>
    <w:rsid w:val="00400DAA"/>
  </w:style>
  <w:style w:type="numbering" w:customStyle="1" w:styleId="CurrentList1">
    <w:name w:val="Current List1"/>
    <w:uiPriority w:val="99"/>
    <w:rsid w:val="00D15FFC"/>
    <w:pPr>
      <w:numPr>
        <w:numId w:val="6"/>
      </w:numPr>
    </w:pPr>
  </w:style>
  <w:style w:type="character" w:customStyle="1" w:styleId="screenreaderfriendlyhiddentag-278">
    <w:name w:val="screenreaderfriendlyhiddentag-278"/>
    <w:basedOn w:val="DefaultParagraphFont"/>
    <w:rsid w:val="00ED3C7B"/>
  </w:style>
  <w:style w:type="paragraph" w:customStyle="1" w:styleId="Compact">
    <w:name w:val="Compact"/>
    <w:basedOn w:val="BodyText"/>
    <w:qFormat/>
    <w:rsid w:val="00BE1E74"/>
    <w:pPr>
      <w:spacing w:before="36" w:after="36" w:line="240" w:lineRule="auto"/>
      <w:ind w:left="0"/>
    </w:pPr>
    <w:rPr>
      <w:rFonts w:asciiTheme="minorHAnsi" w:eastAsiaTheme="minorHAnsi" w:hAnsiTheme="minorHAnsi" w:cstheme="minorBidi"/>
      <w:color w:val="auto"/>
      <w:sz w:val="24"/>
      <w:lang w:val="en-US" w:eastAsia="en-US"/>
    </w:rPr>
  </w:style>
  <w:style w:type="character" w:customStyle="1" w:styleId="VerbatimChar">
    <w:name w:val="Verbatim Char"/>
    <w:basedOn w:val="DefaultParagraphFont"/>
    <w:link w:val="SourceCode"/>
    <w:rsid w:val="00BE1E74"/>
    <w:rPr>
      <w:rFonts w:ascii="Consolas" w:hAnsi="Consolas"/>
      <w:sz w:val="22"/>
    </w:rPr>
  </w:style>
  <w:style w:type="paragraph" w:customStyle="1" w:styleId="SourceCode">
    <w:name w:val="Source Code"/>
    <w:basedOn w:val="Normal"/>
    <w:link w:val="VerbatimChar"/>
    <w:rsid w:val="00BE1E74"/>
    <w:pPr>
      <w:wordWrap w:val="0"/>
      <w:spacing w:before="0" w:after="200" w:line="240" w:lineRule="auto"/>
      <w:ind w:left="0"/>
    </w:pPr>
    <w:rPr>
      <w:rFonts w:ascii="Consolas" w:hAnsi="Consolas"/>
      <w:color w:val="auto"/>
      <w:sz w:val="22"/>
      <w:szCs w:val="20"/>
      <w:lang w:eastAsia="en-US"/>
    </w:rPr>
  </w:style>
  <w:style w:type="paragraph" w:styleId="BodyText">
    <w:name w:val="Body Text"/>
    <w:basedOn w:val="Normal"/>
    <w:link w:val="BodyTextChar"/>
    <w:uiPriority w:val="99"/>
    <w:semiHidden/>
    <w:unhideWhenUsed/>
    <w:rsid w:val="00BE1E74"/>
  </w:style>
  <w:style w:type="character" w:customStyle="1" w:styleId="BodyTextChar">
    <w:name w:val="Body Text Char"/>
    <w:basedOn w:val="DefaultParagraphFont"/>
    <w:link w:val="BodyText"/>
    <w:uiPriority w:val="99"/>
    <w:semiHidden/>
    <w:rsid w:val="00BE1E74"/>
    <w:rPr>
      <w:rFonts w:ascii="Arial" w:hAnsi="Arial"/>
      <w:color w:val="4A545D"/>
      <w:sz w:val="18"/>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084">
      <w:bodyDiv w:val="1"/>
      <w:marLeft w:val="0"/>
      <w:marRight w:val="0"/>
      <w:marTop w:val="0"/>
      <w:marBottom w:val="0"/>
      <w:divBdr>
        <w:top w:val="none" w:sz="0" w:space="0" w:color="auto"/>
        <w:left w:val="none" w:sz="0" w:space="0" w:color="auto"/>
        <w:bottom w:val="none" w:sz="0" w:space="0" w:color="auto"/>
        <w:right w:val="none" w:sz="0" w:space="0" w:color="auto"/>
      </w:divBdr>
    </w:div>
    <w:div w:id="4408482">
      <w:bodyDiv w:val="1"/>
      <w:marLeft w:val="0"/>
      <w:marRight w:val="0"/>
      <w:marTop w:val="0"/>
      <w:marBottom w:val="0"/>
      <w:divBdr>
        <w:top w:val="none" w:sz="0" w:space="0" w:color="auto"/>
        <w:left w:val="none" w:sz="0" w:space="0" w:color="auto"/>
        <w:bottom w:val="none" w:sz="0" w:space="0" w:color="auto"/>
        <w:right w:val="none" w:sz="0" w:space="0" w:color="auto"/>
      </w:divBdr>
    </w:div>
    <w:div w:id="8607015">
      <w:bodyDiv w:val="1"/>
      <w:marLeft w:val="0"/>
      <w:marRight w:val="0"/>
      <w:marTop w:val="0"/>
      <w:marBottom w:val="0"/>
      <w:divBdr>
        <w:top w:val="none" w:sz="0" w:space="0" w:color="auto"/>
        <w:left w:val="none" w:sz="0" w:space="0" w:color="auto"/>
        <w:bottom w:val="none" w:sz="0" w:space="0" w:color="auto"/>
        <w:right w:val="none" w:sz="0" w:space="0" w:color="auto"/>
      </w:divBdr>
    </w:div>
    <w:div w:id="13196991">
      <w:bodyDiv w:val="1"/>
      <w:marLeft w:val="0"/>
      <w:marRight w:val="0"/>
      <w:marTop w:val="0"/>
      <w:marBottom w:val="0"/>
      <w:divBdr>
        <w:top w:val="none" w:sz="0" w:space="0" w:color="auto"/>
        <w:left w:val="none" w:sz="0" w:space="0" w:color="auto"/>
        <w:bottom w:val="none" w:sz="0" w:space="0" w:color="auto"/>
        <w:right w:val="none" w:sz="0" w:space="0" w:color="auto"/>
      </w:divBdr>
    </w:div>
    <w:div w:id="13308236">
      <w:bodyDiv w:val="1"/>
      <w:marLeft w:val="0"/>
      <w:marRight w:val="0"/>
      <w:marTop w:val="0"/>
      <w:marBottom w:val="0"/>
      <w:divBdr>
        <w:top w:val="none" w:sz="0" w:space="0" w:color="auto"/>
        <w:left w:val="none" w:sz="0" w:space="0" w:color="auto"/>
        <w:bottom w:val="none" w:sz="0" w:space="0" w:color="auto"/>
        <w:right w:val="none" w:sz="0" w:space="0" w:color="auto"/>
      </w:divBdr>
      <w:divsChild>
        <w:div w:id="2072576257">
          <w:marLeft w:val="0"/>
          <w:marRight w:val="0"/>
          <w:marTop w:val="0"/>
          <w:marBottom w:val="0"/>
          <w:divBdr>
            <w:top w:val="none" w:sz="0" w:space="0" w:color="auto"/>
            <w:left w:val="none" w:sz="0" w:space="0" w:color="auto"/>
            <w:bottom w:val="none" w:sz="0" w:space="0" w:color="auto"/>
            <w:right w:val="none" w:sz="0" w:space="0" w:color="auto"/>
          </w:divBdr>
        </w:div>
      </w:divsChild>
    </w:div>
    <w:div w:id="13924086">
      <w:bodyDiv w:val="1"/>
      <w:marLeft w:val="0"/>
      <w:marRight w:val="0"/>
      <w:marTop w:val="0"/>
      <w:marBottom w:val="0"/>
      <w:divBdr>
        <w:top w:val="none" w:sz="0" w:space="0" w:color="auto"/>
        <w:left w:val="none" w:sz="0" w:space="0" w:color="auto"/>
        <w:bottom w:val="none" w:sz="0" w:space="0" w:color="auto"/>
        <w:right w:val="none" w:sz="0" w:space="0" w:color="auto"/>
      </w:divBdr>
    </w:div>
    <w:div w:id="17433121">
      <w:bodyDiv w:val="1"/>
      <w:marLeft w:val="0"/>
      <w:marRight w:val="0"/>
      <w:marTop w:val="0"/>
      <w:marBottom w:val="0"/>
      <w:divBdr>
        <w:top w:val="none" w:sz="0" w:space="0" w:color="auto"/>
        <w:left w:val="none" w:sz="0" w:space="0" w:color="auto"/>
        <w:bottom w:val="none" w:sz="0" w:space="0" w:color="auto"/>
        <w:right w:val="none" w:sz="0" w:space="0" w:color="auto"/>
      </w:divBdr>
    </w:div>
    <w:div w:id="21826932">
      <w:bodyDiv w:val="1"/>
      <w:marLeft w:val="0"/>
      <w:marRight w:val="0"/>
      <w:marTop w:val="0"/>
      <w:marBottom w:val="0"/>
      <w:divBdr>
        <w:top w:val="none" w:sz="0" w:space="0" w:color="auto"/>
        <w:left w:val="none" w:sz="0" w:space="0" w:color="auto"/>
        <w:bottom w:val="none" w:sz="0" w:space="0" w:color="auto"/>
        <w:right w:val="none" w:sz="0" w:space="0" w:color="auto"/>
      </w:divBdr>
      <w:divsChild>
        <w:div w:id="545529798">
          <w:marLeft w:val="0"/>
          <w:marRight w:val="0"/>
          <w:marTop w:val="0"/>
          <w:marBottom w:val="0"/>
          <w:divBdr>
            <w:top w:val="none" w:sz="0" w:space="0" w:color="auto"/>
            <w:left w:val="none" w:sz="0" w:space="0" w:color="auto"/>
            <w:bottom w:val="none" w:sz="0" w:space="0" w:color="auto"/>
            <w:right w:val="none" w:sz="0" w:space="0" w:color="auto"/>
          </w:divBdr>
          <w:divsChild>
            <w:div w:id="10499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1855">
      <w:bodyDiv w:val="1"/>
      <w:marLeft w:val="0"/>
      <w:marRight w:val="0"/>
      <w:marTop w:val="0"/>
      <w:marBottom w:val="0"/>
      <w:divBdr>
        <w:top w:val="none" w:sz="0" w:space="0" w:color="auto"/>
        <w:left w:val="none" w:sz="0" w:space="0" w:color="auto"/>
        <w:bottom w:val="none" w:sz="0" w:space="0" w:color="auto"/>
        <w:right w:val="none" w:sz="0" w:space="0" w:color="auto"/>
      </w:divBdr>
    </w:div>
    <w:div w:id="29457325">
      <w:bodyDiv w:val="1"/>
      <w:marLeft w:val="0"/>
      <w:marRight w:val="0"/>
      <w:marTop w:val="0"/>
      <w:marBottom w:val="0"/>
      <w:divBdr>
        <w:top w:val="none" w:sz="0" w:space="0" w:color="auto"/>
        <w:left w:val="none" w:sz="0" w:space="0" w:color="auto"/>
        <w:bottom w:val="none" w:sz="0" w:space="0" w:color="auto"/>
        <w:right w:val="none" w:sz="0" w:space="0" w:color="auto"/>
      </w:divBdr>
    </w:div>
    <w:div w:id="31803908">
      <w:bodyDiv w:val="1"/>
      <w:marLeft w:val="0"/>
      <w:marRight w:val="0"/>
      <w:marTop w:val="0"/>
      <w:marBottom w:val="0"/>
      <w:divBdr>
        <w:top w:val="none" w:sz="0" w:space="0" w:color="auto"/>
        <w:left w:val="none" w:sz="0" w:space="0" w:color="auto"/>
        <w:bottom w:val="none" w:sz="0" w:space="0" w:color="auto"/>
        <w:right w:val="none" w:sz="0" w:space="0" w:color="auto"/>
      </w:divBdr>
    </w:div>
    <w:div w:id="32970167">
      <w:bodyDiv w:val="1"/>
      <w:marLeft w:val="0"/>
      <w:marRight w:val="0"/>
      <w:marTop w:val="0"/>
      <w:marBottom w:val="0"/>
      <w:divBdr>
        <w:top w:val="none" w:sz="0" w:space="0" w:color="auto"/>
        <w:left w:val="none" w:sz="0" w:space="0" w:color="auto"/>
        <w:bottom w:val="none" w:sz="0" w:space="0" w:color="auto"/>
        <w:right w:val="none" w:sz="0" w:space="0" w:color="auto"/>
      </w:divBdr>
      <w:divsChild>
        <w:div w:id="1670132649">
          <w:marLeft w:val="0"/>
          <w:marRight w:val="0"/>
          <w:marTop w:val="0"/>
          <w:marBottom w:val="0"/>
          <w:divBdr>
            <w:top w:val="none" w:sz="0" w:space="0" w:color="auto"/>
            <w:left w:val="none" w:sz="0" w:space="0" w:color="auto"/>
            <w:bottom w:val="none" w:sz="0" w:space="0" w:color="auto"/>
            <w:right w:val="none" w:sz="0" w:space="0" w:color="auto"/>
          </w:divBdr>
        </w:div>
      </w:divsChild>
    </w:div>
    <w:div w:id="47076235">
      <w:marLeft w:val="0"/>
      <w:marRight w:val="0"/>
      <w:marTop w:val="0"/>
      <w:marBottom w:val="0"/>
      <w:divBdr>
        <w:top w:val="none" w:sz="0" w:space="0" w:color="auto"/>
        <w:left w:val="none" w:sz="0" w:space="0" w:color="auto"/>
        <w:bottom w:val="none" w:sz="0" w:space="0" w:color="auto"/>
        <w:right w:val="none" w:sz="0" w:space="0" w:color="auto"/>
      </w:divBdr>
    </w:div>
    <w:div w:id="58066316">
      <w:bodyDiv w:val="1"/>
      <w:marLeft w:val="0"/>
      <w:marRight w:val="0"/>
      <w:marTop w:val="0"/>
      <w:marBottom w:val="0"/>
      <w:divBdr>
        <w:top w:val="none" w:sz="0" w:space="0" w:color="auto"/>
        <w:left w:val="none" w:sz="0" w:space="0" w:color="auto"/>
        <w:bottom w:val="none" w:sz="0" w:space="0" w:color="auto"/>
        <w:right w:val="none" w:sz="0" w:space="0" w:color="auto"/>
      </w:divBdr>
    </w:div>
    <w:div w:id="63919191">
      <w:bodyDiv w:val="1"/>
      <w:marLeft w:val="0"/>
      <w:marRight w:val="0"/>
      <w:marTop w:val="0"/>
      <w:marBottom w:val="0"/>
      <w:divBdr>
        <w:top w:val="none" w:sz="0" w:space="0" w:color="auto"/>
        <w:left w:val="none" w:sz="0" w:space="0" w:color="auto"/>
        <w:bottom w:val="none" w:sz="0" w:space="0" w:color="auto"/>
        <w:right w:val="none" w:sz="0" w:space="0" w:color="auto"/>
      </w:divBdr>
    </w:div>
    <w:div w:id="70859098">
      <w:bodyDiv w:val="1"/>
      <w:marLeft w:val="0"/>
      <w:marRight w:val="0"/>
      <w:marTop w:val="0"/>
      <w:marBottom w:val="0"/>
      <w:divBdr>
        <w:top w:val="none" w:sz="0" w:space="0" w:color="auto"/>
        <w:left w:val="none" w:sz="0" w:space="0" w:color="auto"/>
        <w:bottom w:val="none" w:sz="0" w:space="0" w:color="auto"/>
        <w:right w:val="none" w:sz="0" w:space="0" w:color="auto"/>
      </w:divBdr>
    </w:div>
    <w:div w:id="74056826">
      <w:bodyDiv w:val="1"/>
      <w:marLeft w:val="0"/>
      <w:marRight w:val="0"/>
      <w:marTop w:val="0"/>
      <w:marBottom w:val="0"/>
      <w:divBdr>
        <w:top w:val="none" w:sz="0" w:space="0" w:color="auto"/>
        <w:left w:val="none" w:sz="0" w:space="0" w:color="auto"/>
        <w:bottom w:val="none" w:sz="0" w:space="0" w:color="auto"/>
        <w:right w:val="none" w:sz="0" w:space="0" w:color="auto"/>
      </w:divBdr>
    </w:div>
    <w:div w:id="77944000">
      <w:bodyDiv w:val="1"/>
      <w:marLeft w:val="0"/>
      <w:marRight w:val="0"/>
      <w:marTop w:val="0"/>
      <w:marBottom w:val="0"/>
      <w:divBdr>
        <w:top w:val="none" w:sz="0" w:space="0" w:color="auto"/>
        <w:left w:val="none" w:sz="0" w:space="0" w:color="auto"/>
        <w:bottom w:val="none" w:sz="0" w:space="0" w:color="auto"/>
        <w:right w:val="none" w:sz="0" w:space="0" w:color="auto"/>
      </w:divBdr>
      <w:divsChild>
        <w:div w:id="2128352484">
          <w:marLeft w:val="0"/>
          <w:marRight w:val="0"/>
          <w:marTop w:val="0"/>
          <w:marBottom w:val="0"/>
          <w:divBdr>
            <w:top w:val="none" w:sz="0" w:space="0" w:color="auto"/>
            <w:left w:val="none" w:sz="0" w:space="0" w:color="auto"/>
            <w:bottom w:val="none" w:sz="0" w:space="0" w:color="auto"/>
            <w:right w:val="none" w:sz="0" w:space="0" w:color="auto"/>
          </w:divBdr>
          <w:divsChild>
            <w:div w:id="39374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5076">
      <w:bodyDiv w:val="1"/>
      <w:marLeft w:val="0"/>
      <w:marRight w:val="0"/>
      <w:marTop w:val="0"/>
      <w:marBottom w:val="0"/>
      <w:divBdr>
        <w:top w:val="none" w:sz="0" w:space="0" w:color="auto"/>
        <w:left w:val="none" w:sz="0" w:space="0" w:color="auto"/>
        <w:bottom w:val="none" w:sz="0" w:space="0" w:color="auto"/>
        <w:right w:val="none" w:sz="0" w:space="0" w:color="auto"/>
      </w:divBdr>
    </w:div>
    <w:div w:id="87653680">
      <w:bodyDiv w:val="1"/>
      <w:marLeft w:val="0"/>
      <w:marRight w:val="0"/>
      <w:marTop w:val="0"/>
      <w:marBottom w:val="0"/>
      <w:divBdr>
        <w:top w:val="none" w:sz="0" w:space="0" w:color="auto"/>
        <w:left w:val="none" w:sz="0" w:space="0" w:color="auto"/>
        <w:bottom w:val="none" w:sz="0" w:space="0" w:color="auto"/>
        <w:right w:val="none" w:sz="0" w:space="0" w:color="auto"/>
      </w:divBdr>
    </w:div>
    <w:div w:id="92281912">
      <w:bodyDiv w:val="1"/>
      <w:marLeft w:val="0"/>
      <w:marRight w:val="0"/>
      <w:marTop w:val="0"/>
      <w:marBottom w:val="0"/>
      <w:divBdr>
        <w:top w:val="none" w:sz="0" w:space="0" w:color="auto"/>
        <w:left w:val="none" w:sz="0" w:space="0" w:color="auto"/>
        <w:bottom w:val="none" w:sz="0" w:space="0" w:color="auto"/>
        <w:right w:val="none" w:sz="0" w:space="0" w:color="auto"/>
      </w:divBdr>
    </w:div>
    <w:div w:id="96563199">
      <w:bodyDiv w:val="1"/>
      <w:marLeft w:val="0"/>
      <w:marRight w:val="0"/>
      <w:marTop w:val="0"/>
      <w:marBottom w:val="0"/>
      <w:divBdr>
        <w:top w:val="none" w:sz="0" w:space="0" w:color="auto"/>
        <w:left w:val="none" w:sz="0" w:space="0" w:color="auto"/>
        <w:bottom w:val="none" w:sz="0" w:space="0" w:color="auto"/>
        <w:right w:val="none" w:sz="0" w:space="0" w:color="auto"/>
      </w:divBdr>
    </w:div>
    <w:div w:id="97721764">
      <w:bodyDiv w:val="1"/>
      <w:marLeft w:val="0"/>
      <w:marRight w:val="0"/>
      <w:marTop w:val="0"/>
      <w:marBottom w:val="0"/>
      <w:divBdr>
        <w:top w:val="none" w:sz="0" w:space="0" w:color="auto"/>
        <w:left w:val="none" w:sz="0" w:space="0" w:color="auto"/>
        <w:bottom w:val="none" w:sz="0" w:space="0" w:color="auto"/>
        <w:right w:val="none" w:sz="0" w:space="0" w:color="auto"/>
      </w:divBdr>
      <w:divsChild>
        <w:div w:id="1330862360">
          <w:marLeft w:val="0"/>
          <w:marRight w:val="0"/>
          <w:marTop w:val="0"/>
          <w:marBottom w:val="0"/>
          <w:divBdr>
            <w:top w:val="none" w:sz="0" w:space="0" w:color="auto"/>
            <w:left w:val="none" w:sz="0" w:space="0" w:color="auto"/>
            <w:bottom w:val="none" w:sz="0" w:space="0" w:color="auto"/>
            <w:right w:val="none" w:sz="0" w:space="0" w:color="auto"/>
          </w:divBdr>
        </w:div>
        <w:div w:id="1340961165">
          <w:marLeft w:val="0"/>
          <w:marRight w:val="0"/>
          <w:marTop w:val="0"/>
          <w:marBottom w:val="0"/>
          <w:divBdr>
            <w:top w:val="none" w:sz="0" w:space="0" w:color="auto"/>
            <w:left w:val="none" w:sz="0" w:space="0" w:color="auto"/>
            <w:bottom w:val="none" w:sz="0" w:space="0" w:color="auto"/>
            <w:right w:val="none" w:sz="0" w:space="0" w:color="auto"/>
          </w:divBdr>
        </w:div>
      </w:divsChild>
    </w:div>
    <w:div w:id="99645060">
      <w:bodyDiv w:val="1"/>
      <w:marLeft w:val="0"/>
      <w:marRight w:val="0"/>
      <w:marTop w:val="0"/>
      <w:marBottom w:val="0"/>
      <w:divBdr>
        <w:top w:val="none" w:sz="0" w:space="0" w:color="auto"/>
        <w:left w:val="none" w:sz="0" w:space="0" w:color="auto"/>
        <w:bottom w:val="none" w:sz="0" w:space="0" w:color="auto"/>
        <w:right w:val="none" w:sz="0" w:space="0" w:color="auto"/>
      </w:divBdr>
    </w:div>
    <w:div w:id="105857059">
      <w:bodyDiv w:val="1"/>
      <w:marLeft w:val="0"/>
      <w:marRight w:val="0"/>
      <w:marTop w:val="0"/>
      <w:marBottom w:val="0"/>
      <w:divBdr>
        <w:top w:val="none" w:sz="0" w:space="0" w:color="auto"/>
        <w:left w:val="none" w:sz="0" w:space="0" w:color="auto"/>
        <w:bottom w:val="none" w:sz="0" w:space="0" w:color="auto"/>
        <w:right w:val="none" w:sz="0" w:space="0" w:color="auto"/>
      </w:divBdr>
    </w:div>
    <w:div w:id="107285032">
      <w:bodyDiv w:val="1"/>
      <w:marLeft w:val="0"/>
      <w:marRight w:val="0"/>
      <w:marTop w:val="0"/>
      <w:marBottom w:val="0"/>
      <w:divBdr>
        <w:top w:val="none" w:sz="0" w:space="0" w:color="auto"/>
        <w:left w:val="none" w:sz="0" w:space="0" w:color="auto"/>
        <w:bottom w:val="none" w:sz="0" w:space="0" w:color="auto"/>
        <w:right w:val="none" w:sz="0" w:space="0" w:color="auto"/>
      </w:divBdr>
    </w:div>
    <w:div w:id="110711885">
      <w:bodyDiv w:val="1"/>
      <w:marLeft w:val="0"/>
      <w:marRight w:val="0"/>
      <w:marTop w:val="0"/>
      <w:marBottom w:val="0"/>
      <w:divBdr>
        <w:top w:val="none" w:sz="0" w:space="0" w:color="auto"/>
        <w:left w:val="none" w:sz="0" w:space="0" w:color="auto"/>
        <w:bottom w:val="none" w:sz="0" w:space="0" w:color="auto"/>
        <w:right w:val="none" w:sz="0" w:space="0" w:color="auto"/>
      </w:divBdr>
    </w:div>
    <w:div w:id="112752698">
      <w:bodyDiv w:val="1"/>
      <w:marLeft w:val="0"/>
      <w:marRight w:val="0"/>
      <w:marTop w:val="0"/>
      <w:marBottom w:val="0"/>
      <w:divBdr>
        <w:top w:val="none" w:sz="0" w:space="0" w:color="auto"/>
        <w:left w:val="none" w:sz="0" w:space="0" w:color="auto"/>
        <w:bottom w:val="none" w:sz="0" w:space="0" w:color="auto"/>
        <w:right w:val="none" w:sz="0" w:space="0" w:color="auto"/>
      </w:divBdr>
    </w:div>
    <w:div w:id="117139787">
      <w:bodyDiv w:val="1"/>
      <w:marLeft w:val="0"/>
      <w:marRight w:val="0"/>
      <w:marTop w:val="0"/>
      <w:marBottom w:val="0"/>
      <w:divBdr>
        <w:top w:val="none" w:sz="0" w:space="0" w:color="auto"/>
        <w:left w:val="none" w:sz="0" w:space="0" w:color="auto"/>
        <w:bottom w:val="none" w:sz="0" w:space="0" w:color="auto"/>
        <w:right w:val="none" w:sz="0" w:space="0" w:color="auto"/>
      </w:divBdr>
    </w:div>
    <w:div w:id="118304644">
      <w:bodyDiv w:val="1"/>
      <w:marLeft w:val="0"/>
      <w:marRight w:val="0"/>
      <w:marTop w:val="0"/>
      <w:marBottom w:val="0"/>
      <w:divBdr>
        <w:top w:val="none" w:sz="0" w:space="0" w:color="auto"/>
        <w:left w:val="none" w:sz="0" w:space="0" w:color="auto"/>
        <w:bottom w:val="none" w:sz="0" w:space="0" w:color="auto"/>
        <w:right w:val="none" w:sz="0" w:space="0" w:color="auto"/>
      </w:divBdr>
    </w:div>
    <w:div w:id="131220102">
      <w:bodyDiv w:val="1"/>
      <w:marLeft w:val="0"/>
      <w:marRight w:val="0"/>
      <w:marTop w:val="0"/>
      <w:marBottom w:val="0"/>
      <w:divBdr>
        <w:top w:val="none" w:sz="0" w:space="0" w:color="auto"/>
        <w:left w:val="none" w:sz="0" w:space="0" w:color="auto"/>
        <w:bottom w:val="none" w:sz="0" w:space="0" w:color="auto"/>
        <w:right w:val="none" w:sz="0" w:space="0" w:color="auto"/>
      </w:divBdr>
    </w:div>
    <w:div w:id="132603536">
      <w:bodyDiv w:val="1"/>
      <w:marLeft w:val="0"/>
      <w:marRight w:val="0"/>
      <w:marTop w:val="0"/>
      <w:marBottom w:val="0"/>
      <w:divBdr>
        <w:top w:val="none" w:sz="0" w:space="0" w:color="auto"/>
        <w:left w:val="none" w:sz="0" w:space="0" w:color="auto"/>
        <w:bottom w:val="none" w:sz="0" w:space="0" w:color="auto"/>
        <w:right w:val="none" w:sz="0" w:space="0" w:color="auto"/>
      </w:divBdr>
    </w:div>
    <w:div w:id="137697436">
      <w:bodyDiv w:val="1"/>
      <w:marLeft w:val="0"/>
      <w:marRight w:val="0"/>
      <w:marTop w:val="0"/>
      <w:marBottom w:val="0"/>
      <w:divBdr>
        <w:top w:val="none" w:sz="0" w:space="0" w:color="auto"/>
        <w:left w:val="none" w:sz="0" w:space="0" w:color="auto"/>
        <w:bottom w:val="none" w:sz="0" w:space="0" w:color="auto"/>
        <w:right w:val="none" w:sz="0" w:space="0" w:color="auto"/>
      </w:divBdr>
    </w:div>
    <w:div w:id="137764215">
      <w:bodyDiv w:val="1"/>
      <w:marLeft w:val="0"/>
      <w:marRight w:val="0"/>
      <w:marTop w:val="0"/>
      <w:marBottom w:val="0"/>
      <w:divBdr>
        <w:top w:val="none" w:sz="0" w:space="0" w:color="auto"/>
        <w:left w:val="none" w:sz="0" w:space="0" w:color="auto"/>
        <w:bottom w:val="none" w:sz="0" w:space="0" w:color="auto"/>
        <w:right w:val="none" w:sz="0" w:space="0" w:color="auto"/>
      </w:divBdr>
    </w:div>
    <w:div w:id="139423280">
      <w:bodyDiv w:val="1"/>
      <w:marLeft w:val="0"/>
      <w:marRight w:val="0"/>
      <w:marTop w:val="0"/>
      <w:marBottom w:val="0"/>
      <w:divBdr>
        <w:top w:val="none" w:sz="0" w:space="0" w:color="auto"/>
        <w:left w:val="none" w:sz="0" w:space="0" w:color="auto"/>
        <w:bottom w:val="none" w:sz="0" w:space="0" w:color="auto"/>
        <w:right w:val="none" w:sz="0" w:space="0" w:color="auto"/>
      </w:divBdr>
    </w:div>
    <w:div w:id="143282614">
      <w:bodyDiv w:val="1"/>
      <w:marLeft w:val="0"/>
      <w:marRight w:val="0"/>
      <w:marTop w:val="0"/>
      <w:marBottom w:val="0"/>
      <w:divBdr>
        <w:top w:val="none" w:sz="0" w:space="0" w:color="auto"/>
        <w:left w:val="none" w:sz="0" w:space="0" w:color="auto"/>
        <w:bottom w:val="none" w:sz="0" w:space="0" w:color="auto"/>
        <w:right w:val="none" w:sz="0" w:space="0" w:color="auto"/>
      </w:divBdr>
    </w:div>
    <w:div w:id="144201334">
      <w:bodyDiv w:val="1"/>
      <w:marLeft w:val="0"/>
      <w:marRight w:val="0"/>
      <w:marTop w:val="0"/>
      <w:marBottom w:val="0"/>
      <w:divBdr>
        <w:top w:val="none" w:sz="0" w:space="0" w:color="auto"/>
        <w:left w:val="none" w:sz="0" w:space="0" w:color="auto"/>
        <w:bottom w:val="none" w:sz="0" w:space="0" w:color="auto"/>
        <w:right w:val="none" w:sz="0" w:space="0" w:color="auto"/>
      </w:divBdr>
      <w:divsChild>
        <w:div w:id="1407261161">
          <w:marLeft w:val="0"/>
          <w:marRight w:val="0"/>
          <w:marTop w:val="0"/>
          <w:marBottom w:val="0"/>
          <w:divBdr>
            <w:top w:val="none" w:sz="0" w:space="0" w:color="auto"/>
            <w:left w:val="none" w:sz="0" w:space="0" w:color="auto"/>
            <w:bottom w:val="none" w:sz="0" w:space="0" w:color="auto"/>
            <w:right w:val="none" w:sz="0" w:space="0" w:color="auto"/>
          </w:divBdr>
          <w:divsChild>
            <w:div w:id="20754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1046">
      <w:bodyDiv w:val="1"/>
      <w:marLeft w:val="0"/>
      <w:marRight w:val="0"/>
      <w:marTop w:val="0"/>
      <w:marBottom w:val="0"/>
      <w:divBdr>
        <w:top w:val="none" w:sz="0" w:space="0" w:color="auto"/>
        <w:left w:val="none" w:sz="0" w:space="0" w:color="auto"/>
        <w:bottom w:val="none" w:sz="0" w:space="0" w:color="auto"/>
        <w:right w:val="none" w:sz="0" w:space="0" w:color="auto"/>
      </w:divBdr>
    </w:div>
    <w:div w:id="150945919">
      <w:bodyDiv w:val="1"/>
      <w:marLeft w:val="0"/>
      <w:marRight w:val="0"/>
      <w:marTop w:val="0"/>
      <w:marBottom w:val="0"/>
      <w:divBdr>
        <w:top w:val="none" w:sz="0" w:space="0" w:color="auto"/>
        <w:left w:val="none" w:sz="0" w:space="0" w:color="auto"/>
        <w:bottom w:val="none" w:sz="0" w:space="0" w:color="auto"/>
        <w:right w:val="none" w:sz="0" w:space="0" w:color="auto"/>
      </w:divBdr>
      <w:divsChild>
        <w:div w:id="713315523">
          <w:blockQuote w:val="1"/>
          <w:marLeft w:val="720"/>
          <w:marRight w:val="720"/>
          <w:marTop w:val="100"/>
          <w:marBottom w:val="100"/>
          <w:divBdr>
            <w:top w:val="none" w:sz="0" w:space="0" w:color="auto"/>
            <w:left w:val="none" w:sz="0" w:space="0" w:color="auto"/>
            <w:bottom w:val="none" w:sz="0" w:space="0" w:color="auto"/>
            <w:right w:val="none" w:sz="0" w:space="0" w:color="auto"/>
          </w:divBdr>
        </w:div>
        <w:div w:id="994452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462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86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33931">
      <w:bodyDiv w:val="1"/>
      <w:marLeft w:val="0"/>
      <w:marRight w:val="0"/>
      <w:marTop w:val="0"/>
      <w:marBottom w:val="0"/>
      <w:divBdr>
        <w:top w:val="none" w:sz="0" w:space="0" w:color="auto"/>
        <w:left w:val="none" w:sz="0" w:space="0" w:color="auto"/>
        <w:bottom w:val="none" w:sz="0" w:space="0" w:color="auto"/>
        <w:right w:val="none" w:sz="0" w:space="0" w:color="auto"/>
      </w:divBdr>
    </w:div>
    <w:div w:id="153106166">
      <w:bodyDiv w:val="1"/>
      <w:marLeft w:val="0"/>
      <w:marRight w:val="0"/>
      <w:marTop w:val="0"/>
      <w:marBottom w:val="0"/>
      <w:divBdr>
        <w:top w:val="none" w:sz="0" w:space="0" w:color="auto"/>
        <w:left w:val="none" w:sz="0" w:space="0" w:color="auto"/>
        <w:bottom w:val="none" w:sz="0" w:space="0" w:color="auto"/>
        <w:right w:val="none" w:sz="0" w:space="0" w:color="auto"/>
      </w:divBdr>
    </w:div>
    <w:div w:id="154801717">
      <w:bodyDiv w:val="1"/>
      <w:marLeft w:val="0"/>
      <w:marRight w:val="0"/>
      <w:marTop w:val="0"/>
      <w:marBottom w:val="0"/>
      <w:divBdr>
        <w:top w:val="none" w:sz="0" w:space="0" w:color="auto"/>
        <w:left w:val="none" w:sz="0" w:space="0" w:color="auto"/>
        <w:bottom w:val="none" w:sz="0" w:space="0" w:color="auto"/>
        <w:right w:val="none" w:sz="0" w:space="0" w:color="auto"/>
      </w:divBdr>
    </w:div>
    <w:div w:id="167863971">
      <w:bodyDiv w:val="1"/>
      <w:marLeft w:val="0"/>
      <w:marRight w:val="0"/>
      <w:marTop w:val="0"/>
      <w:marBottom w:val="0"/>
      <w:divBdr>
        <w:top w:val="none" w:sz="0" w:space="0" w:color="auto"/>
        <w:left w:val="none" w:sz="0" w:space="0" w:color="auto"/>
        <w:bottom w:val="none" w:sz="0" w:space="0" w:color="auto"/>
        <w:right w:val="none" w:sz="0" w:space="0" w:color="auto"/>
      </w:divBdr>
      <w:divsChild>
        <w:div w:id="1254433494">
          <w:marLeft w:val="0"/>
          <w:marRight w:val="0"/>
          <w:marTop w:val="0"/>
          <w:marBottom w:val="0"/>
          <w:divBdr>
            <w:top w:val="none" w:sz="0" w:space="0" w:color="auto"/>
            <w:left w:val="none" w:sz="0" w:space="0" w:color="auto"/>
            <w:bottom w:val="none" w:sz="0" w:space="0" w:color="auto"/>
            <w:right w:val="none" w:sz="0" w:space="0" w:color="auto"/>
          </w:divBdr>
        </w:div>
      </w:divsChild>
    </w:div>
    <w:div w:id="168376577">
      <w:bodyDiv w:val="1"/>
      <w:marLeft w:val="0"/>
      <w:marRight w:val="0"/>
      <w:marTop w:val="0"/>
      <w:marBottom w:val="0"/>
      <w:divBdr>
        <w:top w:val="none" w:sz="0" w:space="0" w:color="auto"/>
        <w:left w:val="none" w:sz="0" w:space="0" w:color="auto"/>
        <w:bottom w:val="none" w:sz="0" w:space="0" w:color="auto"/>
        <w:right w:val="none" w:sz="0" w:space="0" w:color="auto"/>
      </w:divBdr>
    </w:div>
    <w:div w:id="177620618">
      <w:bodyDiv w:val="1"/>
      <w:marLeft w:val="0"/>
      <w:marRight w:val="0"/>
      <w:marTop w:val="0"/>
      <w:marBottom w:val="0"/>
      <w:divBdr>
        <w:top w:val="none" w:sz="0" w:space="0" w:color="auto"/>
        <w:left w:val="none" w:sz="0" w:space="0" w:color="auto"/>
        <w:bottom w:val="none" w:sz="0" w:space="0" w:color="auto"/>
        <w:right w:val="none" w:sz="0" w:space="0" w:color="auto"/>
      </w:divBdr>
    </w:div>
    <w:div w:id="185605163">
      <w:bodyDiv w:val="1"/>
      <w:marLeft w:val="0"/>
      <w:marRight w:val="0"/>
      <w:marTop w:val="0"/>
      <w:marBottom w:val="0"/>
      <w:divBdr>
        <w:top w:val="none" w:sz="0" w:space="0" w:color="auto"/>
        <w:left w:val="none" w:sz="0" w:space="0" w:color="auto"/>
        <w:bottom w:val="none" w:sz="0" w:space="0" w:color="auto"/>
        <w:right w:val="none" w:sz="0" w:space="0" w:color="auto"/>
      </w:divBdr>
      <w:divsChild>
        <w:div w:id="2111852643">
          <w:marLeft w:val="0"/>
          <w:marRight w:val="0"/>
          <w:marTop w:val="0"/>
          <w:marBottom w:val="0"/>
          <w:divBdr>
            <w:top w:val="none" w:sz="0" w:space="0" w:color="auto"/>
            <w:left w:val="none" w:sz="0" w:space="0" w:color="auto"/>
            <w:bottom w:val="none" w:sz="0" w:space="0" w:color="auto"/>
            <w:right w:val="none" w:sz="0" w:space="0" w:color="auto"/>
          </w:divBdr>
        </w:div>
      </w:divsChild>
    </w:div>
    <w:div w:id="191693188">
      <w:bodyDiv w:val="1"/>
      <w:marLeft w:val="0"/>
      <w:marRight w:val="0"/>
      <w:marTop w:val="0"/>
      <w:marBottom w:val="0"/>
      <w:divBdr>
        <w:top w:val="none" w:sz="0" w:space="0" w:color="auto"/>
        <w:left w:val="none" w:sz="0" w:space="0" w:color="auto"/>
        <w:bottom w:val="none" w:sz="0" w:space="0" w:color="auto"/>
        <w:right w:val="none" w:sz="0" w:space="0" w:color="auto"/>
      </w:divBdr>
    </w:div>
    <w:div w:id="203569010">
      <w:bodyDiv w:val="1"/>
      <w:marLeft w:val="0"/>
      <w:marRight w:val="0"/>
      <w:marTop w:val="0"/>
      <w:marBottom w:val="0"/>
      <w:divBdr>
        <w:top w:val="none" w:sz="0" w:space="0" w:color="auto"/>
        <w:left w:val="none" w:sz="0" w:space="0" w:color="auto"/>
        <w:bottom w:val="none" w:sz="0" w:space="0" w:color="auto"/>
        <w:right w:val="none" w:sz="0" w:space="0" w:color="auto"/>
      </w:divBdr>
    </w:div>
    <w:div w:id="204490973">
      <w:bodyDiv w:val="1"/>
      <w:marLeft w:val="0"/>
      <w:marRight w:val="0"/>
      <w:marTop w:val="0"/>
      <w:marBottom w:val="0"/>
      <w:divBdr>
        <w:top w:val="none" w:sz="0" w:space="0" w:color="auto"/>
        <w:left w:val="none" w:sz="0" w:space="0" w:color="auto"/>
        <w:bottom w:val="none" w:sz="0" w:space="0" w:color="auto"/>
        <w:right w:val="none" w:sz="0" w:space="0" w:color="auto"/>
      </w:divBdr>
    </w:div>
    <w:div w:id="206767852">
      <w:bodyDiv w:val="1"/>
      <w:marLeft w:val="0"/>
      <w:marRight w:val="0"/>
      <w:marTop w:val="0"/>
      <w:marBottom w:val="0"/>
      <w:divBdr>
        <w:top w:val="none" w:sz="0" w:space="0" w:color="auto"/>
        <w:left w:val="none" w:sz="0" w:space="0" w:color="auto"/>
        <w:bottom w:val="none" w:sz="0" w:space="0" w:color="auto"/>
        <w:right w:val="none" w:sz="0" w:space="0" w:color="auto"/>
      </w:divBdr>
    </w:div>
    <w:div w:id="217934785">
      <w:bodyDiv w:val="1"/>
      <w:marLeft w:val="0"/>
      <w:marRight w:val="0"/>
      <w:marTop w:val="0"/>
      <w:marBottom w:val="0"/>
      <w:divBdr>
        <w:top w:val="none" w:sz="0" w:space="0" w:color="auto"/>
        <w:left w:val="none" w:sz="0" w:space="0" w:color="auto"/>
        <w:bottom w:val="none" w:sz="0" w:space="0" w:color="auto"/>
        <w:right w:val="none" w:sz="0" w:space="0" w:color="auto"/>
      </w:divBdr>
    </w:div>
    <w:div w:id="220364344">
      <w:bodyDiv w:val="1"/>
      <w:marLeft w:val="0"/>
      <w:marRight w:val="0"/>
      <w:marTop w:val="0"/>
      <w:marBottom w:val="0"/>
      <w:divBdr>
        <w:top w:val="none" w:sz="0" w:space="0" w:color="auto"/>
        <w:left w:val="none" w:sz="0" w:space="0" w:color="auto"/>
        <w:bottom w:val="none" w:sz="0" w:space="0" w:color="auto"/>
        <w:right w:val="none" w:sz="0" w:space="0" w:color="auto"/>
      </w:divBdr>
      <w:divsChild>
        <w:div w:id="1194996242">
          <w:marLeft w:val="0"/>
          <w:marRight w:val="0"/>
          <w:marTop w:val="0"/>
          <w:marBottom w:val="0"/>
          <w:divBdr>
            <w:top w:val="none" w:sz="0" w:space="0" w:color="auto"/>
            <w:left w:val="none" w:sz="0" w:space="0" w:color="auto"/>
            <w:bottom w:val="none" w:sz="0" w:space="0" w:color="auto"/>
            <w:right w:val="none" w:sz="0" w:space="0" w:color="auto"/>
          </w:divBdr>
        </w:div>
      </w:divsChild>
    </w:div>
    <w:div w:id="224223870">
      <w:bodyDiv w:val="1"/>
      <w:marLeft w:val="0"/>
      <w:marRight w:val="0"/>
      <w:marTop w:val="0"/>
      <w:marBottom w:val="0"/>
      <w:divBdr>
        <w:top w:val="none" w:sz="0" w:space="0" w:color="auto"/>
        <w:left w:val="none" w:sz="0" w:space="0" w:color="auto"/>
        <w:bottom w:val="none" w:sz="0" w:space="0" w:color="auto"/>
        <w:right w:val="none" w:sz="0" w:space="0" w:color="auto"/>
      </w:divBdr>
    </w:div>
    <w:div w:id="232854299">
      <w:bodyDiv w:val="1"/>
      <w:marLeft w:val="0"/>
      <w:marRight w:val="0"/>
      <w:marTop w:val="0"/>
      <w:marBottom w:val="0"/>
      <w:divBdr>
        <w:top w:val="none" w:sz="0" w:space="0" w:color="auto"/>
        <w:left w:val="none" w:sz="0" w:space="0" w:color="auto"/>
        <w:bottom w:val="none" w:sz="0" w:space="0" w:color="auto"/>
        <w:right w:val="none" w:sz="0" w:space="0" w:color="auto"/>
      </w:divBdr>
    </w:div>
    <w:div w:id="244655041">
      <w:bodyDiv w:val="1"/>
      <w:marLeft w:val="0"/>
      <w:marRight w:val="0"/>
      <w:marTop w:val="0"/>
      <w:marBottom w:val="0"/>
      <w:divBdr>
        <w:top w:val="none" w:sz="0" w:space="0" w:color="auto"/>
        <w:left w:val="none" w:sz="0" w:space="0" w:color="auto"/>
        <w:bottom w:val="none" w:sz="0" w:space="0" w:color="auto"/>
        <w:right w:val="none" w:sz="0" w:space="0" w:color="auto"/>
      </w:divBdr>
    </w:div>
    <w:div w:id="245918480">
      <w:bodyDiv w:val="1"/>
      <w:marLeft w:val="0"/>
      <w:marRight w:val="0"/>
      <w:marTop w:val="0"/>
      <w:marBottom w:val="0"/>
      <w:divBdr>
        <w:top w:val="none" w:sz="0" w:space="0" w:color="auto"/>
        <w:left w:val="none" w:sz="0" w:space="0" w:color="auto"/>
        <w:bottom w:val="none" w:sz="0" w:space="0" w:color="auto"/>
        <w:right w:val="none" w:sz="0" w:space="0" w:color="auto"/>
      </w:divBdr>
    </w:div>
    <w:div w:id="249512414">
      <w:bodyDiv w:val="1"/>
      <w:marLeft w:val="0"/>
      <w:marRight w:val="0"/>
      <w:marTop w:val="0"/>
      <w:marBottom w:val="0"/>
      <w:divBdr>
        <w:top w:val="none" w:sz="0" w:space="0" w:color="auto"/>
        <w:left w:val="none" w:sz="0" w:space="0" w:color="auto"/>
        <w:bottom w:val="none" w:sz="0" w:space="0" w:color="auto"/>
        <w:right w:val="none" w:sz="0" w:space="0" w:color="auto"/>
      </w:divBdr>
    </w:div>
    <w:div w:id="250627736">
      <w:bodyDiv w:val="1"/>
      <w:marLeft w:val="0"/>
      <w:marRight w:val="0"/>
      <w:marTop w:val="0"/>
      <w:marBottom w:val="0"/>
      <w:divBdr>
        <w:top w:val="none" w:sz="0" w:space="0" w:color="auto"/>
        <w:left w:val="none" w:sz="0" w:space="0" w:color="auto"/>
        <w:bottom w:val="none" w:sz="0" w:space="0" w:color="auto"/>
        <w:right w:val="none" w:sz="0" w:space="0" w:color="auto"/>
      </w:divBdr>
      <w:divsChild>
        <w:div w:id="270431798">
          <w:marLeft w:val="0"/>
          <w:marRight w:val="0"/>
          <w:marTop w:val="0"/>
          <w:marBottom w:val="0"/>
          <w:divBdr>
            <w:top w:val="none" w:sz="0" w:space="0" w:color="auto"/>
            <w:left w:val="none" w:sz="0" w:space="0" w:color="auto"/>
            <w:bottom w:val="none" w:sz="0" w:space="0" w:color="auto"/>
            <w:right w:val="none" w:sz="0" w:space="0" w:color="auto"/>
          </w:divBdr>
        </w:div>
      </w:divsChild>
    </w:div>
    <w:div w:id="252670396">
      <w:bodyDiv w:val="1"/>
      <w:marLeft w:val="0"/>
      <w:marRight w:val="0"/>
      <w:marTop w:val="0"/>
      <w:marBottom w:val="0"/>
      <w:divBdr>
        <w:top w:val="none" w:sz="0" w:space="0" w:color="auto"/>
        <w:left w:val="none" w:sz="0" w:space="0" w:color="auto"/>
        <w:bottom w:val="none" w:sz="0" w:space="0" w:color="auto"/>
        <w:right w:val="none" w:sz="0" w:space="0" w:color="auto"/>
      </w:divBdr>
      <w:divsChild>
        <w:div w:id="148354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401360">
      <w:bodyDiv w:val="1"/>
      <w:marLeft w:val="0"/>
      <w:marRight w:val="0"/>
      <w:marTop w:val="0"/>
      <w:marBottom w:val="0"/>
      <w:divBdr>
        <w:top w:val="none" w:sz="0" w:space="0" w:color="auto"/>
        <w:left w:val="none" w:sz="0" w:space="0" w:color="auto"/>
        <w:bottom w:val="none" w:sz="0" w:space="0" w:color="auto"/>
        <w:right w:val="none" w:sz="0" w:space="0" w:color="auto"/>
      </w:divBdr>
    </w:div>
    <w:div w:id="257373461">
      <w:bodyDiv w:val="1"/>
      <w:marLeft w:val="0"/>
      <w:marRight w:val="0"/>
      <w:marTop w:val="0"/>
      <w:marBottom w:val="0"/>
      <w:divBdr>
        <w:top w:val="none" w:sz="0" w:space="0" w:color="auto"/>
        <w:left w:val="none" w:sz="0" w:space="0" w:color="auto"/>
        <w:bottom w:val="none" w:sz="0" w:space="0" w:color="auto"/>
        <w:right w:val="none" w:sz="0" w:space="0" w:color="auto"/>
      </w:divBdr>
    </w:div>
    <w:div w:id="258753893">
      <w:bodyDiv w:val="1"/>
      <w:marLeft w:val="0"/>
      <w:marRight w:val="0"/>
      <w:marTop w:val="0"/>
      <w:marBottom w:val="0"/>
      <w:divBdr>
        <w:top w:val="none" w:sz="0" w:space="0" w:color="auto"/>
        <w:left w:val="none" w:sz="0" w:space="0" w:color="auto"/>
        <w:bottom w:val="none" w:sz="0" w:space="0" w:color="auto"/>
        <w:right w:val="none" w:sz="0" w:space="0" w:color="auto"/>
      </w:divBdr>
    </w:div>
    <w:div w:id="264314685">
      <w:bodyDiv w:val="1"/>
      <w:marLeft w:val="0"/>
      <w:marRight w:val="0"/>
      <w:marTop w:val="0"/>
      <w:marBottom w:val="0"/>
      <w:divBdr>
        <w:top w:val="none" w:sz="0" w:space="0" w:color="auto"/>
        <w:left w:val="none" w:sz="0" w:space="0" w:color="auto"/>
        <w:bottom w:val="none" w:sz="0" w:space="0" w:color="auto"/>
        <w:right w:val="none" w:sz="0" w:space="0" w:color="auto"/>
      </w:divBdr>
    </w:div>
    <w:div w:id="274755221">
      <w:bodyDiv w:val="1"/>
      <w:marLeft w:val="0"/>
      <w:marRight w:val="0"/>
      <w:marTop w:val="0"/>
      <w:marBottom w:val="0"/>
      <w:divBdr>
        <w:top w:val="none" w:sz="0" w:space="0" w:color="auto"/>
        <w:left w:val="none" w:sz="0" w:space="0" w:color="auto"/>
        <w:bottom w:val="none" w:sz="0" w:space="0" w:color="auto"/>
        <w:right w:val="none" w:sz="0" w:space="0" w:color="auto"/>
      </w:divBdr>
    </w:div>
    <w:div w:id="280380830">
      <w:bodyDiv w:val="1"/>
      <w:marLeft w:val="0"/>
      <w:marRight w:val="0"/>
      <w:marTop w:val="0"/>
      <w:marBottom w:val="0"/>
      <w:divBdr>
        <w:top w:val="none" w:sz="0" w:space="0" w:color="auto"/>
        <w:left w:val="none" w:sz="0" w:space="0" w:color="auto"/>
        <w:bottom w:val="none" w:sz="0" w:space="0" w:color="auto"/>
        <w:right w:val="none" w:sz="0" w:space="0" w:color="auto"/>
      </w:divBdr>
    </w:div>
    <w:div w:id="282268058">
      <w:bodyDiv w:val="1"/>
      <w:marLeft w:val="0"/>
      <w:marRight w:val="0"/>
      <w:marTop w:val="0"/>
      <w:marBottom w:val="0"/>
      <w:divBdr>
        <w:top w:val="none" w:sz="0" w:space="0" w:color="auto"/>
        <w:left w:val="none" w:sz="0" w:space="0" w:color="auto"/>
        <w:bottom w:val="none" w:sz="0" w:space="0" w:color="auto"/>
        <w:right w:val="none" w:sz="0" w:space="0" w:color="auto"/>
      </w:divBdr>
    </w:div>
    <w:div w:id="293143153">
      <w:bodyDiv w:val="1"/>
      <w:marLeft w:val="0"/>
      <w:marRight w:val="0"/>
      <w:marTop w:val="0"/>
      <w:marBottom w:val="0"/>
      <w:divBdr>
        <w:top w:val="none" w:sz="0" w:space="0" w:color="auto"/>
        <w:left w:val="none" w:sz="0" w:space="0" w:color="auto"/>
        <w:bottom w:val="none" w:sz="0" w:space="0" w:color="auto"/>
        <w:right w:val="none" w:sz="0" w:space="0" w:color="auto"/>
      </w:divBdr>
    </w:div>
    <w:div w:id="298919116">
      <w:bodyDiv w:val="1"/>
      <w:marLeft w:val="0"/>
      <w:marRight w:val="0"/>
      <w:marTop w:val="0"/>
      <w:marBottom w:val="0"/>
      <w:divBdr>
        <w:top w:val="none" w:sz="0" w:space="0" w:color="auto"/>
        <w:left w:val="none" w:sz="0" w:space="0" w:color="auto"/>
        <w:bottom w:val="none" w:sz="0" w:space="0" w:color="auto"/>
        <w:right w:val="none" w:sz="0" w:space="0" w:color="auto"/>
      </w:divBdr>
    </w:div>
    <w:div w:id="300306971">
      <w:bodyDiv w:val="1"/>
      <w:marLeft w:val="0"/>
      <w:marRight w:val="0"/>
      <w:marTop w:val="0"/>
      <w:marBottom w:val="0"/>
      <w:divBdr>
        <w:top w:val="none" w:sz="0" w:space="0" w:color="auto"/>
        <w:left w:val="none" w:sz="0" w:space="0" w:color="auto"/>
        <w:bottom w:val="none" w:sz="0" w:space="0" w:color="auto"/>
        <w:right w:val="none" w:sz="0" w:space="0" w:color="auto"/>
      </w:divBdr>
    </w:div>
    <w:div w:id="301466198">
      <w:bodyDiv w:val="1"/>
      <w:marLeft w:val="0"/>
      <w:marRight w:val="0"/>
      <w:marTop w:val="0"/>
      <w:marBottom w:val="0"/>
      <w:divBdr>
        <w:top w:val="none" w:sz="0" w:space="0" w:color="auto"/>
        <w:left w:val="none" w:sz="0" w:space="0" w:color="auto"/>
        <w:bottom w:val="none" w:sz="0" w:space="0" w:color="auto"/>
        <w:right w:val="none" w:sz="0" w:space="0" w:color="auto"/>
      </w:divBdr>
    </w:div>
    <w:div w:id="303000729">
      <w:bodyDiv w:val="1"/>
      <w:marLeft w:val="0"/>
      <w:marRight w:val="0"/>
      <w:marTop w:val="0"/>
      <w:marBottom w:val="0"/>
      <w:divBdr>
        <w:top w:val="none" w:sz="0" w:space="0" w:color="auto"/>
        <w:left w:val="none" w:sz="0" w:space="0" w:color="auto"/>
        <w:bottom w:val="none" w:sz="0" w:space="0" w:color="auto"/>
        <w:right w:val="none" w:sz="0" w:space="0" w:color="auto"/>
      </w:divBdr>
      <w:divsChild>
        <w:div w:id="15934105">
          <w:marLeft w:val="0"/>
          <w:marRight w:val="0"/>
          <w:marTop w:val="0"/>
          <w:marBottom w:val="0"/>
          <w:divBdr>
            <w:top w:val="none" w:sz="0" w:space="0" w:color="auto"/>
            <w:left w:val="none" w:sz="0" w:space="0" w:color="auto"/>
            <w:bottom w:val="none" w:sz="0" w:space="0" w:color="auto"/>
            <w:right w:val="none" w:sz="0" w:space="0" w:color="auto"/>
          </w:divBdr>
        </w:div>
        <w:div w:id="30886721">
          <w:marLeft w:val="0"/>
          <w:marRight w:val="0"/>
          <w:marTop w:val="0"/>
          <w:marBottom w:val="0"/>
          <w:divBdr>
            <w:top w:val="none" w:sz="0" w:space="0" w:color="auto"/>
            <w:left w:val="none" w:sz="0" w:space="0" w:color="auto"/>
            <w:bottom w:val="none" w:sz="0" w:space="0" w:color="auto"/>
            <w:right w:val="none" w:sz="0" w:space="0" w:color="auto"/>
          </w:divBdr>
        </w:div>
        <w:div w:id="41294158">
          <w:marLeft w:val="0"/>
          <w:marRight w:val="0"/>
          <w:marTop w:val="0"/>
          <w:marBottom w:val="0"/>
          <w:divBdr>
            <w:top w:val="none" w:sz="0" w:space="0" w:color="auto"/>
            <w:left w:val="none" w:sz="0" w:space="0" w:color="auto"/>
            <w:bottom w:val="none" w:sz="0" w:space="0" w:color="auto"/>
            <w:right w:val="none" w:sz="0" w:space="0" w:color="auto"/>
          </w:divBdr>
        </w:div>
        <w:div w:id="172379801">
          <w:marLeft w:val="0"/>
          <w:marRight w:val="0"/>
          <w:marTop w:val="0"/>
          <w:marBottom w:val="0"/>
          <w:divBdr>
            <w:top w:val="none" w:sz="0" w:space="0" w:color="auto"/>
            <w:left w:val="none" w:sz="0" w:space="0" w:color="auto"/>
            <w:bottom w:val="none" w:sz="0" w:space="0" w:color="auto"/>
            <w:right w:val="none" w:sz="0" w:space="0" w:color="auto"/>
          </w:divBdr>
        </w:div>
        <w:div w:id="197818037">
          <w:marLeft w:val="0"/>
          <w:marRight w:val="0"/>
          <w:marTop w:val="0"/>
          <w:marBottom w:val="0"/>
          <w:divBdr>
            <w:top w:val="none" w:sz="0" w:space="0" w:color="auto"/>
            <w:left w:val="none" w:sz="0" w:space="0" w:color="auto"/>
            <w:bottom w:val="none" w:sz="0" w:space="0" w:color="auto"/>
            <w:right w:val="none" w:sz="0" w:space="0" w:color="auto"/>
          </w:divBdr>
        </w:div>
        <w:div w:id="205066439">
          <w:marLeft w:val="0"/>
          <w:marRight w:val="0"/>
          <w:marTop w:val="0"/>
          <w:marBottom w:val="0"/>
          <w:divBdr>
            <w:top w:val="none" w:sz="0" w:space="0" w:color="auto"/>
            <w:left w:val="none" w:sz="0" w:space="0" w:color="auto"/>
            <w:bottom w:val="none" w:sz="0" w:space="0" w:color="auto"/>
            <w:right w:val="none" w:sz="0" w:space="0" w:color="auto"/>
          </w:divBdr>
        </w:div>
        <w:div w:id="247234384">
          <w:marLeft w:val="0"/>
          <w:marRight w:val="0"/>
          <w:marTop w:val="0"/>
          <w:marBottom w:val="0"/>
          <w:divBdr>
            <w:top w:val="none" w:sz="0" w:space="0" w:color="auto"/>
            <w:left w:val="none" w:sz="0" w:space="0" w:color="auto"/>
            <w:bottom w:val="none" w:sz="0" w:space="0" w:color="auto"/>
            <w:right w:val="none" w:sz="0" w:space="0" w:color="auto"/>
          </w:divBdr>
        </w:div>
        <w:div w:id="264076423">
          <w:marLeft w:val="0"/>
          <w:marRight w:val="0"/>
          <w:marTop w:val="0"/>
          <w:marBottom w:val="0"/>
          <w:divBdr>
            <w:top w:val="none" w:sz="0" w:space="0" w:color="auto"/>
            <w:left w:val="none" w:sz="0" w:space="0" w:color="auto"/>
            <w:bottom w:val="none" w:sz="0" w:space="0" w:color="auto"/>
            <w:right w:val="none" w:sz="0" w:space="0" w:color="auto"/>
          </w:divBdr>
        </w:div>
        <w:div w:id="264920124">
          <w:marLeft w:val="0"/>
          <w:marRight w:val="0"/>
          <w:marTop w:val="0"/>
          <w:marBottom w:val="0"/>
          <w:divBdr>
            <w:top w:val="none" w:sz="0" w:space="0" w:color="auto"/>
            <w:left w:val="none" w:sz="0" w:space="0" w:color="auto"/>
            <w:bottom w:val="none" w:sz="0" w:space="0" w:color="auto"/>
            <w:right w:val="none" w:sz="0" w:space="0" w:color="auto"/>
          </w:divBdr>
        </w:div>
        <w:div w:id="270283380">
          <w:marLeft w:val="0"/>
          <w:marRight w:val="0"/>
          <w:marTop w:val="0"/>
          <w:marBottom w:val="0"/>
          <w:divBdr>
            <w:top w:val="none" w:sz="0" w:space="0" w:color="auto"/>
            <w:left w:val="none" w:sz="0" w:space="0" w:color="auto"/>
            <w:bottom w:val="none" w:sz="0" w:space="0" w:color="auto"/>
            <w:right w:val="none" w:sz="0" w:space="0" w:color="auto"/>
          </w:divBdr>
        </w:div>
        <w:div w:id="280575740">
          <w:marLeft w:val="0"/>
          <w:marRight w:val="0"/>
          <w:marTop w:val="0"/>
          <w:marBottom w:val="0"/>
          <w:divBdr>
            <w:top w:val="none" w:sz="0" w:space="0" w:color="auto"/>
            <w:left w:val="none" w:sz="0" w:space="0" w:color="auto"/>
            <w:bottom w:val="none" w:sz="0" w:space="0" w:color="auto"/>
            <w:right w:val="none" w:sz="0" w:space="0" w:color="auto"/>
          </w:divBdr>
        </w:div>
        <w:div w:id="304509724">
          <w:marLeft w:val="0"/>
          <w:marRight w:val="0"/>
          <w:marTop w:val="0"/>
          <w:marBottom w:val="0"/>
          <w:divBdr>
            <w:top w:val="none" w:sz="0" w:space="0" w:color="auto"/>
            <w:left w:val="none" w:sz="0" w:space="0" w:color="auto"/>
            <w:bottom w:val="none" w:sz="0" w:space="0" w:color="auto"/>
            <w:right w:val="none" w:sz="0" w:space="0" w:color="auto"/>
          </w:divBdr>
        </w:div>
        <w:div w:id="316569519">
          <w:marLeft w:val="0"/>
          <w:marRight w:val="0"/>
          <w:marTop w:val="0"/>
          <w:marBottom w:val="0"/>
          <w:divBdr>
            <w:top w:val="none" w:sz="0" w:space="0" w:color="auto"/>
            <w:left w:val="none" w:sz="0" w:space="0" w:color="auto"/>
            <w:bottom w:val="none" w:sz="0" w:space="0" w:color="auto"/>
            <w:right w:val="none" w:sz="0" w:space="0" w:color="auto"/>
          </w:divBdr>
        </w:div>
        <w:div w:id="380905472">
          <w:marLeft w:val="0"/>
          <w:marRight w:val="0"/>
          <w:marTop w:val="0"/>
          <w:marBottom w:val="0"/>
          <w:divBdr>
            <w:top w:val="none" w:sz="0" w:space="0" w:color="auto"/>
            <w:left w:val="none" w:sz="0" w:space="0" w:color="auto"/>
            <w:bottom w:val="none" w:sz="0" w:space="0" w:color="auto"/>
            <w:right w:val="none" w:sz="0" w:space="0" w:color="auto"/>
          </w:divBdr>
        </w:div>
        <w:div w:id="420222020">
          <w:marLeft w:val="0"/>
          <w:marRight w:val="0"/>
          <w:marTop w:val="0"/>
          <w:marBottom w:val="0"/>
          <w:divBdr>
            <w:top w:val="none" w:sz="0" w:space="0" w:color="auto"/>
            <w:left w:val="none" w:sz="0" w:space="0" w:color="auto"/>
            <w:bottom w:val="none" w:sz="0" w:space="0" w:color="auto"/>
            <w:right w:val="none" w:sz="0" w:space="0" w:color="auto"/>
          </w:divBdr>
        </w:div>
        <w:div w:id="422989735">
          <w:marLeft w:val="0"/>
          <w:marRight w:val="0"/>
          <w:marTop w:val="0"/>
          <w:marBottom w:val="0"/>
          <w:divBdr>
            <w:top w:val="none" w:sz="0" w:space="0" w:color="auto"/>
            <w:left w:val="none" w:sz="0" w:space="0" w:color="auto"/>
            <w:bottom w:val="none" w:sz="0" w:space="0" w:color="auto"/>
            <w:right w:val="none" w:sz="0" w:space="0" w:color="auto"/>
          </w:divBdr>
        </w:div>
        <w:div w:id="442044072">
          <w:marLeft w:val="0"/>
          <w:marRight w:val="0"/>
          <w:marTop w:val="0"/>
          <w:marBottom w:val="0"/>
          <w:divBdr>
            <w:top w:val="none" w:sz="0" w:space="0" w:color="auto"/>
            <w:left w:val="none" w:sz="0" w:space="0" w:color="auto"/>
            <w:bottom w:val="none" w:sz="0" w:space="0" w:color="auto"/>
            <w:right w:val="none" w:sz="0" w:space="0" w:color="auto"/>
          </w:divBdr>
        </w:div>
        <w:div w:id="491339011">
          <w:marLeft w:val="0"/>
          <w:marRight w:val="0"/>
          <w:marTop w:val="0"/>
          <w:marBottom w:val="0"/>
          <w:divBdr>
            <w:top w:val="none" w:sz="0" w:space="0" w:color="auto"/>
            <w:left w:val="none" w:sz="0" w:space="0" w:color="auto"/>
            <w:bottom w:val="none" w:sz="0" w:space="0" w:color="auto"/>
            <w:right w:val="none" w:sz="0" w:space="0" w:color="auto"/>
          </w:divBdr>
        </w:div>
        <w:div w:id="518861743">
          <w:marLeft w:val="0"/>
          <w:marRight w:val="0"/>
          <w:marTop w:val="0"/>
          <w:marBottom w:val="0"/>
          <w:divBdr>
            <w:top w:val="none" w:sz="0" w:space="0" w:color="auto"/>
            <w:left w:val="none" w:sz="0" w:space="0" w:color="auto"/>
            <w:bottom w:val="none" w:sz="0" w:space="0" w:color="auto"/>
            <w:right w:val="none" w:sz="0" w:space="0" w:color="auto"/>
          </w:divBdr>
        </w:div>
        <w:div w:id="554776604">
          <w:marLeft w:val="0"/>
          <w:marRight w:val="0"/>
          <w:marTop w:val="0"/>
          <w:marBottom w:val="0"/>
          <w:divBdr>
            <w:top w:val="none" w:sz="0" w:space="0" w:color="auto"/>
            <w:left w:val="none" w:sz="0" w:space="0" w:color="auto"/>
            <w:bottom w:val="none" w:sz="0" w:space="0" w:color="auto"/>
            <w:right w:val="none" w:sz="0" w:space="0" w:color="auto"/>
          </w:divBdr>
        </w:div>
        <w:div w:id="582834855">
          <w:marLeft w:val="0"/>
          <w:marRight w:val="0"/>
          <w:marTop w:val="0"/>
          <w:marBottom w:val="0"/>
          <w:divBdr>
            <w:top w:val="none" w:sz="0" w:space="0" w:color="auto"/>
            <w:left w:val="none" w:sz="0" w:space="0" w:color="auto"/>
            <w:bottom w:val="none" w:sz="0" w:space="0" w:color="auto"/>
            <w:right w:val="none" w:sz="0" w:space="0" w:color="auto"/>
          </w:divBdr>
        </w:div>
        <w:div w:id="657735192">
          <w:marLeft w:val="0"/>
          <w:marRight w:val="0"/>
          <w:marTop w:val="0"/>
          <w:marBottom w:val="0"/>
          <w:divBdr>
            <w:top w:val="none" w:sz="0" w:space="0" w:color="auto"/>
            <w:left w:val="none" w:sz="0" w:space="0" w:color="auto"/>
            <w:bottom w:val="none" w:sz="0" w:space="0" w:color="auto"/>
            <w:right w:val="none" w:sz="0" w:space="0" w:color="auto"/>
          </w:divBdr>
        </w:div>
        <w:div w:id="681858775">
          <w:marLeft w:val="0"/>
          <w:marRight w:val="0"/>
          <w:marTop w:val="0"/>
          <w:marBottom w:val="0"/>
          <w:divBdr>
            <w:top w:val="none" w:sz="0" w:space="0" w:color="auto"/>
            <w:left w:val="none" w:sz="0" w:space="0" w:color="auto"/>
            <w:bottom w:val="none" w:sz="0" w:space="0" w:color="auto"/>
            <w:right w:val="none" w:sz="0" w:space="0" w:color="auto"/>
          </w:divBdr>
        </w:div>
        <w:div w:id="682635399">
          <w:marLeft w:val="0"/>
          <w:marRight w:val="0"/>
          <w:marTop w:val="0"/>
          <w:marBottom w:val="0"/>
          <w:divBdr>
            <w:top w:val="none" w:sz="0" w:space="0" w:color="auto"/>
            <w:left w:val="none" w:sz="0" w:space="0" w:color="auto"/>
            <w:bottom w:val="none" w:sz="0" w:space="0" w:color="auto"/>
            <w:right w:val="none" w:sz="0" w:space="0" w:color="auto"/>
          </w:divBdr>
        </w:div>
        <w:div w:id="699234763">
          <w:marLeft w:val="0"/>
          <w:marRight w:val="0"/>
          <w:marTop w:val="0"/>
          <w:marBottom w:val="0"/>
          <w:divBdr>
            <w:top w:val="none" w:sz="0" w:space="0" w:color="auto"/>
            <w:left w:val="none" w:sz="0" w:space="0" w:color="auto"/>
            <w:bottom w:val="none" w:sz="0" w:space="0" w:color="auto"/>
            <w:right w:val="none" w:sz="0" w:space="0" w:color="auto"/>
          </w:divBdr>
        </w:div>
        <w:div w:id="750741113">
          <w:marLeft w:val="0"/>
          <w:marRight w:val="0"/>
          <w:marTop w:val="0"/>
          <w:marBottom w:val="0"/>
          <w:divBdr>
            <w:top w:val="none" w:sz="0" w:space="0" w:color="auto"/>
            <w:left w:val="none" w:sz="0" w:space="0" w:color="auto"/>
            <w:bottom w:val="none" w:sz="0" w:space="0" w:color="auto"/>
            <w:right w:val="none" w:sz="0" w:space="0" w:color="auto"/>
          </w:divBdr>
        </w:div>
        <w:div w:id="777674943">
          <w:marLeft w:val="0"/>
          <w:marRight w:val="0"/>
          <w:marTop w:val="0"/>
          <w:marBottom w:val="0"/>
          <w:divBdr>
            <w:top w:val="none" w:sz="0" w:space="0" w:color="auto"/>
            <w:left w:val="none" w:sz="0" w:space="0" w:color="auto"/>
            <w:bottom w:val="none" w:sz="0" w:space="0" w:color="auto"/>
            <w:right w:val="none" w:sz="0" w:space="0" w:color="auto"/>
          </w:divBdr>
        </w:div>
        <w:div w:id="803502657">
          <w:marLeft w:val="0"/>
          <w:marRight w:val="0"/>
          <w:marTop w:val="0"/>
          <w:marBottom w:val="0"/>
          <w:divBdr>
            <w:top w:val="none" w:sz="0" w:space="0" w:color="auto"/>
            <w:left w:val="none" w:sz="0" w:space="0" w:color="auto"/>
            <w:bottom w:val="none" w:sz="0" w:space="0" w:color="auto"/>
            <w:right w:val="none" w:sz="0" w:space="0" w:color="auto"/>
          </w:divBdr>
        </w:div>
        <w:div w:id="816385606">
          <w:marLeft w:val="0"/>
          <w:marRight w:val="0"/>
          <w:marTop w:val="0"/>
          <w:marBottom w:val="0"/>
          <w:divBdr>
            <w:top w:val="none" w:sz="0" w:space="0" w:color="auto"/>
            <w:left w:val="none" w:sz="0" w:space="0" w:color="auto"/>
            <w:bottom w:val="none" w:sz="0" w:space="0" w:color="auto"/>
            <w:right w:val="none" w:sz="0" w:space="0" w:color="auto"/>
          </w:divBdr>
        </w:div>
        <w:div w:id="858471940">
          <w:marLeft w:val="0"/>
          <w:marRight w:val="0"/>
          <w:marTop w:val="0"/>
          <w:marBottom w:val="0"/>
          <w:divBdr>
            <w:top w:val="none" w:sz="0" w:space="0" w:color="auto"/>
            <w:left w:val="none" w:sz="0" w:space="0" w:color="auto"/>
            <w:bottom w:val="none" w:sz="0" w:space="0" w:color="auto"/>
            <w:right w:val="none" w:sz="0" w:space="0" w:color="auto"/>
          </w:divBdr>
        </w:div>
        <w:div w:id="868371568">
          <w:marLeft w:val="0"/>
          <w:marRight w:val="0"/>
          <w:marTop w:val="0"/>
          <w:marBottom w:val="0"/>
          <w:divBdr>
            <w:top w:val="none" w:sz="0" w:space="0" w:color="auto"/>
            <w:left w:val="none" w:sz="0" w:space="0" w:color="auto"/>
            <w:bottom w:val="none" w:sz="0" w:space="0" w:color="auto"/>
            <w:right w:val="none" w:sz="0" w:space="0" w:color="auto"/>
          </w:divBdr>
        </w:div>
        <w:div w:id="869531858">
          <w:marLeft w:val="0"/>
          <w:marRight w:val="0"/>
          <w:marTop w:val="0"/>
          <w:marBottom w:val="0"/>
          <w:divBdr>
            <w:top w:val="none" w:sz="0" w:space="0" w:color="auto"/>
            <w:left w:val="none" w:sz="0" w:space="0" w:color="auto"/>
            <w:bottom w:val="none" w:sz="0" w:space="0" w:color="auto"/>
            <w:right w:val="none" w:sz="0" w:space="0" w:color="auto"/>
          </w:divBdr>
        </w:div>
        <w:div w:id="874347131">
          <w:marLeft w:val="0"/>
          <w:marRight w:val="0"/>
          <w:marTop w:val="0"/>
          <w:marBottom w:val="0"/>
          <w:divBdr>
            <w:top w:val="none" w:sz="0" w:space="0" w:color="auto"/>
            <w:left w:val="none" w:sz="0" w:space="0" w:color="auto"/>
            <w:bottom w:val="none" w:sz="0" w:space="0" w:color="auto"/>
            <w:right w:val="none" w:sz="0" w:space="0" w:color="auto"/>
          </w:divBdr>
        </w:div>
        <w:div w:id="875628243">
          <w:marLeft w:val="0"/>
          <w:marRight w:val="0"/>
          <w:marTop w:val="0"/>
          <w:marBottom w:val="0"/>
          <w:divBdr>
            <w:top w:val="none" w:sz="0" w:space="0" w:color="auto"/>
            <w:left w:val="none" w:sz="0" w:space="0" w:color="auto"/>
            <w:bottom w:val="none" w:sz="0" w:space="0" w:color="auto"/>
            <w:right w:val="none" w:sz="0" w:space="0" w:color="auto"/>
          </w:divBdr>
        </w:div>
        <w:div w:id="883953653">
          <w:marLeft w:val="0"/>
          <w:marRight w:val="0"/>
          <w:marTop w:val="0"/>
          <w:marBottom w:val="0"/>
          <w:divBdr>
            <w:top w:val="none" w:sz="0" w:space="0" w:color="auto"/>
            <w:left w:val="none" w:sz="0" w:space="0" w:color="auto"/>
            <w:bottom w:val="none" w:sz="0" w:space="0" w:color="auto"/>
            <w:right w:val="none" w:sz="0" w:space="0" w:color="auto"/>
          </w:divBdr>
        </w:div>
        <w:div w:id="903106338">
          <w:marLeft w:val="0"/>
          <w:marRight w:val="0"/>
          <w:marTop w:val="0"/>
          <w:marBottom w:val="0"/>
          <w:divBdr>
            <w:top w:val="none" w:sz="0" w:space="0" w:color="auto"/>
            <w:left w:val="none" w:sz="0" w:space="0" w:color="auto"/>
            <w:bottom w:val="none" w:sz="0" w:space="0" w:color="auto"/>
            <w:right w:val="none" w:sz="0" w:space="0" w:color="auto"/>
          </w:divBdr>
        </w:div>
        <w:div w:id="940146567">
          <w:marLeft w:val="0"/>
          <w:marRight w:val="0"/>
          <w:marTop w:val="0"/>
          <w:marBottom w:val="0"/>
          <w:divBdr>
            <w:top w:val="none" w:sz="0" w:space="0" w:color="auto"/>
            <w:left w:val="none" w:sz="0" w:space="0" w:color="auto"/>
            <w:bottom w:val="none" w:sz="0" w:space="0" w:color="auto"/>
            <w:right w:val="none" w:sz="0" w:space="0" w:color="auto"/>
          </w:divBdr>
        </w:div>
        <w:div w:id="994185039">
          <w:marLeft w:val="0"/>
          <w:marRight w:val="0"/>
          <w:marTop w:val="0"/>
          <w:marBottom w:val="0"/>
          <w:divBdr>
            <w:top w:val="none" w:sz="0" w:space="0" w:color="auto"/>
            <w:left w:val="none" w:sz="0" w:space="0" w:color="auto"/>
            <w:bottom w:val="none" w:sz="0" w:space="0" w:color="auto"/>
            <w:right w:val="none" w:sz="0" w:space="0" w:color="auto"/>
          </w:divBdr>
        </w:div>
        <w:div w:id="995645100">
          <w:marLeft w:val="0"/>
          <w:marRight w:val="0"/>
          <w:marTop w:val="0"/>
          <w:marBottom w:val="0"/>
          <w:divBdr>
            <w:top w:val="none" w:sz="0" w:space="0" w:color="auto"/>
            <w:left w:val="none" w:sz="0" w:space="0" w:color="auto"/>
            <w:bottom w:val="none" w:sz="0" w:space="0" w:color="auto"/>
            <w:right w:val="none" w:sz="0" w:space="0" w:color="auto"/>
          </w:divBdr>
        </w:div>
        <w:div w:id="1020862946">
          <w:marLeft w:val="0"/>
          <w:marRight w:val="0"/>
          <w:marTop w:val="0"/>
          <w:marBottom w:val="0"/>
          <w:divBdr>
            <w:top w:val="none" w:sz="0" w:space="0" w:color="auto"/>
            <w:left w:val="none" w:sz="0" w:space="0" w:color="auto"/>
            <w:bottom w:val="none" w:sz="0" w:space="0" w:color="auto"/>
            <w:right w:val="none" w:sz="0" w:space="0" w:color="auto"/>
          </w:divBdr>
        </w:div>
        <w:div w:id="1045527247">
          <w:marLeft w:val="0"/>
          <w:marRight w:val="0"/>
          <w:marTop w:val="0"/>
          <w:marBottom w:val="0"/>
          <w:divBdr>
            <w:top w:val="none" w:sz="0" w:space="0" w:color="auto"/>
            <w:left w:val="none" w:sz="0" w:space="0" w:color="auto"/>
            <w:bottom w:val="none" w:sz="0" w:space="0" w:color="auto"/>
            <w:right w:val="none" w:sz="0" w:space="0" w:color="auto"/>
          </w:divBdr>
        </w:div>
        <w:div w:id="1068454756">
          <w:marLeft w:val="0"/>
          <w:marRight w:val="0"/>
          <w:marTop w:val="0"/>
          <w:marBottom w:val="0"/>
          <w:divBdr>
            <w:top w:val="none" w:sz="0" w:space="0" w:color="auto"/>
            <w:left w:val="none" w:sz="0" w:space="0" w:color="auto"/>
            <w:bottom w:val="none" w:sz="0" w:space="0" w:color="auto"/>
            <w:right w:val="none" w:sz="0" w:space="0" w:color="auto"/>
          </w:divBdr>
        </w:div>
        <w:div w:id="1073431959">
          <w:marLeft w:val="0"/>
          <w:marRight w:val="0"/>
          <w:marTop w:val="0"/>
          <w:marBottom w:val="0"/>
          <w:divBdr>
            <w:top w:val="none" w:sz="0" w:space="0" w:color="auto"/>
            <w:left w:val="none" w:sz="0" w:space="0" w:color="auto"/>
            <w:bottom w:val="none" w:sz="0" w:space="0" w:color="auto"/>
            <w:right w:val="none" w:sz="0" w:space="0" w:color="auto"/>
          </w:divBdr>
        </w:div>
        <w:div w:id="1073502165">
          <w:marLeft w:val="0"/>
          <w:marRight w:val="0"/>
          <w:marTop w:val="0"/>
          <w:marBottom w:val="0"/>
          <w:divBdr>
            <w:top w:val="none" w:sz="0" w:space="0" w:color="auto"/>
            <w:left w:val="none" w:sz="0" w:space="0" w:color="auto"/>
            <w:bottom w:val="none" w:sz="0" w:space="0" w:color="auto"/>
            <w:right w:val="none" w:sz="0" w:space="0" w:color="auto"/>
          </w:divBdr>
        </w:div>
        <w:div w:id="1180390950">
          <w:marLeft w:val="0"/>
          <w:marRight w:val="0"/>
          <w:marTop w:val="0"/>
          <w:marBottom w:val="0"/>
          <w:divBdr>
            <w:top w:val="none" w:sz="0" w:space="0" w:color="auto"/>
            <w:left w:val="none" w:sz="0" w:space="0" w:color="auto"/>
            <w:bottom w:val="none" w:sz="0" w:space="0" w:color="auto"/>
            <w:right w:val="none" w:sz="0" w:space="0" w:color="auto"/>
          </w:divBdr>
        </w:div>
        <w:div w:id="1199393984">
          <w:marLeft w:val="0"/>
          <w:marRight w:val="0"/>
          <w:marTop w:val="0"/>
          <w:marBottom w:val="0"/>
          <w:divBdr>
            <w:top w:val="none" w:sz="0" w:space="0" w:color="auto"/>
            <w:left w:val="none" w:sz="0" w:space="0" w:color="auto"/>
            <w:bottom w:val="none" w:sz="0" w:space="0" w:color="auto"/>
            <w:right w:val="none" w:sz="0" w:space="0" w:color="auto"/>
          </w:divBdr>
        </w:div>
        <w:div w:id="1216771863">
          <w:marLeft w:val="0"/>
          <w:marRight w:val="0"/>
          <w:marTop w:val="0"/>
          <w:marBottom w:val="0"/>
          <w:divBdr>
            <w:top w:val="none" w:sz="0" w:space="0" w:color="auto"/>
            <w:left w:val="none" w:sz="0" w:space="0" w:color="auto"/>
            <w:bottom w:val="none" w:sz="0" w:space="0" w:color="auto"/>
            <w:right w:val="none" w:sz="0" w:space="0" w:color="auto"/>
          </w:divBdr>
        </w:div>
        <w:div w:id="1245846595">
          <w:marLeft w:val="0"/>
          <w:marRight w:val="0"/>
          <w:marTop w:val="0"/>
          <w:marBottom w:val="0"/>
          <w:divBdr>
            <w:top w:val="none" w:sz="0" w:space="0" w:color="auto"/>
            <w:left w:val="none" w:sz="0" w:space="0" w:color="auto"/>
            <w:bottom w:val="none" w:sz="0" w:space="0" w:color="auto"/>
            <w:right w:val="none" w:sz="0" w:space="0" w:color="auto"/>
          </w:divBdr>
        </w:div>
        <w:div w:id="1255283486">
          <w:marLeft w:val="0"/>
          <w:marRight w:val="0"/>
          <w:marTop w:val="0"/>
          <w:marBottom w:val="0"/>
          <w:divBdr>
            <w:top w:val="none" w:sz="0" w:space="0" w:color="auto"/>
            <w:left w:val="none" w:sz="0" w:space="0" w:color="auto"/>
            <w:bottom w:val="none" w:sz="0" w:space="0" w:color="auto"/>
            <w:right w:val="none" w:sz="0" w:space="0" w:color="auto"/>
          </w:divBdr>
        </w:div>
        <w:div w:id="1263606735">
          <w:marLeft w:val="0"/>
          <w:marRight w:val="0"/>
          <w:marTop w:val="0"/>
          <w:marBottom w:val="0"/>
          <w:divBdr>
            <w:top w:val="none" w:sz="0" w:space="0" w:color="auto"/>
            <w:left w:val="none" w:sz="0" w:space="0" w:color="auto"/>
            <w:bottom w:val="none" w:sz="0" w:space="0" w:color="auto"/>
            <w:right w:val="none" w:sz="0" w:space="0" w:color="auto"/>
          </w:divBdr>
        </w:div>
        <w:div w:id="1270505938">
          <w:marLeft w:val="0"/>
          <w:marRight w:val="0"/>
          <w:marTop w:val="0"/>
          <w:marBottom w:val="0"/>
          <w:divBdr>
            <w:top w:val="none" w:sz="0" w:space="0" w:color="auto"/>
            <w:left w:val="none" w:sz="0" w:space="0" w:color="auto"/>
            <w:bottom w:val="none" w:sz="0" w:space="0" w:color="auto"/>
            <w:right w:val="none" w:sz="0" w:space="0" w:color="auto"/>
          </w:divBdr>
        </w:div>
        <w:div w:id="1279333841">
          <w:marLeft w:val="0"/>
          <w:marRight w:val="0"/>
          <w:marTop w:val="0"/>
          <w:marBottom w:val="0"/>
          <w:divBdr>
            <w:top w:val="none" w:sz="0" w:space="0" w:color="auto"/>
            <w:left w:val="none" w:sz="0" w:space="0" w:color="auto"/>
            <w:bottom w:val="none" w:sz="0" w:space="0" w:color="auto"/>
            <w:right w:val="none" w:sz="0" w:space="0" w:color="auto"/>
          </w:divBdr>
        </w:div>
        <w:div w:id="1301691507">
          <w:marLeft w:val="0"/>
          <w:marRight w:val="0"/>
          <w:marTop w:val="0"/>
          <w:marBottom w:val="0"/>
          <w:divBdr>
            <w:top w:val="none" w:sz="0" w:space="0" w:color="auto"/>
            <w:left w:val="none" w:sz="0" w:space="0" w:color="auto"/>
            <w:bottom w:val="none" w:sz="0" w:space="0" w:color="auto"/>
            <w:right w:val="none" w:sz="0" w:space="0" w:color="auto"/>
          </w:divBdr>
        </w:div>
        <w:div w:id="1367945821">
          <w:marLeft w:val="0"/>
          <w:marRight w:val="0"/>
          <w:marTop w:val="0"/>
          <w:marBottom w:val="0"/>
          <w:divBdr>
            <w:top w:val="none" w:sz="0" w:space="0" w:color="auto"/>
            <w:left w:val="none" w:sz="0" w:space="0" w:color="auto"/>
            <w:bottom w:val="none" w:sz="0" w:space="0" w:color="auto"/>
            <w:right w:val="none" w:sz="0" w:space="0" w:color="auto"/>
          </w:divBdr>
        </w:div>
        <w:div w:id="1379432829">
          <w:marLeft w:val="0"/>
          <w:marRight w:val="0"/>
          <w:marTop w:val="0"/>
          <w:marBottom w:val="0"/>
          <w:divBdr>
            <w:top w:val="none" w:sz="0" w:space="0" w:color="auto"/>
            <w:left w:val="none" w:sz="0" w:space="0" w:color="auto"/>
            <w:bottom w:val="none" w:sz="0" w:space="0" w:color="auto"/>
            <w:right w:val="none" w:sz="0" w:space="0" w:color="auto"/>
          </w:divBdr>
        </w:div>
        <w:div w:id="1404372121">
          <w:marLeft w:val="0"/>
          <w:marRight w:val="0"/>
          <w:marTop w:val="0"/>
          <w:marBottom w:val="0"/>
          <w:divBdr>
            <w:top w:val="none" w:sz="0" w:space="0" w:color="auto"/>
            <w:left w:val="none" w:sz="0" w:space="0" w:color="auto"/>
            <w:bottom w:val="none" w:sz="0" w:space="0" w:color="auto"/>
            <w:right w:val="none" w:sz="0" w:space="0" w:color="auto"/>
          </w:divBdr>
        </w:div>
        <w:div w:id="1420711703">
          <w:marLeft w:val="0"/>
          <w:marRight w:val="0"/>
          <w:marTop w:val="0"/>
          <w:marBottom w:val="0"/>
          <w:divBdr>
            <w:top w:val="none" w:sz="0" w:space="0" w:color="auto"/>
            <w:left w:val="none" w:sz="0" w:space="0" w:color="auto"/>
            <w:bottom w:val="none" w:sz="0" w:space="0" w:color="auto"/>
            <w:right w:val="none" w:sz="0" w:space="0" w:color="auto"/>
          </w:divBdr>
        </w:div>
        <w:div w:id="1429229941">
          <w:marLeft w:val="0"/>
          <w:marRight w:val="0"/>
          <w:marTop w:val="0"/>
          <w:marBottom w:val="0"/>
          <w:divBdr>
            <w:top w:val="none" w:sz="0" w:space="0" w:color="auto"/>
            <w:left w:val="none" w:sz="0" w:space="0" w:color="auto"/>
            <w:bottom w:val="none" w:sz="0" w:space="0" w:color="auto"/>
            <w:right w:val="none" w:sz="0" w:space="0" w:color="auto"/>
          </w:divBdr>
        </w:div>
        <w:div w:id="1508207865">
          <w:marLeft w:val="0"/>
          <w:marRight w:val="0"/>
          <w:marTop w:val="0"/>
          <w:marBottom w:val="0"/>
          <w:divBdr>
            <w:top w:val="none" w:sz="0" w:space="0" w:color="auto"/>
            <w:left w:val="none" w:sz="0" w:space="0" w:color="auto"/>
            <w:bottom w:val="none" w:sz="0" w:space="0" w:color="auto"/>
            <w:right w:val="none" w:sz="0" w:space="0" w:color="auto"/>
          </w:divBdr>
        </w:div>
        <w:div w:id="1544444515">
          <w:marLeft w:val="0"/>
          <w:marRight w:val="0"/>
          <w:marTop w:val="0"/>
          <w:marBottom w:val="0"/>
          <w:divBdr>
            <w:top w:val="none" w:sz="0" w:space="0" w:color="auto"/>
            <w:left w:val="none" w:sz="0" w:space="0" w:color="auto"/>
            <w:bottom w:val="none" w:sz="0" w:space="0" w:color="auto"/>
            <w:right w:val="none" w:sz="0" w:space="0" w:color="auto"/>
          </w:divBdr>
        </w:div>
        <w:div w:id="1564559868">
          <w:marLeft w:val="0"/>
          <w:marRight w:val="0"/>
          <w:marTop w:val="0"/>
          <w:marBottom w:val="0"/>
          <w:divBdr>
            <w:top w:val="none" w:sz="0" w:space="0" w:color="auto"/>
            <w:left w:val="none" w:sz="0" w:space="0" w:color="auto"/>
            <w:bottom w:val="none" w:sz="0" w:space="0" w:color="auto"/>
            <w:right w:val="none" w:sz="0" w:space="0" w:color="auto"/>
          </w:divBdr>
        </w:div>
        <w:div w:id="1579900218">
          <w:marLeft w:val="0"/>
          <w:marRight w:val="0"/>
          <w:marTop w:val="0"/>
          <w:marBottom w:val="0"/>
          <w:divBdr>
            <w:top w:val="none" w:sz="0" w:space="0" w:color="auto"/>
            <w:left w:val="none" w:sz="0" w:space="0" w:color="auto"/>
            <w:bottom w:val="none" w:sz="0" w:space="0" w:color="auto"/>
            <w:right w:val="none" w:sz="0" w:space="0" w:color="auto"/>
          </w:divBdr>
        </w:div>
        <w:div w:id="1610236066">
          <w:marLeft w:val="0"/>
          <w:marRight w:val="0"/>
          <w:marTop w:val="0"/>
          <w:marBottom w:val="0"/>
          <w:divBdr>
            <w:top w:val="none" w:sz="0" w:space="0" w:color="auto"/>
            <w:left w:val="none" w:sz="0" w:space="0" w:color="auto"/>
            <w:bottom w:val="none" w:sz="0" w:space="0" w:color="auto"/>
            <w:right w:val="none" w:sz="0" w:space="0" w:color="auto"/>
          </w:divBdr>
        </w:div>
        <w:div w:id="1627151403">
          <w:marLeft w:val="0"/>
          <w:marRight w:val="0"/>
          <w:marTop w:val="0"/>
          <w:marBottom w:val="0"/>
          <w:divBdr>
            <w:top w:val="none" w:sz="0" w:space="0" w:color="auto"/>
            <w:left w:val="none" w:sz="0" w:space="0" w:color="auto"/>
            <w:bottom w:val="none" w:sz="0" w:space="0" w:color="auto"/>
            <w:right w:val="none" w:sz="0" w:space="0" w:color="auto"/>
          </w:divBdr>
        </w:div>
        <w:div w:id="1643459887">
          <w:marLeft w:val="0"/>
          <w:marRight w:val="0"/>
          <w:marTop w:val="0"/>
          <w:marBottom w:val="0"/>
          <w:divBdr>
            <w:top w:val="none" w:sz="0" w:space="0" w:color="auto"/>
            <w:left w:val="none" w:sz="0" w:space="0" w:color="auto"/>
            <w:bottom w:val="none" w:sz="0" w:space="0" w:color="auto"/>
            <w:right w:val="none" w:sz="0" w:space="0" w:color="auto"/>
          </w:divBdr>
        </w:div>
        <w:div w:id="1650019490">
          <w:marLeft w:val="0"/>
          <w:marRight w:val="0"/>
          <w:marTop w:val="0"/>
          <w:marBottom w:val="0"/>
          <w:divBdr>
            <w:top w:val="none" w:sz="0" w:space="0" w:color="auto"/>
            <w:left w:val="none" w:sz="0" w:space="0" w:color="auto"/>
            <w:bottom w:val="none" w:sz="0" w:space="0" w:color="auto"/>
            <w:right w:val="none" w:sz="0" w:space="0" w:color="auto"/>
          </w:divBdr>
        </w:div>
        <w:div w:id="1657369357">
          <w:marLeft w:val="0"/>
          <w:marRight w:val="0"/>
          <w:marTop w:val="0"/>
          <w:marBottom w:val="0"/>
          <w:divBdr>
            <w:top w:val="none" w:sz="0" w:space="0" w:color="auto"/>
            <w:left w:val="none" w:sz="0" w:space="0" w:color="auto"/>
            <w:bottom w:val="none" w:sz="0" w:space="0" w:color="auto"/>
            <w:right w:val="none" w:sz="0" w:space="0" w:color="auto"/>
          </w:divBdr>
        </w:div>
        <w:div w:id="1682925462">
          <w:marLeft w:val="0"/>
          <w:marRight w:val="0"/>
          <w:marTop w:val="0"/>
          <w:marBottom w:val="0"/>
          <w:divBdr>
            <w:top w:val="none" w:sz="0" w:space="0" w:color="auto"/>
            <w:left w:val="none" w:sz="0" w:space="0" w:color="auto"/>
            <w:bottom w:val="none" w:sz="0" w:space="0" w:color="auto"/>
            <w:right w:val="none" w:sz="0" w:space="0" w:color="auto"/>
          </w:divBdr>
        </w:div>
        <w:div w:id="1684937993">
          <w:marLeft w:val="0"/>
          <w:marRight w:val="0"/>
          <w:marTop w:val="0"/>
          <w:marBottom w:val="0"/>
          <w:divBdr>
            <w:top w:val="none" w:sz="0" w:space="0" w:color="auto"/>
            <w:left w:val="none" w:sz="0" w:space="0" w:color="auto"/>
            <w:bottom w:val="none" w:sz="0" w:space="0" w:color="auto"/>
            <w:right w:val="none" w:sz="0" w:space="0" w:color="auto"/>
          </w:divBdr>
        </w:div>
        <w:div w:id="1696612605">
          <w:marLeft w:val="0"/>
          <w:marRight w:val="0"/>
          <w:marTop w:val="0"/>
          <w:marBottom w:val="0"/>
          <w:divBdr>
            <w:top w:val="none" w:sz="0" w:space="0" w:color="auto"/>
            <w:left w:val="none" w:sz="0" w:space="0" w:color="auto"/>
            <w:bottom w:val="none" w:sz="0" w:space="0" w:color="auto"/>
            <w:right w:val="none" w:sz="0" w:space="0" w:color="auto"/>
          </w:divBdr>
        </w:div>
        <w:div w:id="1705591446">
          <w:marLeft w:val="0"/>
          <w:marRight w:val="0"/>
          <w:marTop w:val="0"/>
          <w:marBottom w:val="0"/>
          <w:divBdr>
            <w:top w:val="none" w:sz="0" w:space="0" w:color="auto"/>
            <w:left w:val="none" w:sz="0" w:space="0" w:color="auto"/>
            <w:bottom w:val="none" w:sz="0" w:space="0" w:color="auto"/>
            <w:right w:val="none" w:sz="0" w:space="0" w:color="auto"/>
          </w:divBdr>
        </w:div>
        <w:div w:id="1735156319">
          <w:marLeft w:val="0"/>
          <w:marRight w:val="0"/>
          <w:marTop w:val="0"/>
          <w:marBottom w:val="0"/>
          <w:divBdr>
            <w:top w:val="none" w:sz="0" w:space="0" w:color="auto"/>
            <w:left w:val="none" w:sz="0" w:space="0" w:color="auto"/>
            <w:bottom w:val="none" w:sz="0" w:space="0" w:color="auto"/>
            <w:right w:val="none" w:sz="0" w:space="0" w:color="auto"/>
          </w:divBdr>
        </w:div>
        <w:div w:id="1787043578">
          <w:marLeft w:val="0"/>
          <w:marRight w:val="0"/>
          <w:marTop w:val="0"/>
          <w:marBottom w:val="0"/>
          <w:divBdr>
            <w:top w:val="none" w:sz="0" w:space="0" w:color="auto"/>
            <w:left w:val="none" w:sz="0" w:space="0" w:color="auto"/>
            <w:bottom w:val="none" w:sz="0" w:space="0" w:color="auto"/>
            <w:right w:val="none" w:sz="0" w:space="0" w:color="auto"/>
          </w:divBdr>
        </w:div>
        <w:div w:id="1865482726">
          <w:marLeft w:val="0"/>
          <w:marRight w:val="0"/>
          <w:marTop w:val="0"/>
          <w:marBottom w:val="0"/>
          <w:divBdr>
            <w:top w:val="none" w:sz="0" w:space="0" w:color="auto"/>
            <w:left w:val="none" w:sz="0" w:space="0" w:color="auto"/>
            <w:bottom w:val="none" w:sz="0" w:space="0" w:color="auto"/>
            <w:right w:val="none" w:sz="0" w:space="0" w:color="auto"/>
          </w:divBdr>
        </w:div>
        <w:div w:id="1875851040">
          <w:marLeft w:val="0"/>
          <w:marRight w:val="0"/>
          <w:marTop w:val="0"/>
          <w:marBottom w:val="0"/>
          <w:divBdr>
            <w:top w:val="none" w:sz="0" w:space="0" w:color="auto"/>
            <w:left w:val="none" w:sz="0" w:space="0" w:color="auto"/>
            <w:bottom w:val="none" w:sz="0" w:space="0" w:color="auto"/>
            <w:right w:val="none" w:sz="0" w:space="0" w:color="auto"/>
          </w:divBdr>
        </w:div>
        <w:div w:id="1903057917">
          <w:marLeft w:val="0"/>
          <w:marRight w:val="0"/>
          <w:marTop w:val="0"/>
          <w:marBottom w:val="0"/>
          <w:divBdr>
            <w:top w:val="none" w:sz="0" w:space="0" w:color="auto"/>
            <w:left w:val="none" w:sz="0" w:space="0" w:color="auto"/>
            <w:bottom w:val="none" w:sz="0" w:space="0" w:color="auto"/>
            <w:right w:val="none" w:sz="0" w:space="0" w:color="auto"/>
          </w:divBdr>
        </w:div>
        <w:div w:id="1944459497">
          <w:marLeft w:val="0"/>
          <w:marRight w:val="0"/>
          <w:marTop w:val="0"/>
          <w:marBottom w:val="0"/>
          <w:divBdr>
            <w:top w:val="none" w:sz="0" w:space="0" w:color="auto"/>
            <w:left w:val="none" w:sz="0" w:space="0" w:color="auto"/>
            <w:bottom w:val="none" w:sz="0" w:space="0" w:color="auto"/>
            <w:right w:val="none" w:sz="0" w:space="0" w:color="auto"/>
          </w:divBdr>
        </w:div>
        <w:div w:id="1948003694">
          <w:marLeft w:val="0"/>
          <w:marRight w:val="0"/>
          <w:marTop w:val="0"/>
          <w:marBottom w:val="0"/>
          <w:divBdr>
            <w:top w:val="none" w:sz="0" w:space="0" w:color="auto"/>
            <w:left w:val="none" w:sz="0" w:space="0" w:color="auto"/>
            <w:bottom w:val="none" w:sz="0" w:space="0" w:color="auto"/>
            <w:right w:val="none" w:sz="0" w:space="0" w:color="auto"/>
          </w:divBdr>
        </w:div>
        <w:div w:id="1971934515">
          <w:marLeft w:val="0"/>
          <w:marRight w:val="0"/>
          <w:marTop w:val="0"/>
          <w:marBottom w:val="0"/>
          <w:divBdr>
            <w:top w:val="none" w:sz="0" w:space="0" w:color="auto"/>
            <w:left w:val="none" w:sz="0" w:space="0" w:color="auto"/>
            <w:bottom w:val="none" w:sz="0" w:space="0" w:color="auto"/>
            <w:right w:val="none" w:sz="0" w:space="0" w:color="auto"/>
          </w:divBdr>
        </w:div>
        <w:div w:id="1985968123">
          <w:marLeft w:val="0"/>
          <w:marRight w:val="0"/>
          <w:marTop w:val="0"/>
          <w:marBottom w:val="0"/>
          <w:divBdr>
            <w:top w:val="none" w:sz="0" w:space="0" w:color="auto"/>
            <w:left w:val="none" w:sz="0" w:space="0" w:color="auto"/>
            <w:bottom w:val="none" w:sz="0" w:space="0" w:color="auto"/>
            <w:right w:val="none" w:sz="0" w:space="0" w:color="auto"/>
          </w:divBdr>
        </w:div>
        <w:div w:id="2007437654">
          <w:marLeft w:val="0"/>
          <w:marRight w:val="0"/>
          <w:marTop w:val="0"/>
          <w:marBottom w:val="0"/>
          <w:divBdr>
            <w:top w:val="none" w:sz="0" w:space="0" w:color="auto"/>
            <w:left w:val="none" w:sz="0" w:space="0" w:color="auto"/>
            <w:bottom w:val="none" w:sz="0" w:space="0" w:color="auto"/>
            <w:right w:val="none" w:sz="0" w:space="0" w:color="auto"/>
          </w:divBdr>
        </w:div>
        <w:div w:id="2023360532">
          <w:marLeft w:val="0"/>
          <w:marRight w:val="0"/>
          <w:marTop w:val="0"/>
          <w:marBottom w:val="0"/>
          <w:divBdr>
            <w:top w:val="none" w:sz="0" w:space="0" w:color="auto"/>
            <w:left w:val="none" w:sz="0" w:space="0" w:color="auto"/>
            <w:bottom w:val="none" w:sz="0" w:space="0" w:color="auto"/>
            <w:right w:val="none" w:sz="0" w:space="0" w:color="auto"/>
          </w:divBdr>
        </w:div>
        <w:div w:id="2046179148">
          <w:marLeft w:val="0"/>
          <w:marRight w:val="0"/>
          <w:marTop w:val="0"/>
          <w:marBottom w:val="0"/>
          <w:divBdr>
            <w:top w:val="none" w:sz="0" w:space="0" w:color="auto"/>
            <w:left w:val="none" w:sz="0" w:space="0" w:color="auto"/>
            <w:bottom w:val="none" w:sz="0" w:space="0" w:color="auto"/>
            <w:right w:val="none" w:sz="0" w:space="0" w:color="auto"/>
          </w:divBdr>
        </w:div>
        <w:div w:id="2048678656">
          <w:marLeft w:val="0"/>
          <w:marRight w:val="0"/>
          <w:marTop w:val="0"/>
          <w:marBottom w:val="0"/>
          <w:divBdr>
            <w:top w:val="none" w:sz="0" w:space="0" w:color="auto"/>
            <w:left w:val="none" w:sz="0" w:space="0" w:color="auto"/>
            <w:bottom w:val="none" w:sz="0" w:space="0" w:color="auto"/>
            <w:right w:val="none" w:sz="0" w:space="0" w:color="auto"/>
          </w:divBdr>
        </w:div>
        <w:div w:id="2083015844">
          <w:marLeft w:val="0"/>
          <w:marRight w:val="0"/>
          <w:marTop w:val="0"/>
          <w:marBottom w:val="0"/>
          <w:divBdr>
            <w:top w:val="none" w:sz="0" w:space="0" w:color="auto"/>
            <w:left w:val="none" w:sz="0" w:space="0" w:color="auto"/>
            <w:bottom w:val="none" w:sz="0" w:space="0" w:color="auto"/>
            <w:right w:val="none" w:sz="0" w:space="0" w:color="auto"/>
          </w:divBdr>
        </w:div>
        <w:div w:id="2103799421">
          <w:marLeft w:val="0"/>
          <w:marRight w:val="0"/>
          <w:marTop w:val="0"/>
          <w:marBottom w:val="0"/>
          <w:divBdr>
            <w:top w:val="none" w:sz="0" w:space="0" w:color="auto"/>
            <w:left w:val="none" w:sz="0" w:space="0" w:color="auto"/>
            <w:bottom w:val="none" w:sz="0" w:space="0" w:color="auto"/>
            <w:right w:val="none" w:sz="0" w:space="0" w:color="auto"/>
          </w:divBdr>
        </w:div>
        <w:div w:id="2104841315">
          <w:marLeft w:val="0"/>
          <w:marRight w:val="0"/>
          <w:marTop w:val="0"/>
          <w:marBottom w:val="0"/>
          <w:divBdr>
            <w:top w:val="none" w:sz="0" w:space="0" w:color="auto"/>
            <w:left w:val="none" w:sz="0" w:space="0" w:color="auto"/>
            <w:bottom w:val="none" w:sz="0" w:space="0" w:color="auto"/>
            <w:right w:val="none" w:sz="0" w:space="0" w:color="auto"/>
          </w:divBdr>
        </w:div>
        <w:div w:id="2138721977">
          <w:marLeft w:val="0"/>
          <w:marRight w:val="0"/>
          <w:marTop w:val="0"/>
          <w:marBottom w:val="0"/>
          <w:divBdr>
            <w:top w:val="none" w:sz="0" w:space="0" w:color="auto"/>
            <w:left w:val="none" w:sz="0" w:space="0" w:color="auto"/>
            <w:bottom w:val="none" w:sz="0" w:space="0" w:color="auto"/>
            <w:right w:val="none" w:sz="0" w:space="0" w:color="auto"/>
          </w:divBdr>
        </w:div>
      </w:divsChild>
    </w:div>
    <w:div w:id="310524930">
      <w:bodyDiv w:val="1"/>
      <w:marLeft w:val="0"/>
      <w:marRight w:val="0"/>
      <w:marTop w:val="0"/>
      <w:marBottom w:val="0"/>
      <w:divBdr>
        <w:top w:val="none" w:sz="0" w:space="0" w:color="auto"/>
        <w:left w:val="none" w:sz="0" w:space="0" w:color="auto"/>
        <w:bottom w:val="none" w:sz="0" w:space="0" w:color="auto"/>
        <w:right w:val="none" w:sz="0" w:space="0" w:color="auto"/>
      </w:divBdr>
    </w:div>
    <w:div w:id="311296810">
      <w:bodyDiv w:val="1"/>
      <w:marLeft w:val="0"/>
      <w:marRight w:val="0"/>
      <w:marTop w:val="0"/>
      <w:marBottom w:val="0"/>
      <w:divBdr>
        <w:top w:val="none" w:sz="0" w:space="0" w:color="auto"/>
        <w:left w:val="none" w:sz="0" w:space="0" w:color="auto"/>
        <w:bottom w:val="none" w:sz="0" w:space="0" w:color="auto"/>
        <w:right w:val="none" w:sz="0" w:space="0" w:color="auto"/>
      </w:divBdr>
    </w:div>
    <w:div w:id="317611280">
      <w:bodyDiv w:val="1"/>
      <w:marLeft w:val="0"/>
      <w:marRight w:val="0"/>
      <w:marTop w:val="0"/>
      <w:marBottom w:val="0"/>
      <w:divBdr>
        <w:top w:val="none" w:sz="0" w:space="0" w:color="auto"/>
        <w:left w:val="none" w:sz="0" w:space="0" w:color="auto"/>
        <w:bottom w:val="none" w:sz="0" w:space="0" w:color="auto"/>
        <w:right w:val="none" w:sz="0" w:space="0" w:color="auto"/>
      </w:divBdr>
    </w:div>
    <w:div w:id="336883306">
      <w:bodyDiv w:val="1"/>
      <w:marLeft w:val="0"/>
      <w:marRight w:val="0"/>
      <w:marTop w:val="0"/>
      <w:marBottom w:val="0"/>
      <w:divBdr>
        <w:top w:val="none" w:sz="0" w:space="0" w:color="auto"/>
        <w:left w:val="none" w:sz="0" w:space="0" w:color="auto"/>
        <w:bottom w:val="none" w:sz="0" w:space="0" w:color="auto"/>
        <w:right w:val="none" w:sz="0" w:space="0" w:color="auto"/>
      </w:divBdr>
      <w:divsChild>
        <w:div w:id="1190292638">
          <w:marLeft w:val="0"/>
          <w:marRight w:val="0"/>
          <w:marTop w:val="0"/>
          <w:marBottom w:val="0"/>
          <w:divBdr>
            <w:top w:val="none" w:sz="0" w:space="0" w:color="auto"/>
            <w:left w:val="none" w:sz="0" w:space="0" w:color="auto"/>
            <w:bottom w:val="none" w:sz="0" w:space="0" w:color="auto"/>
            <w:right w:val="none" w:sz="0" w:space="0" w:color="auto"/>
          </w:divBdr>
        </w:div>
      </w:divsChild>
    </w:div>
    <w:div w:id="341128569">
      <w:bodyDiv w:val="1"/>
      <w:marLeft w:val="0"/>
      <w:marRight w:val="0"/>
      <w:marTop w:val="0"/>
      <w:marBottom w:val="0"/>
      <w:divBdr>
        <w:top w:val="none" w:sz="0" w:space="0" w:color="auto"/>
        <w:left w:val="none" w:sz="0" w:space="0" w:color="auto"/>
        <w:bottom w:val="none" w:sz="0" w:space="0" w:color="auto"/>
        <w:right w:val="none" w:sz="0" w:space="0" w:color="auto"/>
      </w:divBdr>
    </w:div>
    <w:div w:id="341275884">
      <w:bodyDiv w:val="1"/>
      <w:marLeft w:val="0"/>
      <w:marRight w:val="0"/>
      <w:marTop w:val="0"/>
      <w:marBottom w:val="0"/>
      <w:divBdr>
        <w:top w:val="none" w:sz="0" w:space="0" w:color="auto"/>
        <w:left w:val="none" w:sz="0" w:space="0" w:color="auto"/>
        <w:bottom w:val="none" w:sz="0" w:space="0" w:color="auto"/>
        <w:right w:val="none" w:sz="0" w:space="0" w:color="auto"/>
      </w:divBdr>
    </w:div>
    <w:div w:id="342896622">
      <w:bodyDiv w:val="1"/>
      <w:marLeft w:val="0"/>
      <w:marRight w:val="0"/>
      <w:marTop w:val="0"/>
      <w:marBottom w:val="0"/>
      <w:divBdr>
        <w:top w:val="none" w:sz="0" w:space="0" w:color="auto"/>
        <w:left w:val="none" w:sz="0" w:space="0" w:color="auto"/>
        <w:bottom w:val="none" w:sz="0" w:space="0" w:color="auto"/>
        <w:right w:val="none" w:sz="0" w:space="0" w:color="auto"/>
      </w:divBdr>
    </w:div>
    <w:div w:id="349527625">
      <w:bodyDiv w:val="1"/>
      <w:marLeft w:val="0"/>
      <w:marRight w:val="0"/>
      <w:marTop w:val="0"/>
      <w:marBottom w:val="0"/>
      <w:divBdr>
        <w:top w:val="none" w:sz="0" w:space="0" w:color="auto"/>
        <w:left w:val="none" w:sz="0" w:space="0" w:color="auto"/>
        <w:bottom w:val="none" w:sz="0" w:space="0" w:color="auto"/>
        <w:right w:val="none" w:sz="0" w:space="0" w:color="auto"/>
      </w:divBdr>
    </w:div>
    <w:div w:id="356544231">
      <w:bodyDiv w:val="1"/>
      <w:marLeft w:val="0"/>
      <w:marRight w:val="0"/>
      <w:marTop w:val="0"/>
      <w:marBottom w:val="0"/>
      <w:divBdr>
        <w:top w:val="none" w:sz="0" w:space="0" w:color="auto"/>
        <w:left w:val="none" w:sz="0" w:space="0" w:color="auto"/>
        <w:bottom w:val="none" w:sz="0" w:space="0" w:color="auto"/>
        <w:right w:val="none" w:sz="0" w:space="0" w:color="auto"/>
      </w:divBdr>
      <w:divsChild>
        <w:div w:id="1881628806">
          <w:marLeft w:val="0"/>
          <w:marRight w:val="0"/>
          <w:marTop w:val="0"/>
          <w:marBottom w:val="0"/>
          <w:divBdr>
            <w:top w:val="none" w:sz="0" w:space="0" w:color="auto"/>
            <w:left w:val="none" w:sz="0" w:space="0" w:color="auto"/>
            <w:bottom w:val="none" w:sz="0" w:space="0" w:color="auto"/>
            <w:right w:val="none" w:sz="0" w:space="0" w:color="auto"/>
          </w:divBdr>
          <w:divsChild>
            <w:div w:id="9227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4152">
      <w:bodyDiv w:val="1"/>
      <w:marLeft w:val="0"/>
      <w:marRight w:val="0"/>
      <w:marTop w:val="0"/>
      <w:marBottom w:val="0"/>
      <w:divBdr>
        <w:top w:val="none" w:sz="0" w:space="0" w:color="auto"/>
        <w:left w:val="none" w:sz="0" w:space="0" w:color="auto"/>
        <w:bottom w:val="none" w:sz="0" w:space="0" w:color="auto"/>
        <w:right w:val="none" w:sz="0" w:space="0" w:color="auto"/>
      </w:divBdr>
    </w:div>
    <w:div w:id="370616130">
      <w:bodyDiv w:val="1"/>
      <w:marLeft w:val="0"/>
      <w:marRight w:val="0"/>
      <w:marTop w:val="0"/>
      <w:marBottom w:val="0"/>
      <w:divBdr>
        <w:top w:val="none" w:sz="0" w:space="0" w:color="auto"/>
        <w:left w:val="none" w:sz="0" w:space="0" w:color="auto"/>
        <w:bottom w:val="none" w:sz="0" w:space="0" w:color="auto"/>
        <w:right w:val="none" w:sz="0" w:space="0" w:color="auto"/>
      </w:divBdr>
      <w:divsChild>
        <w:div w:id="1454128339">
          <w:marLeft w:val="0"/>
          <w:marRight w:val="0"/>
          <w:marTop w:val="0"/>
          <w:marBottom w:val="0"/>
          <w:divBdr>
            <w:top w:val="none" w:sz="0" w:space="0" w:color="auto"/>
            <w:left w:val="none" w:sz="0" w:space="0" w:color="auto"/>
            <w:bottom w:val="none" w:sz="0" w:space="0" w:color="auto"/>
            <w:right w:val="none" w:sz="0" w:space="0" w:color="auto"/>
          </w:divBdr>
        </w:div>
      </w:divsChild>
    </w:div>
    <w:div w:id="372198625">
      <w:bodyDiv w:val="1"/>
      <w:marLeft w:val="0"/>
      <w:marRight w:val="0"/>
      <w:marTop w:val="0"/>
      <w:marBottom w:val="0"/>
      <w:divBdr>
        <w:top w:val="none" w:sz="0" w:space="0" w:color="auto"/>
        <w:left w:val="none" w:sz="0" w:space="0" w:color="auto"/>
        <w:bottom w:val="none" w:sz="0" w:space="0" w:color="auto"/>
        <w:right w:val="none" w:sz="0" w:space="0" w:color="auto"/>
      </w:divBdr>
    </w:div>
    <w:div w:id="374281886">
      <w:bodyDiv w:val="1"/>
      <w:marLeft w:val="0"/>
      <w:marRight w:val="0"/>
      <w:marTop w:val="0"/>
      <w:marBottom w:val="0"/>
      <w:divBdr>
        <w:top w:val="none" w:sz="0" w:space="0" w:color="auto"/>
        <w:left w:val="none" w:sz="0" w:space="0" w:color="auto"/>
        <w:bottom w:val="none" w:sz="0" w:space="0" w:color="auto"/>
        <w:right w:val="none" w:sz="0" w:space="0" w:color="auto"/>
      </w:divBdr>
    </w:div>
    <w:div w:id="380517067">
      <w:bodyDiv w:val="1"/>
      <w:marLeft w:val="0"/>
      <w:marRight w:val="0"/>
      <w:marTop w:val="0"/>
      <w:marBottom w:val="0"/>
      <w:divBdr>
        <w:top w:val="none" w:sz="0" w:space="0" w:color="auto"/>
        <w:left w:val="none" w:sz="0" w:space="0" w:color="auto"/>
        <w:bottom w:val="none" w:sz="0" w:space="0" w:color="auto"/>
        <w:right w:val="none" w:sz="0" w:space="0" w:color="auto"/>
      </w:divBdr>
    </w:div>
    <w:div w:id="383874957">
      <w:bodyDiv w:val="1"/>
      <w:marLeft w:val="0"/>
      <w:marRight w:val="0"/>
      <w:marTop w:val="0"/>
      <w:marBottom w:val="0"/>
      <w:divBdr>
        <w:top w:val="none" w:sz="0" w:space="0" w:color="auto"/>
        <w:left w:val="none" w:sz="0" w:space="0" w:color="auto"/>
        <w:bottom w:val="none" w:sz="0" w:space="0" w:color="auto"/>
        <w:right w:val="none" w:sz="0" w:space="0" w:color="auto"/>
      </w:divBdr>
    </w:div>
    <w:div w:id="387073127">
      <w:bodyDiv w:val="1"/>
      <w:marLeft w:val="0"/>
      <w:marRight w:val="0"/>
      <w:marTop w:val="0"/>
      <w:marBottom w:val="0"/>
      <w:divBdr>
        <w:top w:val="none" w:sz="0" w:space="0" w:color="auto"/>
        <w:left w:val="none" w:sz="0" w:space="0" w:color="auto"/>
        <w:bottom w:val="none" w:sz="0" w:space="0" w:color="auto"/>
        <w:right w:val="none" w:sz="0" w:space="0" w:color="auto"/>
      </w:divBdr>
    </w:div>
    <w:div w:id="387218756">
      <w:bodyDiv w:val="1"/>
      <w:marLeft w:val="0"/>
      <w:marRight w:val="0"/>
      <w:marTop w:val="0"/>
      <w:marBottom w:val="0"/>
      <w:divBdr>
        <w:top w:val="none" w:sz="0" w:space="0" w:color="auto"/>
        <w:left w:val="none" w:sz="0" w:space="0" w:color="auto"/>
        <w:bottom w:val="none" w:sz="0" w:space="0" w:color="auto"/>
        <w:right w:val="none" w:sz="0" w:space="0" w:color="auto"/>
      </w:divBdr>
    </w:div>
    <w:div w:id="388579758">
      <w:bodyDiv w:val="1"/>
      <w:marLeft w:val="0"/>
      <w:marRight w:val="0"/>
      <w:marTop w:val="0"/>
      <w:marBottom w:val="0"/>
      <w:divBdr>
        <w:top w:val="none" w:sz="0" w:space="0" w:color="auto"/>
        <w:left w:val="none" w:sz="0" w:space="0" w:color="auto"/>
        <w:bottom w:val="none" w:sz="0" w:space="0" w:color="auto"/>
        <w:right w:val="none" w:sz="0" w:space="0" w:color="auto"/>
      </w:divBdr>
    </w:div>
    <w:div w:id="389233104">
      <w:bodyDiv w:val="1"/>
      <w:marLeft w:val="0"/>
      <w:marRight w:val="0"/>
      <w:marTop w:val="0"/>
      <w:marBottom w:val="0"/>
      <w:divBdr>
        <w:top w:val="none" w:sz="0" w:space="0" w:color="auto"/>
        <w:left w:val="none" w:sz="0" w:space="0" w:color="auto"/>
        <w:bottom w:val="none" w:sz="0" w:space="0" w:color="auto"/>
        <w:right w:val="none" w:sz="0" w:space="0" w:color="auto"/>
      </w:divBdr>
    </w:div>
    <w:div w:id="394162687">
      <w:bodyDiv w:val="1"/>
      <w:marLeft w:val="0"/>
      <w:marRight w:val="0"/>
      <w:marTop w:val="0"/>
      <w:marBottom w:val="0"/>
      <w:divBdr>
        <w:top w:val="none" w:sz="0" w:space="0" w:color="auto"/>
        <w:left w:val="none" w:sz="0" w:space="0" w:color="auto"/>
        <w:bottom w:val="none" w:sz="0" w:space="0" w:color="auto"/>
        <w:right w:val="none" w:sz="0" w:space="0" w:color="auto"/>
      </w:divBdr>
    </w:div>
    <w:div w:id="395471735">
      <w:bodyDiv w:val="1"/>
      <w:marLeft w:val="0"/>
      <w:marRight w:val="0"/>
      <w:marTop w:val="0"/>
      <w:marBottom w:val="0"/>
      <w:divBdr>
        <w:top w:val="none" w:sz="0" w:space="0" w:color="auto"/>
        <w:left w:val="none" w:sz="0" w:space="0" w:color="auto"/>
        <w:bottom w:val="none" w:sz="0" w:space="0" w:color="auto"/>
        <w:right w:val="none" w:sz="0" w:space="0" w:color="auto"/>
      </w:divBdr>
      <w:divsChild>
        <w:div w:id="817114787">
          <w:marLeft w:val="0"/>
          <w:marRight w:val="0"/>
          <w:marTop w:val="0"/>
          <w:marBottom w:val="0"/>
          <w:divBdr>
            <w:top w:val="none" w:sz="0" w:space="0" w:color="auto"/>
            <w:left w:val="none" w:sz="0" w:space="0" w:color="auto"/>
            <w:bottom w:val="none" w:sz="0" w:space="0" w:color="auto"/>
            <w:right w:val="none" w:sz="0" w:space="0" w:color="auto"/>
          </w:divBdr>
        </w:div>
      </w:divsChild>
    </w:div>
    <w:div w:id="408622428">
      <w:bodyDiv w:val="1"/>
      <w:marLeft w:val="0"/>
      <w:marRight w:val="0"/>
      <w:marTop w:val="0"/>
      <w:marBottom w:val="0"/>
      <w:divBdr>
        <w:top w:val="none" w:sz="0" w:space="0" w:color="auto"/>
        <w:left w:val="none" w:sz="0" w:space="0" w:color="auto"/>
        <w:bottom w:val="none" w:sz="0" w:space="0" w:color="auto"/>
        <w:right w:val="none" w:sz="0" w:space="0" w:color="auto"/>
      </w:divBdr>
    </w:div>
    <w:div w:id="416177630">
      <w:bodyDiv w:val="1"/>
      <w:marLeft w:val="0"/>
      <w:marRight w:val="0"/>
      <w:marTop w:val="0"/>
      <w:marBottom w:val="0"/>
      <w:divBdr>
        <w:top w:val="none" w:sz="0" w:space="0" w:color="auto"/>
        <w:left w:val="none" w:sz="0" w:space="0" w:color="auto"/>
        <w:bottom w:val="none" w:sz="0" w:space="0" w:color="auto"/>
        <w:right w:val="none" w:sz="0" w:space="0" w:color="auto"/>
      </w:divBdr>
    </w:div>
    <w:div w:id="417022607">
      <w:bodyDiv w:val="1"/>
      <w:marLeft w:val="0"/>
      <w:marRight w:val="0"/>
      <w:marTop w:val="0"/>
      <w:marBottom w:val="0"/>
      <w:divBdr>
        <w:top w:val="none" w:sz="0" w:space="0" w:color="auto"/>
        <w:left w:val="none" w:sz="0" w:space="0" w:color="auto"/>
        <w:bottom w:val="none" w:sz="0" w:space="0" w:color="auto"/>
        <w:right w:val="none" w:sz="0" w:space="0" w:color="auto"/>
      </w:divBdr>
      <w:divsChild>
        <w:div w:id="741106332">
          <w:marLeft w:val="0"/>
          <w:marRight w:val="0"/>
          <w:marTop w:val="0"/>
          <w:marBottom w:val="0"/>
          <w:divBdr>
            <w:top w:val="none" w:sz="0" w:space="0" w:color="auto"/>
            <w:left w:val="none" w:sz="0" w:space="0" w:color="auto"/>
            <w:bottom w:val="none" w:sz="0" w:space="0" w:color="auto"/>
            <w:right w:val="none" w:sz="0" w:space="0" w:color="auto"/>
          </w:divBdr>
          <w:divsChild>
            <w:div w:id="192009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2191">
      <w:bodyDiv w:val="1"/>
      <w:marLeft w:val="0"/>
      <w:marRight w:val="0"/>
      <w:marTop w:val="0"/>
      <w:marBottom w:val="0"/>
      <w:divBdr>
        <w:top w:val="none" w:sz="0" w:space="0" w:color="auto"/>
        <w:left w:val="none" w:sz="0" w:space="0" w:color="auto"/>
        <w:bottom w:val="none" w:sz="0" w:space="0" w:color="auto"/>
        <w:right w:val="none" w:sz="0" w:space="0" w:color="auto"/>
      </w:divBdr>
      <w:divsChild>
        <w:div w:id="2077777694">
          <w:marLeft w:val="0"/>
          <w:marRight w:val="0"/>
          <w:marTop w:val="0"/>
          <w:marBottom w:val="0"/>
          <w:divBdr>
            <w:top w:val="none" w:sz="0" w:space="0" w:color="auto"/>
            <w:left w:val="none" w:sz="0" w:space="0" w:color="auto"/>
            <w:bottom w:val="none" w:sz="0" w:space="0" w:color="auto"/>
            <w:right w:val="none" w:sz="0" w:space="0" w:color="auto"/>
          </w:divBdr>
          <w:divsChild>
            <w:div w:id="753092536">
              <w:marLeft w:val="0"/>
              <w:marRight w:val="0"/>
              <w:marTop w:val="0"/>
              <w:marBottom w:val="0"/>
              <w:divBdr>
                <w:top w:val="none" w:sz="0" w:space="0" w:color="auto"/>
                <w:left w:val="none" w:sz="0" w:space="0" w:color="auto"/>
                <w:bottom w:val="none" w:sz="0" w:space="0" w:color="auto"/>
                <w:right w:val="none" w:sz="0" w:space="0" w:color="auto"/>
              </w:divBdr>
              <w:divsChild>
                <w:div w:id="1083375704">
                  <w:marLeft w:val="0"/>
                  <w:marRight w:val="0"/>
                  <w:marTop w:val="0"/>
                  <w:marBottom w:val="0"/>
                  <w:divBdr>
                    <w:top w:val="none" w:sz="0" w:space="0" w:color="auto"/>
                    <w:left w:val="none" w:sz="0" w:space="0" w:color="auto"/>
                    <w:bottom w:val="none" w:sz="0" w:space="0" w:color="auto"/>
                    <w:right w:val="none" w:sz="0" w:space="0" w:color="auto"/>
                  </w:divBdr>
                  <w:divsChild>
                    <w:div w:id="1113549089">
                      <w:marLeft w:val="0"/>
                      <w:marRight w:val="0"/>
                      <w:marTop w:val="0"/>
                      <w:marBottom w:val="0"/>
                      <w:divBdr>
                        <w:top w:val="none" w:sz="0" w:space="0" w:color="auto"/>
                        <w:left w:val="none" w:sz="0" w:space="0" w:color="auto"/>
                        <w:bottom w:val="none" w:sz="0" w:space="0" w:color="auto"/>
                        <w:right w:val="none" w:sz="0" w:space="0" w:color="auto"/>
                      </w:divBdr>
                      <w:divsChild>
                        <w:div w:id="7611471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76321">
      <w:bodyDiv w:val="1"/>
      <w:marLeft w:val="0"/>
      <w:marRight w:val="0"/>
      <w:marTop w:val="0"/>
      <w:marBottom w:val="0"/>
      <w:divBdr>
        <w:top w:val="none" w:sz="0" w:space="0" w:color="auto"/>
        <w:left w:val="none" w:sz="0" w:space="0" w:color="auto"/>
        <w:bottom w:val="none" w:sz="0" w:space="0" w:color="auto"/>
        <w:right w:val="none" w:sz="0" w:space="0" w:color="auto"/>
      </w:divBdr>
    </w:div>
    <w:div w:id="427385561">
      <w:bodyDiv w:val="1"/>
      <w:marLeft w:val="0"/>
      <w:marRight w:val="0"/>
      <w:marTop w:val="0"/>
      <w:marBottom w:val="0"/>
      <w:divBdr>
        <w:top w:val="none" w:sz="0" w:space="0" w:color="auto"/>
        <w:left w:val="none" w:sz="0" w:space="0" w:color="auto"/>
        <w:bottom w:val="none" w:sz="0" w:space="0" w:color="auto"/>
        <w:right w:val="none" w:sz="0" w:space="0" w:color="auto"/>
      </w:divBdr>
    </w:div>
    <w:div w:id="429006315">
      <w:bodyDiv w:val="1"/>
      <w:marLeft w:val="0"/>
      <w:marRight w:val="0"/>
      <w:marTop w:val="0"/>
      <w:marBottom w:val="0"/>
      <w:divBdr>
        <w:top w:val="none" w:sz="0" w:space="0" w:color="auto"/>
        <w:left w:val="none" w:sz="0" w:space="0" w:color="auto"/>
        <w:bottom w:val="none" w:sz="0" w:space="0" w:color="auto"/>
        <w:right w:val="none" w:sz="0" w:space="0" w:color="auto"/>
      </w:divBdr>
    </w:div>
    <w:div w:id="429740068">
      <w:bodyDiv w:val="1"/>
      <w:marLeft w:val="0"/>
      <w:marRight w:val="0"/>
      <w:marTop w:val="0"/>
      <w:marBottom w:val="0"/>
      <w:divBdr>
        <w:top w:val="none" w:sz="0" w:space="0" w:color="auto"/>
        <w:left w:val="none" w:sz="0" w:space="0" w:color="auto"/>
        <w:bottom w:val="none" w:sz="0" w:space="0" w:color="auto"/>
        <w:right w:val="none" w:sz="0" w:space="0" w:color="auto"/>
      </w:divBdr>
    </w:div>
    <w:div w:id="432435109">
      <w:bodyDiv w:val="1"/>
      <w:marLeft w:val="0"/>
      <w:marRight w:val="0"/>
      <w:marTop w:val="0"/>
      <w:marBottom w:val="0"/>
      <w:divBdr>
        <w:top w:val="none" w:sz="0" w:space="0" w:color="auto"/>
        <w:left w:val="none" w:sz="0" w:space="0" w:color="auto"/>
        <w:bottom w:val="none" w:sz="0" w:space="0" w:color="auto"/>
        <w:right w:val="none" w:sz="0" w:space="0" w:color="auto"/>
      </w:divBdr>
    </w:div>
    <w:div w:id="436995959">
      <w:bodyDiv w:val="1"/>
      <w:marLeft w:val="0"/>
      <w:marRight w:val="0"/>
      <w:marTop w:val="0"/>
      <w:marBottom w:val="0"/>
      <w:divBdr>
        <w:top w:val="none" w:sz="0" w:space="0" w:color="auto"/>
        <w:left w:val="none" w:sz="0" w:space="0" w:color="auto"/>
        <w:bottom w:val="none" w:sz="0" w:space="0" w:color="auto"/>
        <w:right w:val="none" w:sz="0" w:space="0" w:color="auto"/>
      </w:divBdr>
    </w:div>
    <w:div w:id="445122792">
      <w:bodyDiv w:val="1"/>
      <w:marLeft w:val="0"/>
      <w:marRight w:val="0"/>
      <w:marTop w:val="0"/>
      <w:marBottom w:val="0"/>
      <w:divBdr>
        <w:top w:val="none" w:sz="0" w:space="0" w:color="auto"/>
        <w:left w:val="none" w:sz="0" w:space="0" w:color="auto"/>
        <w:bottom w:val="none" w:sz="0" w:space="0" w:color="auto"/>
        <w:right w:val="none" w:sz="0" w:space="0" w:color="auto"/>
      </w:divBdr>
      <w:divsChild>
        <w:div w:id="344016003">
          <w:marLeft w:val="15"/>
          <w:marRight w:val="15"/>
          <w:marTop w:val="15"/>
          <w:marBottom w:val="15"/>
          <w:divBdr>
            <w:top w:val="none" w:sz="0" w:space="0" w:color="auto"/>
            <w:left w:val="none" w:sz="0" w:space="0" w:color="auto"/>
            <w:bottom w:val="none" w:sz="0" w:space="0" w:color="auto"/>
            <w:right w:val="none" w:sz="0" w:space="0" w:color="auto"/>
          </w:divBdr>
        </w:div>
        <w:div w:id="412431835">
          <w:marLeft w:val="15"/>
          <w:marRight w:val="15"/>
          <w:marTop w:val="15"/>
          <w:marBottom w:val="15"/>
          <w:divBdr>
            <w:top w:val="none" w:sz="0" w:space="0" w:color="auto"/>
            <w:left w:val="none" w:sz="0" w:space="0" w:color="auto"/>
            <w:bottom w:val="none" w:sz="0" w:space="0" w:color="auto"/>
            <w:right w:val="none" w:sz="0" w:space="0" w:color="auto"/>
          </w:divBdr>
        </w:div>
        <w:div w:id="516310341">
          <w:marLeft w:val="15"/>
          <w:marRight w:val="15"/>
          <w:marTop w:val="15"/>
          <w:marBottom w:val="15"/>
          <w:divBdr>
            <w:top w:val="none" w:sz="0" w:space="0" w:color="auto"/>
            <w:left w:val="none" w:sz="0" w:space="0" w:color="auto"/>
            <w:bottom w:val="none" w:sz="0" w:space="0" w:color="auto"/>
            <w:right w:val="none" w:sz="0" w:space="0" w:color="auto"/>
          </w:divBdr>
        </w:div>
        <w:div w:id="1086918447">
          <w:marLeft w:val="15"/>
          <w:marRight w:val="15"/>
          <w:marTop w:val="15"/>
          <w:marBottom w:val="15"/>
          <w:divBdr>
            <w:top w:val="none" w:sz="0" w:space="0" w:color="auto"/>
            <w:left w:val="none" w:sz="0" w:space="0" w:color="auto"/>
            <w:bottom w:val="none" w:sz="0" w:space="0" w:color="auto"/>
            <w:right w:val="none" w:sz="0" w:space="0" w:color="auto"/>
          </w:divBdr>
        </w:div>
        <w:div w:id="1767119815">
          <w:marLeft w:val="15"/>
          <w:marRight w:val="15"/>
          <w:marTop w:val="15"/>
          <w:marBottom w:val="15"/>
          <w:divBdr>
            <w:top w:val="none" w:sz="0" w:space="0" w:color="auto"/>
            <w:left w:val="none" w:sz="0" w:space="0" w:color="auto"/>
            <w:bottom w:val="none" w:sz="0" w:space="0" w:color="auto"/>
            <w:right w:val="none" w:sz="0" w:space="0" w:color="auto"/>
          </w:divBdr>
        </w:div>
        <w:div w:id="2146044514">
          <w:marLeft w:val="15"/>
          <w:marRight w:val="15"/>
          <w:marTop w:val="15"/>
          <w:marBottom w:val="15"/>
          <w:divBdr>
            <w:top w:val="none" w:sz="0" w:space="0" w:color="auto"/>
            <w:left w:val="none" w:sz="0" w:space="0" w:color="auto"/>
            <w:bottom w:val="none" w:sz="0" w:space="0" w:color="auto"/>
            <w:right w:val="none" w:sz="0" w:space="0" w:color="auto"/>
          </w:divBdr>
        </w:div>
      </w:divsChild>
    </w:div>
    <w:div w:id="451678370">
      <w:bodyDiv w:val="1"/>
      <w:marLeft w:val="0"/>
      <w:marRight w:val="0"/>
      <w:marTop w:val="0"/>
      <w:marBottom w:val="0"/>
      <w:divBdr>
        <w:top w:val="none" w:sz="0" w:space="0" w:color="auto"/>
        <w:left w:val="none" w:sz="0" w:space="0" w:color="auto"/>
        <w:bottom w:val="none" w:sz="0" w:space="0" w:color="auto"/>
        <w:right w:val="none" w:sz="0" w:space="0" w:color="auto"/>
      </w:divBdr>
    </w:div>
    <w:div w:id="452597374">
      <w:bodyDiv w:val="1"/>
      <w:marLeft w:val="0"/>
      <w:marRight w:val="0"/>
      <w:marTop w:val="0"/>
      <w:marBottom w:val="0"/>
      <w:divBdr>
        <w:top w:val="none" w:sz="0" w:space="0" w:color="auto"/>
        <w:left w:val="none" w:sz="0" w:space="0" w:color="auto"/>
        <w:bottom w:val="none" w:sz="0" w:space="0" w:color="auto"/>
        <w:right w:val="none" w:sz="0" w:space="0" w:color="auto"/>
      </w:divBdr>
    </w:div>
    <w:div w:id="457378508">
      <w:bodyDiv w:val="1"/>
      <w:marLeft w:val="0"/>
      <w:marRight w:val="0"/>
      <w:marTop w:val="0"/>
      <w:marBottom w:val="0"/>
      <w:divBdr>
        <w:top w:val="none" w:sz="0" w:space="0" w:color="auto"/>
        <w:left w:val="none" w:sz="0" w:space="0" w:color="auto"/>
        <w:bottom w:val="none" w:sz="0" w:space="0" w:color="auto"/>
        <w:right w:val="none" w:sz="0" w:space="0" w:color="auto"/>
      </w:divBdr>
    </w:div>
    <w:div w:id="474102624">
      <w:bodyDiv w:val="1"/>
      <w:marLeft w:val="0"/>
      <w:marRight w:val="0"/>
      <w:marTop w:val="0"/>
      <w:marBottom w:val="0"/>
      <w:divBdr>
        <w:top w:val="none" w:sz="0" w:space="0" w:color="auto"/>
        <w:left w:val="none" w:sz="0" w:space="0" w:color="auto"/>
        <w:bottom w:val="none" w:sz="0" w:space="0" w:color="auto"/>
        <w:right w:val="none" w:sz="0" w:space="0" w:color="auto"/>
      </w:divBdr>
    </w:div>
    <w:div w:id="478347751">
      <w:bodyDiv w:val="1"/>
      <w:marLeft w:val="0"/>
      <w:marRight w:val="0"/>
      <w:marTop w:val="0"/>
      <w:marBottom w:val="0"/>
      <w:divBdr>
        <w:top w:val="none" w:sz="0" w:space="0" w:color="auto"/>
        <w:left w:val="none" w:sz="0" w:space="0" w:color="auto"/>
        <w:bottom w:val="none" w:sz="0" w:space="0" w:color="auto"/>
        <w:right w:val="none" w:sz="0" w:space="0" w:color="auto"/>
      </w:divBdr>
    </w:div>
    <w:div w:id="479273657">
      <w:bodyDiv w:val="1"/>
      <w:marLeft w:val="0"/>
      <w:marRight w:val="0"/>
      <w:marTop w:val="0"/>
      <w:marBottom w:val="0"/>
      <w:divBdr>
        <w:top w:val="none" w:sz="0" w:space="0" w:color="auto"/>
        <w:left w:val="none" w:sz="0" w:space="0" w:color="auto"/>
        <w:bottom w:val="none" w:sz="0" w:space="0" w:color="auto"/>
        <w:right w:val="none" w:sz="0" w:space="0" w:color="auto"/>
      </w:divBdr>
      <w:divsChild>
        <w:div w:id="891621363">
          <w:marLeft w:val="0"/>
          <w:marRight w:val="0"/>
          <w:marTop w:val="0"/>
          <w:marBottom w:val="0"/>
          <w:divBdr>
            <w:top w:val="none" w:sz="0" w:space="0" w:color="auto"/>
            <w:left w:val="none" w:sz="0" w:space="0" w:color="auto"/>
            <w:bottom w:val="none" w:sz="0" w:space="0" w:color="auto"/>
            <w:right w:val="none" w:sz="0" w:space="0" w:color="auto"/>
          </w:divBdr>
        </w:div>
      </w:divsChild>
    </w:div>
    <w:div w:id="480925624">
      <w:bodyDiv w:val="1"/>
      <w:marLeft w:val="0"/>
      <w:marRight w:val="0"/>
      <w:marTop w:val="0"/>
      <w:marBottom w:val="0"/>
      <w:divBdr>
        <w:top w:val="none" w:sz="0" w:space="0" w:color="auto"/>
        <w:left w:val="none" w:sz="0" w:space="0" w:color="auto"/>
        <w:bottom w:val="none" w:sz="0" w:space="0" w:color="auto"/>
        <w:right w:val="none" w:sz="0" w:space="0" w:color="auto"/>
      </w:divBdr>
    </w:div>
    <w:div w:id="483590182">
      <w:bodyDiv w:val="1"/>
      <w:marLeft w:val="0"/>
      <w:marRight w:val="0"/>
      <w:marTop w:val="0"/>
      <w:marBottom w:val="0"/>
      <w:divBdr>
        <w:top w:val="none" w:sz="0" w:space="0" w:color="auto"/>
        <w:left w:val="none" w:sz="0" w:space="0" w:color="auto"/>
        <w:bottom w:val="none" w:sz="0" w:space="0" w:color="auto"/>
        <w:right w:val="none" w:sz="0" w:space="0" w:color="auto"/>
      </w:divBdr>
    </w:div>
    <w:div w:id="489827866">
      <w:bodyDiv w:val="1"/>
      <w:marLeft w:val="0"/>
      <w:marRight w:val="0"/>
      <w:marTop w:val="0"/>
      <w:marBottom w:val="0"/>
      <w:divBdr>
        <w:top w:val="none" w:sz="0" w:space="0" w:color="auto"/>
        <w:left w:val="none" w:sz="0" w:space="0" w:color="auto"/>
        <w:bottom w:val="none" w:sz="0" w:space="0" w:color="auto"/>
        <w:right w:val="none" w:sz="0" w:space="0" w:color="auto"/>
      </w:divBdr>
    </w:div>
    <w:div w:id="494494325">
      <w:bodyDiv w:val="1"/>
      <w:marLeft w:val="0"/>
      <w:marRight w:val="0"/>
      <w:marTop w:val="0"/>
      <w:marBottom w:val="0"/>
      <w:divBdr>
        <w:top w:val="none" w:sz="0" w:space="0" w:color="auto"/>
        <w:left w:val="none" w:sz="0" w:space="0" w:color="auto"/>
        <w:bottom w:val="none" w:sz="0" w:space="0" w:color="auto"/>
        <w:right w:val="none" w:sz="0" w:space="0" w:color="auto"/>
      </w:divBdr>
    </w:div>
    <w:div w:id="498040624">
      <w:bodyDiv w:val="1"/>
      <w:marLeft w:val="0"/>
      <w:marRight w:val="0"/>
      <w:marTop w:val="0"/>
      <w:marBottom w:val="0"/>
      <w:divBdr>
        <w:top w:val="none" w:sz="0" w:space="0" w:color="auto"/>
        <w:left w:val="none" w:sz="0" w:space="0" w:color="auto"/>
        <w:bottom w:val="none" w:sz="0" w:space="0" w:color="auto"/>
        <w:right w:val="none" w:sz="0" w:space="0" w:color="auto"/>
      </w:divBdr>
      <w:divsChild>
        <w:div w:id="1489056692">
          <w:marLeft w:val="0"/>
          <w:marRight w:val="0"/>
          <w:marTop w:val="0"/>
          <w:marBottom w:val="0"/>
          <w:divBdr>
            <w:top w:val="none" w:sz="0" w:space="0" w:color="auto"/>
            <w:left w:val="none" w:sz="0" w:space="0" w:color="auto"/>
            <w:bottom w:val="none" w:sz="0" w:space="0" w:color="auto"/>
            <w:right w:val="none" w:sz="0" w:space="0" w:color="auto"/>
          </w:divBdr>
        </w:div>
      </w:divsChild>
    </w:div>
    <w:div w:id="502011622">
      <w:bodyDiv w:val="1"/>
      <w:marLeft w:val="0"/>
      <w:marRight w:val="0"/>
      <w:marTop w:val="0"/>
      <w:marBottom w:val="0"/>
      <w:divBdr>
        <w:top w:val="none" w:sz="0" w:space="0" w:color="auto"/>
        <w:left w:val="none" w:sz="0" w:space="0" w:color="auto"/>
        <w:bottom w:val="none" w:sz="0" w:space="0" w:color="auto"/>
        <w:right w:val="none" w:sz="0" w:space="0" w:color="auto"/>
      </w:divBdr>
    </w:div>
    <w:div w:id="502280099">
      <w:bodyDiv w:val="1"/>
      <w:marLeft w:val="0"/>
      <w:marRight w:val="0"/>
      <w:marTop w:val="0"/>
      <w:marBottom w:val="0"/>
      <w:divBdr>
        <w:top w:val="none" w:sz="0" w:space="0" w:color="auto"/>
        <w:left w:val="none" w:sz="0" w:space="0" w:color="auto"/>
        <w:bottom w:val="none" w:sz="0" w:space="0" w:color="auto"/>
        <w:right w:val="none" w:sz="0" w:space="0" w:color="auto"/>
      </w:divBdr>
    </w:div>
    <w:div w:id="507251363">
      <w:bodyDiv w:val="1"/>
      <w:marLeft w:val="0"/>
      <w:marRight w:val="0"/>
      <w:marTop w:val="0"/>
      <w:marBottom w:val="0"/>
      <w:divBdr>
        <w:top w:val="none" w:sz="0" w:space="0" w:color="auto"/>
        <w:left w:val="none" w:sz="0" w:space="0" w:color="auto"/>
        <w:bottom w:val="none" w:sz="0" w:space="0" w:color="auto"/>
        <w:right w:val="none" w:sz="0" w:space="0" w:color="auto"/>
      </w:divBdr>
    </w:div>
    <w:div w:id="511456551">
      <w:bodyDiv w:val="1"/>
      <w:marLeft w:val="0"/>
      <w:marRight w:val="0"/>
      <w:marTop w:val="0"/>
      <w:marBottom w:val="0"/>
      <w:divBdr>
        <w:top w:val="none" w:sz="0" w:space="0" w:color="auto"/>
        <w:left w:val="none" w:sz="0" w:space="0" w:color="auto"/>
        <w:bottom w:val="none" w:sz="0" w:space="0" w:color="auto"/>
        <w:right w:val="none" w:sz="0" w:space="0" w:color="auto"/>
      </w:divBdr>
    </w:div>
    <w:div w:id="516698266">
      <w:bodyDiv w:val="1"/>
      <w:marLeft w:val="0"/>
      <w:marRight w:val="0"/>
      <w:marTop w:val="0"/>
      <w:marBottom w:val="0"/>
      <w:divBdr>
        <w:top w:val="none" w:sz="0" w:space="0" w:color="auto"/>
        <w:left w:val="none" w:sz="0" w:space="0" w:color="auto"/>
        <w:bottom w:val="none" w:sz="0" w:space="0" w:color="auto"/>
        <w:right w:val="none" w:sz="0" w:space="0" w:color="auto"/>
      </w:divBdr>
    </w:div>
    <w:div w:id="526479908">
      <w:bodyDiv w:val="1"/>
      <w:marLeft w:val="0"/>
      <w:marRight w:val="0"/>
      <w:marTop w:val="0"/>
      <w:marBottom w:val="0"/>
      <w:divBdr>
        <w:top w:val="none" w:sz="0" w:space="0" w:color="auto"/>
        <w:left w:val="none" w:sz="0" w:space="0" w:color="auto"/>
        <w:bottom w:val="none" w:sz="0" w:space="0" w:color="auto"/>
        <w:right w:val="none" w:sz="0" w:space="0" w:color="auto"/>
      </w:divBdr>
    </w:div>
    <w:div w:id="530993487">
      <w:bodyDiv w:val="1"/>
      <w:marLeft w:val="0"/>
      <w:marRight w:val="0"/>
      <w:marTop w:val="0"/>
      <w:marBottom w:val="0"/>
      <w:divBdr>
        <w:top w:val="none" w:sz="0" w:space="0" w:color="auto"/>
        <w:left w:val="none" w:sz="0" w:space="0" w:color="auto"/>
        <w:bottom w:val="none" w:sz="0" w:space="0" w:color="auto"/>
        <w:right w:val="none" w:sz="0" w:space="0" w:color="auto"/>
      </w:divBdr>
    </w:div>
    <w:div w:id="532810920">
      <w:bodyDiv w:val="1"/>
      <w:marLeft w:val="0"/>
      <w:marRight w:val="0"/>
      <w:marTop w:val="0"/>
      <w:marBottom w:val="0"/>
      <w:divBdr>
        <w:top w:val="none" w:sz="0" w:space="0" w:color="auto"/>
        <w:left w:val="none" w:sz="0" w:space="0" w:color="auto"/>
        <w:bottom w:val="none" w:sz="0" w:space="0" w:color="auto"/>
        <w:right w:val="none" w:sz="0" w:space="0" w:color="auto"/>
      </w:divBdr>
    </w:div>
    <w:div w:id="533465596">
      <w:bodyDiv w:val="1"/>
      <w:marLeft w:val="0"/>
      <w:marRight w:val="0"/>
      <w:marTop w:val="0"/>
      <w:marBottom w:val="0"/>
      <w:divBdr>
        <w:top w:val="none" w:sz="0" w:space="0" w:color="auto"/>
        <w:left w:val="none" w:sz="0" w:space="0" w:color="auto"/>
        <w:bottom w:val="none" w:sz="0" w:space="0" w:color="auto"/>
        <w:right w:val="none" w:sz="0" w:space="0" w:color="auto"/>
      </w:divBdr>
      <w:divsChild>
        <w:div w:id="93792084">
          <w:marLeft w:val="0"/>
          <w:marRight w:val="0"/>
          <w:marTop w:val="0"/>
          <w:marBottom w:val="0"/>
          <w:divBdr>
            <w:top w:val="none" w:sz="0" w:space="0" w:color="auto"/>
            <w:left w:val="none" w:sz="0" w:space="0" w:color="auto"/>
            <w:bottom w:val="none" w:sz="0" w:space="0" w:color="auto"/>
            <w:right w:val="none" w:sz="0" w:space="0" w:color="auto"/>
          </w:divBdr>
          <w:divsChild>
            <w:div w:id="1096291786">
              <w:marLeft w:val="0"/>
              <w:marRight w:val="0"/>
              <w:marTop w:val="0"/>
              <w:marBottom w:val="0"/>
              <w:divBdr>
                <w:top w:val="none" w:sz="0" w:space="0" w:color="auto"/>
                <w:left w:val="none" w:sz="0" w:space="0" w:color="auto"/>
                <w:bottom w:val="none" w:sz="0" w:space="0" w:color="auto"/>
                <w:right w:val="none" w:sz="0" w:space="0" w:color="auto"/>
              </w:divBdr>
            </w:div>
          </w:divsChild>
        </w:div>
        <w:div w:id="184951863">
          <w:marLeft w:val="0"/>
          <w:marRight w:val="0"/>
          <w:marTop w:val="0"/>
          <w:marBottom w:val="0"/>
          <w:divBdr>
            <w:top w:val="none" w:sz="0" w:space="0" w:color="auto"/>
            <w:left w:val="none" w:sz="0" w:space="0" w:color="auto"/>
            <w:bottom w:val="none" w:sz="0" w:space="0" w:color="auto"/>
            <w:right w:val="none" w:sz="0" w:space="0" w:color="auto"/>
          </w:divBdr>
          <w:divsChild>
            <w:div w:id="151485055">
              <w:marLeft w:val="0"/>
              <w:marRight w:val="0"/>
              <w:marTop w:val="0"/>
              <w:marBottom w:val="0"/>
              <w:divBdr>
                <w:top w:val="none" w:sz="0" w:space="0" w:color="auto"/>
                <w:left w:val="none" w:sz="0" w:space="0" w:color="auto"/>
                <w:bottom w:val="none" w:sz="0" w:space="0" w:color="auto"/>
                <w:right w:val="none" w:sz="0" w:space="0" w:color="auto"/>
              </w:divBdr>
            </w:div>
          </w:divsChild>
        </w:div>
        <w:div w:id="229120788">
          <w:marLeft w:val="0"/>
          <w:marRight w:val="0"/>
          <w:marTop w:val="0"/>
          <w:marBottom w:val="0"/>
          <w:divBdr>
            <w:top w:val="none" w:sz="0" w:space="0" w:color="auto"/>
            <w:left w:val="none" w:sz="0" w:space="0" w:color="auto"/>
            <w:bottom w:val="none" w:sz="0" w:space="0" w:color="auto"/>
            <w:right w:val="none" w:sz="0" w:space="0" w:color="auto"/>
          </w:divBdr>
          <w:divsChild>
            <w:div w:id="548760727">
              <w:marLeft w:val="0"/>
              <w:marRight w:val="0"/>
              <w:marTop w:val="0"/>
              <w:marBottom w:val="0"/>
              <w:divBdr>
                <w:top w:val="none" w:sz="0" w:space="0" w:color="auto"/>
                <w:left w:val="none" w:sz="0" w:space="0" w:color="auto"/>
                <w:bottom w:val="none" w:sz="0" w:space="0" w:color="auto"/>
                <w:right w:val="none" w:sz="0" w:space="0" w:color="auto"/>
              </w:divBdr>
            </w:div>
          </w:divsChild>
        </w:div>
        <w:div w:id="292828984">
          <w:marLeft w:val="0"/>
          <w:marRight w:val="0"/>
          <w:marTop w:val="0"/>
          <w:marBottom w:val="0"/>
          <w:divBdr>
            <w:top w:val="none" w:sz="0" w:space="0" w:color="auto"/>
            <w:left w:val="none" w:sz="0" w:space="0" w:color="auto"/>
            <w:bottom w:val="none" w:sz="0" w:space="0" w:color="auto"/>
            <w:right w:val="none" w:sz="0" w:space="0" w:color="auto"/>
          </w:divBdr>
          <w:divsChild>
            <w:div w:id="724639730">
              <w:marLeft w:val="0"/>
              <w:marRight w:val="0"/>
              <w:marTop w:val="0"/>
              <w:marBottom w:val="0"/>
              <w:divBdr>
                <w:top w:val="none" w:sz="0" w:space="0" w:color="auto"/>
                <w:left w:val="none" w:sz="0" w:space="0" w:color="auto"/>
                <w:bottom w:val="none" w:sz="0" w:space="0" w:color="auto"/>
                <w:right w:val="none" w:sz="0" w:space="0" w:color="auto"/>
              </w:divBdr>
            </w:div>
          </w:divsChild>
        </w:div>
        <w:div w:id="349795071">
          <w:marLeft w:val="0"/>
          <w:marRight w:val="0"/>
          <w:marTop w:val="0"/>
          <w:marBottom w:val="0"/>
          <w:divBdr>
            <w:top w:val="none" w:sz="0" w:space="0" w:color="auto"/>
            <w:left w:val="none" w:sz="0" w:space="0" w:color="auto"/>
            <w:bottom w:val="none" w:sz="0" w:space="0" w:color="auto"/>
            <w:right w:val="none" w:sz="0" w:space="0" w:color="auto"/>
          </w:divBdr>
          <w:divsChild>
            <w:div w:id="891892823">
              <w:marLeft w:val="0"/>
              <w:marRight w:val="0"/>
              <w:marTop w:val="0"/>
              <w:marBottom w:val="0"/>
              <w:divBdr>
                <w:top w:val="none" w:sz="0" w:space="0" w:color="auto"/>
                <w:left w:val="none" w:sz="0" w:space="0" w:color="auto"/>
                <w:bottom w:val="none" w:sz="0" w:space="0" w:color="auto"/>
                <w:right w:val="none" w:sz="0" w:space="0" w:color="auto"/>
              </w:divBdr>
            </w:div>
          </w:divsChild>
        </w:div>
        <w:div w:id="367334721">
          <w:marLeft w:val="0"/>
          <w:marRight w:val="0"/>
          <w:marTop w:val="0"/>
          <w:marBottom w:val="0"/>
          <w:divBdr>
            <w:top w:val="none" w:sz="0" w:space="0" w:color="auto"/>
            <w:left w:val="none" w:sz="0" w:space="0" w:color="auto"/>
            <w:bottom w:val="none" w:sz="0" w:space="0" w:color="auto"/>
            <w:right w:val="none" w:sz="0" w:space="0" w:color="auto"/>
          </w:divBdr>
          <w:divsChild>
            <w:div w:id="1632127185">
              <w:marLeft w:val="0"/>
              <w:marRight w:val="0"/>
              <w:marTop w:val="0"/>
              <w:marBottom w:val="0"/>
              <w:divBdr>
                <w:top w:val="none" w:sz="0" w:space="0" w:color="auto"/>
                <w:left w:val="none" w:sz="0" w:space="0" w:color="auto"/>
                <w:bottom w:val="none" w:sz="0" w:space="0" w:color="auto"/>
                <w:right w:val="none" w:sz="0" w:space="0" w:color="auto"/>
              </w:divBdr>
            </w:div>
          </w:divsChild>
        </w:div>
        <w:div w:id="416365258">
          <w:marLeft w:val="0"/>
          <w:marRight w:val="0"/>
          <w:marTop w:val="0"/>
          <w:marBottom w:val="0"/>
          <w:divBdr>
            <w:top w:val="none" w:sz="0" w:space="0" w:color="auto"/>
            <w:left w:val="none" w:sz="0" w:space="0" w:color="auto"/>
            <w:bottom w:val="none" w:sz="0" w:space="0" w:color="auto"/>
            <w:right w:val="none" w:sz="0" w:space="0" w:color="auto"/>
          </w:divBdr>
          <w:divsChild>
            <w:div w:id="1871600213">
              <w:marLeft w:val="0"/>
              <w:marRight w:val="0"/>
              <w:marTop w:val="0"/>
              <w:marBottom w:val="0"/>
              <w:divBdr>
                <w:top w:val="none" w:sz="0" w:space="0" w:color="auto"/>
                <w:left w:val="none" w:sz="0" w:space="0" w:color="auto"/>
                <w:bottom w:val="none" w:sz="0" w:space="0" w:color="auto"/>
                <w:right w:val="none" w:sz="0" w:space="0" w:color="auto"/>
              </w:divBdr>
            </w:div>
          </w:divsChild>
        </w:div>
        <w:div w:id="433407929">
          <w:marLeft w:val="0"/>
          <w:marRight w:val="0"/>
          <w:marTop w:val="0"/>
          <w:marBottom w:val="0"/>
          <w:divBdr>
            <w:top w:val="none" w:sz="0" w:space="0" w:color="auto"/>
            <w:left w:val="none" w:sz="0" w:space="0" w:color="auto"/>
            <w:bottom w:val="none" w:sz="0" w:space="0" w:color="auto"/>
            <w:right w:val="none" w:sz="0" w:space="0" w:color="auto"/>
          </w:divBdr>
          <w:divsChild>
            <w:div w:id="1128351596">
              <w:marLeft w:val="0"/>
              <w:marRight w:val="0"/>
              <w:marTop w:val="0"/>
              <w:marBottom w:val="0"/>
              <w:divBdr>
                <w:top w:val="none" w:sz="0" w:space="0" w:color="auto"/>
                <w:left w:val="none" w:sz="0" w:space="0" w:color="auto"/>
                <w:bottom w:val="none" w:sz="0" w:space="0" w:color="auto"/>
                <w:right w:val="none" w:sz="0" w:space="0" w:color="auto"/>
              </w:divBdr>
            </w:div>
          </w:divsChild>
        </w:div>
        <w:div w:id="479154298">
          <w:marLeft w:val="0"/>
          <w:marRight w:val="0"/>
          <w:marTop w:val="0"/>
          <w:marBottom w:val="0"/>
          <w:divBdr>
            <w:top w:val="none" w:sz="0" w:space="0" w:color="auto"/>
            <w:left w:val="none" w:sz="0" w:space="0" w:color="auto"/>
            <w:bottom w:val="none" w:sz="0" w:space="0" w:color="auto"/>
            <w:right w:val="none" w:sz="0" w:space="0" w:color="auto"/>
          </w:divBdr>
          <w:divsChild>
            <w:div w:id="998845971">
              <w:marLeft w:val="0"/>
              <w:marRight w:val="0"/>
              <w:marTop w:val="0"/>
              <w:marBottom w:val="0"/>
              <w:divBdr>
                <w:top w:val="none" w:sz="0" w:space="0" w:color="auto"/>
                <w:left w:val="none" w:sz="0" w:space="0" w:color="auto"/>
                <w:bottom w:val="none" w:sz="0" w:space="0" w:color="auto"/>
                <w:right w:val="none" w:sz="0" w:space="0" w:color="auto"/>
              </w:divBdr>
            </w:div>
          </w:divsChild>
        </w:div>
        <w:div w:id="482309598">
          <w:marLeft w:val="0"/>
          <w:marRight w:val="0"/>
          <w:marTop w:val="0"/>
          <w:marBottom w:val="0"/>
          <w:divBdr>
            <w:top w:val="none" w:sz="0" w:space="0" w:color="auto"/>
            <w:left w:val="none" w:sz="0" w:space="0" w:color="auto"/>
            <w:bottom w:val="none" w:sz="0" w:space="0" w:color="auto"/>
            <w:right w:val="none" w:sz="0" w:space="0" w:color="auto"/>
          </w:divBdr>
          <w:divsChild>
            <w:div w:id="1773239666">
              <w:marLeft w:val="0"/>
              <w:marRight w:val="0"/>
              <w:marTop w:val="0"/>
              <w:marBottom w:val="0"/>
              <w:divBdr>
                <w:top w:val="none" w:sz="0" w:space="0" w:color="auto"/>
                <w:left w:val="none" w:sz="0" w:space="0" w:color="auto"/>
                <w:bottom w:val="none" w:sz="0" w:space="0" w:color="auto"/>
                <w:right w:val="none" w:sz="0" w:space="0" w:color="auto"/>
              </w:divBdr>
            </w:div>
          </w:divsChild>
        </w:div>
        <w:div w:id="638846670">
          <w:marLeft w:val="0"/>
          <w:marRight w:val="0"/>
          <w:marTop w:val="0"/>
          <w:marBottom w:val="0"/>
          <w:divBdr>
            <w:top w:val="none" w:sz="0" w:space="0" w:color="auto"/>
            <w:left w:val="none" w:sz="0" w:space="0" w:color="auto"/>
            <w:bottom w:val="none" w:sz="0" w:space="0" w:color="auto"/>
            <w:right w:val="none" w:sz="0" w:space="0" w:color="auto"/>
          </w:divBdr>
          <w:divsChild>
            <w:div w:id="652176476">
              <w:marLeft w:val="0"/>
              <w:marRight w:val="0"/>
              <w:marTop w:val="0"/>
              <w:marBottom w:val="0"/>
              <w:divBdr>
                <w:top w:val="none" w:sz="0" w:space="0" w:color="auto"/>
                <w:left w:val="none" w:sz="0" w:space="0" w:color="auto"/>
                <w:bottom w:val="none" w:sz="0" w:space="0" w:color="auto"/>
                <w:right w:val="none" w:sz="0" w:space="0" w:color="auto"/>
              </w:divBdr>
            </w:div>
          </w:divsChild>
        </w:div>
        <w:div w:id="662199985">
          <w:marLeft w:val="0"/>
          <w:marRight w:val="0"/>
          <w:marTop w:val="0"/>
          <w:marBottom w:val="0"/>
          <w:divBdr>
            <w:top w:val="none" w:sz="0" w:space="0" w:color="auto"/>
            <w:left w:val="none" w:sz="0" w:space="0" w:color="auto"/>
            <w:bottom w:val="none" w:sz="0" w:space="0" w:color="auto"/>
            <w:right w:val="none" w:sz="0" w:space="0" w:color="auto"/>
          </w:divBdr>
          <w:divsChild>
            <w:div w:id="1784380936">
              <w:marLeft w:val="0"/>
              <w:marRight w:val="0"/>
              <w:marTop w:val="0"/>
              <w:marBottom w:val="0"/>
              <w:divBdr>
                <w:top w:val="none" w:sz="0" w:space="0" w:color="auto"/>
                <w:left w:val="none" w:sz="0" w:space="0" w:color="auto"/>
                <w:bottom w:val="none" w:sz="0" w:space="0" w:color="auto"/>
                <w:right w:val="none" w:sz="0" w:space="0" w:color="auto"/>
              </w:divBdr>
            </w:div>
          </w:divsChild>
        </w:div>
        <w:div w:id="676350549">
          <w:marLeft w:val="0"/>
          <w:marRight w:val="0"/>
          <w:marTop w:val="0"/>
          <w:marBottom w:val="0"/>
          <w:divBdr>
            <w:top w:val="none" w:sz="0" w:space="0" w:color="auto"/>
            <w:left w:val="none" w:sz="0" w:space="0" w:color="auto"/>
            <w:bottom w:val="none" w:sz="0" w:space="0" w:color="auto"/>
            <w:right w:val="none" w:sz="0" w:space="0" w:color="auto"/>
          </w:divBdr>
          <w:divsChild>
            <w:div w:id="986278373">
              <w:marLeft w:val="0"/>
              <w:marRight w:val="0"/>
              <w:marTop w:val="0"/>
              <w:marBottom w:val="0"/>
              <w:divBdr>
                <w:top w:val="none" w:sz="0" w:space="0" w:color="auto"/>
                <w:left w:val="none" w:sz="0" w:space="0" w:color="auto"/>
                <w:bottom w:val="none" w:sz="0" w:space="0" w:color="auto"/>
                <w:right w:val="none" w:sz="0" w:space="0" w:color="auto"/>
              </w:divBdr>
            </w:div>
          </w:divsChild>
        </w:div>
        <w:div w:id="698817618">
          <w:marLeft w:val="0"/>
          <w:marRight w:val="0"/>
          <w:marTop w:val="0"/>
          <w:marBottom w:val="0"/>
          <w:divBdr>
            <w:top w:val="none" w:sz="0" w:space="0" w:color="auto"/>
            <w:left w:val="none" w:sz="0" w:space="0" w:color="auto"/>
            <w:bottom w:val="none" w:sz="0" w:space="0" w:color="auto"/>
            <w:right w:val="none" w:sz="0" w:space="0" w:color="auto"/>
          </w:divBdr>
          <w:divsChild>
            <w:div w:id="468517279">
              <w:marLeft w:val="0"/>
              <w:marRight w:val="0"/>
              <w:marTop w:val="0"/>
              <w:marBottom w:val="0"/>
              <w:divBdr>
                <w:top w:val="none" w:sz="0" w:space="0" w:color="auto"/>
                <w:left w:val="none" w:sz="0" w:space="0" w:color="auto"/>
                <w:bottom w:val="none" w:sz="0" w:space="0" w:color="auto"/>
                <w:right w:val="none" w:sz="0" w:space="0" w:color="auto"/>
              </w:divBdr>
            </w:div>
          </w:divsChild>
        </w:div>
        <w:div w:id="702900150">
          <w:marLeft w:val="0"/>
          <w:marRight w:val="0"/>
          <w:marTop w:val="0"/>
          <w:marBottom w:val="0"/>
          <w:divBdr>
            <w:top w:val="none" w:sz="0" w:space="0" w:color="auto"/>
            <w:left w:val="none" w:sz="0" w:space="0" w:color="auto"/>
            <w:bottom w:val="none" w:sz="0" w:space="0" w:color="auto"/>
            <w:right w:val="none" w:sz="0" w:space="0" w:color="auto"/>
          </w:divBdr>
          <w:divsChild>
            <w:div w:id="21907736">
              <w:marLeft w:val="0"/>
              <w:marRight w:val="0"/>
              <w:marTop w:val="0"/>
              <w:marBottom w:val="0"/>
              <w:divBdr>
                <w:top w:val="none" w:sz="0" w:space="0" w:color="auto"/>
                <w:left w:val="none" w:sz="0" w:space="0" w:color="auto"/>
                <w:bottom w:val="none" w:sz="0" w:space="0" w:color="auto"/>
                <w:right w:val="none" w:sz="0" w:space="0" w:color="auto"/>
              </w:divBdr>
            </w:div>
          </w:divsChild>
        </w:div>
        <w:div w:id="761536974">
          <w:marLeft w:val="0"/>
          <w:marRight w:val="0"/>
          <w:marTop w:val="0"/>
          <w:marBottom w:val="0"/>
          <w:divBdr>
            <w:top w:val="none" w:sz="0" w:space="0" w:color="auto"/>
            <w:left w:val="none" w:sz="0" w:space="0" w:color="auto"/>
            <w:bottom w:val="none" w:sz="0" w:space="0" w:color="auto"/>
            <w:right w:val="none" w:sz="0" w:space="0" w:color="auto"/>
          </w:divBdr>
          <w:divsChild>
            <w:div w:id="1238634895">
              <w:marLeft w:val="0"/>
              <w:marRight w:val="0"/>
              <w:marTop w:val="0"/>
              <w:marBottom w:val="0"/>
              <w:divBdr>
                <w:top w:val="none" w:sz="0" w:space="0" w:color="auto"/>
                <w:left w:val="none" w:sz="0" w:space="0" w:color="auto"/>
                <w:bottom w:val="none" w:sz="0" w:space="0" w:color="auto"/>
                <w:right w:val="none" w:sz="0" w:space="0" w:color="auto"/>
              </w:divBdr>
            </w:div>
          </w:divsChild>
        </w:div>
        <w:div w:id="801966730">
          <w:marLeft w:val="0"/>
          <w:marRight w:val="0"/>
          <w:marTop w:val="0"/>
          <w:marBottom w:val="0"/>
          <w:divBdr>
            <w:top w:val="none" w:sz="0" w:space="0" w:color="auto"/>
            <w:left w:val="none" w:sz="0" w:space="0" w:color="auto"/>
            <w:bottom w:val="none" w:sz="0" w:space="0" w:color="auto"/>
            <w:right w:val="none" w:sz="0" w:space="0" w:color="auto"/>
          </w:divBdr>
          <w:divsChild>
            <w:div w:id="1997345444">
              <w:marLeft w:val="0"/>
              <w:marRight w:val="0"/>
              <w:marTop w:val="0"/>
              <w:marBottom w:val="0"/>
              <w:divBdr>
                <w:top w:val="none" w:sz="0" w:space="0" w:color="auto"/>
                <w:left w:val="none" w:sz="0" w:space="0" w:color="auto"/>
                <w:bottom w:val="none" w:sz="0" w:space="0" w:color="auto"/>
                <w:right w:val="none" w:sz="0" w:space="0" w:color="auto"/>
              </w:divBdr>
            </w:div>
          </w:divsChild>
        </w:div>
        <w:div w:id="950822106">
          <w:marLeft w:val="0"/>
          <w:marRight w:val="0"/>
          <w:marTop w:val="0"/>
          <w:marBottom w:val="0"/>
          <w:divBdr>
            <w:top w:val="none" w:sz="0" w:space="0" w:color="auto"/>
            <w:left w:val="none" w:sz="0" w:space="0" w:color="auto"/>
            <w:bottom w:val="none" w:sz="0" w:space="0" w:color="auto"/>
            <w:right w:val="none" w:sz="0" w:space="0" w:color="auto"/>
          </w:divBdr>
          <w:divsChild>
            <w:div w:id="1269392639">
              <w:marLeft w:val="0"/>
              <w:marRight w:val="0"/>
              <w:marTop w:val="0"/>
              <w:marBottom w:val="0"/>
              <w:divBdr>
                <w:top w:val="none" w:sz="0" w:space="0" w:color="auto"/>
                <w:left w:val="none" w:sz="0" w:space="0" w:color="auto"/>
                <w:bottom w:val="none" w:sz="0" w:space="0" w:color="auto"/>
                <w:right w:val="none" w:sz="0" w:space="0" w:color="auto"/>
              </w:divBdr>
            </w:div>
          </w:divsChild>
        </w:div>
        <w:div w:id="1097140703">
          <w:marLeft w:val="0"/>
          <w:marRight w:val="0"/>
          <w:marTop w:val="0"/>
          <w:marBottom w:val="0"/>
          <w:divBdr>
            <w:top w:val="none" w:sz="0" w:space="0" w:color="auto"/>
            <w:left w:val="none" w:sz="0" w:space="0" w:color="auto"/>
            <w:bottom w:val="none" w:sz="0" w:space="0" w:color="auto"/>
            <w:right w:val="none" w:sz="0" w:space="0" w:color="auto"/>
          </w:divBdr>
          <w:divsChild>
            <w:div w:id="2133475801">
              <w:marLeft w:val="0"/>
              <w:marRight w:val="0"/>
              <w:marTop w:val="0"/>
              <w:marBottom w:val="0"/>
              <w:divBdr>
                <w:top w:val="none" w:sz="0" w:space="0" w:color="auto"/>
                <w:left w:val="none" w:sz="0" w:space="0" w:color="auto"/>
                <w:bottom w:val="none" w:sz="0" w:space="0" w:color="auto"/>
                <w:right w:val="none" w:sz="0" w:space="0" w:color="auto"/>
              </w:divBdr>
            </w:div>
          </w:divsChild>
        </w:div>
        <w:div w:id="1161506243">
          <w:marLeft w:val="0"/>
          <w:marRight w:val="0"/>
          <w:marTop w:val="0"/>
          <w:marBottom w:val="0"/>
          <w:divBdr>
            <w:top w:val="none" w:sz="0" w:space="0" w:color="auto"/>
            <w:left w:val="none" w:sz="0" w:space="0" w:color="auto"/>
            <w:bottom w:val="none" w:sz="0" w:space="0" w:color="auto"/>
            <w:right w:val="none" w:sz="0" w:space="0" w:color="auto"/>
          </w:divBdr>
          <w:divsChild>
            <w:div w:id="1263027890">
              <w:marLeft w:val="0"/>
              <w:marRight w:val="0"/>
              <w:marTop w:val="0"/>
              <w:marBottom w:val="0"/>
              <w:divBdr>
                <w:top w:val="none" w:sz="0" w:space="0" w:color="auto"/>
                <w:left w:val="none" w:sz="0" w:space="0" w:color="auto"/>
                <w:bottom w:val="none" w:sz="0" w:space="0" w:color="auto"/>
                <w:right w:val="none" w:sz="0" w:space="0" w:color="auto"/>
              </w:divBdr>
            </w:div>
          </w:divsChild>
        </w:div>
        <w:div w:id="1288702402">
          <w:marLeft w:val="0"/>
          <w:marRight w:val="0"/>
          <w:marTop w:val="0"/>
          <w:marBottom w:val="0"/>
          <w:divBdr>
            <w:top w:val="none" w:sz="0" w:space="0" w:color="auto"/>
            <w:left w:val="none" w:sz="0" w:space="0" w:color="auto"/>
            <w:bottom w:val="none" w:sz="0" w:space="0" w:color="auto"/>
            <w:right w:val="none" w:sz="0" w:space="0" w:color="auto"/>
          </w:divBdr>
          <w:divsChild>
            <w:div w:id="685911365">
              <w:marLeft w:val="0"/>
              <w:marRight w:val="0"/>
              <w:marTop w:val="0"/>
              <w:marBottom w:val="0"/>
              <w:divBdr>
                <w:top w:val="none" w:sz="0" w:space="0" w:color="auto"/>
                <w:left w:val="none" w:sz="0" w:space="0" w:color="auto"/>
                <w:bottom w:val="none" w:sz="0" w:space="0" w:color="auto"/>
                <w:right w:val="none" w:sz="0" w:space="0" w:color="auto"/>
              </w:divBdr>
            </w:div>
          </w:divsChild>
        </w:div>
        <w:div w:id="1369181445">
          <w:marLeft w:val="0"/>
          <w:marRight w:val="0"/>
          <w:marTop w:val="0"/>
          <w:marBottom w:val="0"/>
          <w:divBdr>
            <w:top w:val="none" w:sz="0" w:space="0" w:color="auto"/>
            <w:left w:val="none" w:sz="0" w:space="0" w:color="auto"/>
            <w:bottom w:val="none" w:sz="0" w:space="0" w:color="auto"/>
            <w:right w:val="none" w:sz="0" w:space="0" w:color="auto"/>
          </w:divBdr>
          <w:divsChild>
            <w:div w:id="1251738303">
              <w:marLeft w:val="0"/>
              <w:marRight w:val="0"/>
              <w:marTop w:val="0"/>
              <w:marBottom w:val="0"/>
              <w:divBdr>
                <w:top w:val="none" w:sz="0" w:space="0" w:color="auto"/>
                <w:left w:val="none" w:sz="0" w:space="0" w:color="auto"/>
                <w:bottom w:val="none" w:sz="0" w:space="0" w:color="auto"/>
                <w:right w:val="none" w:sz="0" w:space="0" w:color="auto"/>
              </w:divBdr>
            </w:div>
          </w:divsChild>
        </w:div>
        <w:div w:id="1586911886">
          <w:marLeft w:val="0"/>
          <w:marRight w:val="0"/>
          <w:marTop w:val="0"/>
          <w:marBottom w:val="0"/>
          <w:divBdr>
            <w:top w:val="none" w:sz="0" w:space="0" w:color="auto"/>
            <w:left w:val="none" w:sz="0" w:space="0" w:color="auto"/>
            <w:bottom w:val="none" w:sz="0" w:space="0" w:color="auto"/>
            <w:right w:val="none" w:sz="0" w:space="0" w:color="auto"/>
          </w:divBdr>
          <w:divsChild>
            <w:div w:id="1922371961">
              <w:marLeft w:val="0"/>
              <w:marRight w:val="0"/>
              <w:marTop w:val="0"/>
              <w:marBottom w:val="0"/>
              <w:divBdr>
                <w:top w:val="none" w:sz="0" w:space="0" w:color="auto"/>
                <w:left w:val="none" w:sz="0" w:space="0" w:color="auto"/>
                <w:bottom w:val="none" w:sz="0" w:space="0" w:color="auto"/>
                <w:right w:val="none" w:sz="0" w:space="0" w:color="auto"/>
              </w:divBdr>
            </w:div>
          </w:divsChild>
        </w:div>
        <w:div w:id="1764060079">
          <w:marLeft w:val="0"/>
          <w:marRight w:val="0"/>
          <w:marTop w:val="0"/>
          <w:marBottom w:val="0"/>
          <w:divBdr>
            <w:top w:val="none" w:sz="0" w:space="0" w:color="auto"/>
            <w:left w:val="none" w:sz="0" w:space="0" w:color="auto"/>
            <w:bottom w:val="none" w:sz="0" w:space="0" w:color="auto"/>
            <w:right w:val="none" w:sz="0" w:space="0" w:color="auto"/>
          </w:divBdr>
          <w:divsChild>
            <w:div w:id="1711953088">
              <w:marLeft w:val="0"/>
              <w:marRight w:val="0"/>
              <w:marTop w:val="0"/>
              <w:marBottom w:val="0"/>
              <w:divBdr>
                <w:top w:val="none" w:sz="0" w:space="0" w:color="auto"/>
                <w:left w:val="none" w:sz="0" w:space="0" w:color="auto"/>
                <w:bottom w:val="none" w:sz="0" w:space="0" w:color="auto"/>
                <w:right w:val="none" w:sz="0" w:space="0" w:color="auto"/>
              </w:divBdr>
            </w:div>
          </w:divsChild>
        </w:div>
        <w:div w:id="1767144305">
          <w:marLeft w:val="0"/>
          <w:marRight w:val="0"/>
          <w:marTop w:val="0"/>
          <w:marBottom w:val="0"/>
          <w:divBdr>
            <w:top w:val="none" w:sz="0" w:space="0" w:color="auto"/>
            <w:left w:val="none" w:sz="0" w:space="0" w:color="auto"/>
            <w:bottom w:val="none" w:sz="0" w:space="0" w:color="auto"/>
            <w:right w:val="none" w:sz="0" w:space="0" w:color="auto"/>
          </w:divBdr>
          <w:divsChild>
            <w:div w:id="805317040">
              <w:marLeft w:val="0"/>
              <w:marRight w:val="0"/>
              <w:marTop w:val="0"/>
              <w:marBottom w:val="0"/>
              <w:divBdr>
                <w:top w:val="none" w:sz="0" w:space="0" w:color="auto"/>
                <w:left w:val="none" w:sz="0" w:space="0" w:color="auto"/>
                <w:bottom w:val="none" w:sz="0" w:space="0" w:color="auto"/>
                <w:right w:val="none" w:sz="0" w:space="0" w:color="auto"/>
              </w:divBdr>
            </w:div>
          </w:divsChild>
        </w:div>
        <w:div w:id="1770083045">
          <w:marLeft w:val="0"/>
          <w:marRight w:val="0"/>
          <w:marTop w:val="0"/>
          <w:marBottom w:val="0"/>
          <w:divBdr>
            <w:top w:val="none" w:sz="0" w:space="0" w:color="auto"/>
            <w:left w:val="none" w:sz="0" w:space="0" w:color="auto"/>
            <w:bottom w:val="none" w:sz="0" w:space="0" w:color="auto"/>
            <w:right w:val="none" w:sz="0" w:space="0" w:color="auto"/>
          </w:divBdr>
          <w:divsChild>
            <w:div w:id="6249838">
              <w:marLeft w:val="0"/>
              <w:marRight w:val="0"/>
              <w:marTop w:val="0"/>
              <w:marBottom w:val="0"/>
              <w:divBdr>
                <w:top w:val="none" w:sz="0" w:space="0" w:color="auto"/>
                <w:left w:val="none" w:sz="0" w:space="0" w:color="auto"/>
                <w:bottom w:val="none" w:sz="0" w:space="0" w:color="auto"/>
                <w:right w:val="none" w:sz="0" w:space="0" w:color="auto"/>
              </w:divBdr>
            </w:div>
          </w:divsChild>
        </w:div>
        <w:div w:id="1889956531">
          <w:marLeft w:val="0"/>
          <w:marRight w:val="0"/>
          <w:marTop w:val="0"/>
          <w:marBottom w:val="0"/>
          <w:divBdr>
            <w:top w:val="none" w:sz="0" w:space="0" w:color="auto"/>
            <w:left w:val="none" w:sz="0" w:space="0" w:color="auto"/>
            <w:bottom w:val="none" w:sz="0" w:space="0" w:color="auto"/>
            <w:right w:val="none" w:sz="0" w:space="0" w:color="auto"/>
          </w:divBdr>
          <w:divsChild>
            <w:div w:id="104741461">
              <w:marLeft w:val="0"/>
              <w:marRight w:val="0"/>
              <w:marTop w:val="0"/>
              <w:marBottom w:val="0"/>
              <w:divBdr>
                <w:top w:val="none" w:sz="0" w:space="0" w:color="auto"/>
                <w:left w:val="none" w:sz="0" w:space="0" w:color="auto"/>
                <w:bottom w:val="none" w:sz="0" w:space="0" w:color="auto"/>
                <w:right w:val="none" w:sz="0" w:space="0" w:color="auto"/>
              </w:divBdr>
            </w:div>
          </w:divsChild>
        </w:div>
        <w:div w:id="1906455433">
          <w:marLeft w:val="0"/>
          <w:marRight w:val="0"/>
          <w:marTop w:val="0"/>
          <w:marBottom w:val="0"/>
          <w:divBdr>
            <w:top w:val="none" w:sz="0" w:space="0" w:color="auto"/>
            <w:left w:val="none" w:sz="0" w:space="0" w:color="auto"/>
            <w:bottom w:val="none" w:sz="0" w:space="0" w:color="auto"/>
            <w:right w:val="none" w:sz="0" w:space="0" w:color="auto"/>
          </w:divBdr>
          <w:divsChild>
            <w:div w:id="1983465176">
              <w:marLeft w:val="0"/>
              <w:marRight w:val="0"/>
              <w:marTop w:val="0"/>
              <w:marBottom w:val="0"/>
              <w:divBdr>
                <w:top w:val="none" w:sz="0" w:space="0" w:color="auto"/>
                <w:left w:val="none" w:sz="0" w:space="0" w:color="auto"/>
                <w:bottom w:val="none" w:sz="0" w:space="0" w:color="auto"/>
                <w:right w:val="none" w:sz="0" w:space="0" w:color="auto"/>
              </w:divBdr>
            </w:div>
          </w:divsChild>
        </w:div>
        <w:div w:id="1921257034">
          <w:marLeft w:val="0"/>
          <w:marRight w:val="0"/>
          <w:marTop w:val="0"/>
          <w:marBottom w:val="0"/>
          <w:divBdr>
            <w:top w:val="none" w:sz="0" w:space="0" w:color="auto"/>
            <w:left w:val="none" w:sz="0" w:space="0" w:color="auto"/>
            <w:bottom w:val="none" w:sz="0" w:space="0" w:color="auto"/>
            <w:right w:val="none" w:sz="0" w:space="0" w:color="auto"/>
          </w:divBdr>
          <w:divsChild>
            <w:div w:id="2021271825">
              <w:marLeft w:val="0"/>
              <w:marRight w:val="0"/>
              <w:marTop w:val="0"/>
              <w:marBottom w:val="0"/>
              <w:divBdr>
                <w:top w:val="none" w:sz="0" w:space="0" w:color="auto"/>
                <w:left w:val="none" w:sz="0" w:space="0" w:color="auto"/>
                <w:bottom w:val="none" w:sz="0" w:space="0" w:color="auto"/>
                <w:right w:val="none" w:sz="0" w:space="0" w:color="auto"/>
              </w:divBdr>
            </w:div>
          </w:divsChild>
        </w:div>
        <w:div w:id="1997416551">
          <w:marLeft w:val="0"/>
          <w:marRight w:val="0"/>
          <w:marTop w:val="0"/>
          <w:marBottom w:val="0"/>
          <w:divBdr>
            <w:top w:val="none" w:sz="0" w:space="0" w:color="auto"/>
            <w:left w:val="none" w:sz="0" w:space="0" w:color="auto"/>
            <w:bottom w:val="none" w:sz="0" w:space="0" w:color="auto"/>
            <w:right w:val="none" w:sz="0" w:space="0" w:color="auto"/>
          </w:divBdr>
          <w:divsChild>
            <w:div w:id="104270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8487">
      <w:bodyDiv w:val="1"/>
      <w:marLeft w:val="0"/>
      <w:marRight w:val="0"/>
      <w:marTop w:val="0"/>
      <w:marBottom w:val="0"/>
      <w:divBdr>
        <w:top w:val="none" w:sz="0" w:space="0" w:color="auto"/>
        <w:left w:val="none" w:sz="0" w:space="0" w:color="auto"/>
        <w:bottom w:val="none" w:sz="0" w:space="0" w:color="auto"/>
        <w:right w:val="none" w:sz="0" w:space="0" w:color="auto"/>
      </w:divBdr>
    </w:div>
    <w:div w:id="544680481">
      <w:bodyDiv w:val="1"/>
      <w:marLeft w:val="0"/>
      <w:marRight w:val="0"/>
      <w:marTop w:val="0"/>
      <w:marBottom w:val="0"/>
      <w:divBdr>
        <w:top w:val="none" w:sz="0" w:space="0" w:color="auto"/>
        <w:left w:val="none" w:sz="0" w:space="0" w:color="auto"/>
        <w:bottom w:val="none" w:sz="0" w:space="0" w:color="auto"/>
        <w:right w:val="none" w:sz="0" w:space="0" w:color="auto"/>
      </w:divBdr>
    </w:div>
    <w:div w:id="548034796">
      <w:bodyDiv w:val="1"/>
      <w:marLeft w:val="0"/>
      <w:marRight w:val="0"/>
      <w:marTop w:val="0"/>
      <w:marBottom w:val="0"/>
      <w:divBdr>
        <w:top w:val="none" w:sz="0" w:space="0" w:color="auto"/>
        <w:left w:val="none" w:sz="0" w:space="0" w:color="auto"/>
        <w:bottom w:val="none" w:sz="0" w:space="0" w:color="auto"/>
        <w:right w:val="none" w:sz="0" w:space="0" w:color="auto"/>
      </w:divBdr>
    </w:div>
    <w:div w:id="548999581">
      <w:bodyDiv w:val="1"/>
      <w:marLeft w:val="0"/>
      <w:marRight w:val="0"/>
      <w:marTop w:val="0"/>
      <w:marBottom w:val="0"/>
      <w:divBdr>
        <w:top w:val="none" w:sz="0" w:space="0" w:color="auto"/>
        <w:left w:val="none" w:sz="0" w:space="0" w:color="auto"/>
        <w:bottom w:val="none" w:sz="0" w:space="0" w:color="auto"/>
        <w:right w:val="none" w:sz="0" w:space="0" w:color="auto"/>
      </w:divBdr>
    </w:div>
    <w:div w:id="549071754">
      <w:bodyDiv w:val="1"/>
      <w:marLeft w:val="0"/>
      <w:marRight w:val="0"/>
      <w:marTop w:val="0"/>
      <w:marBottom w:val="0"/>
      <w:divBdr>
        <w:top w:val="none" w:sz="0" w:space="0" w:color="auto"/>
        <w:left w:val="none" w:sz="0" w:space="0" w:color="auto"/>
        <w:bottom w:val="none" w:sz="0" w:space="0" w:color="auto"/>
        <w:right w:val="none" w:sz="0" w:space="0" w:color="auto"/>
      </w:divBdr>
    </w:div>
    <w:div w:id="552085824">
      <w:bodyDiv w:val="1"/>
      <w:marLeft w:val="0"/>
      <w:marRight w:val="0"/>
      <w:marTop w:val="0"/>
      <w:marBottom w:val="0"/>
      <w:divBdr>
        <w:top w:val="none" w:sz="0" w:space="0" w:color="auto"/>
        <w:left w:val="none" w:sz="0" w:space="0" w:color="auto"/>
        <w:bottom w:val="none" w:sz="0" w:space="0" w:color="auto"/>
        <w:right w:val="none" w:sz="0" w:space="0" w:color="auto"/>
      </w:divBdr>
    </w:div>
    <w:div w:id="560756528">
      <w:bodyDiv w:val="1"/>
      <w:marLeft w:val="0"/>
      <w:marRight w:val="0"/>
      <w:marTop w:val="0"/>
      <w:marBottom w:val="0"/>
      <w:divBdr>
        <w:top w:val="none" w:sz="0" w:space="0" w:color="auto"/>
        <w:left w:val="none" w:sz="0" w:space="0" w:color="auto"/>
        <w:bottom w:val="none" w:sz="0" w:space="0" w:color="auto"/>
        <w:right w:val="none" w:sz="0" w:space="0" w:color="auto"/>
      </w:divBdr>
    </w:div>
    <w:div w:id="560948012">
      <w:bodyDiv w:val="1"/>
      <w:marLeft w:val="0"/>
      <w:marRight w:val="0"/>
      <w:marTop w:val="0"/>
      <w:marBottom w:val="0"/>
      <w:divBdr>
        <w:top w:val="none" w:sz="0" w:space="0" w:color="auto"/>
        <w:left w:val="none" w:sz="0" w:space="0" w:color="auto"/>
        <w:bottom w:val="none" w:sz="0" w:space="0" w:color="auto"/>
        <w:right w:val="none" w:sz="0" w:space="0" w:color="auto"/>
      </w:divBdr>
    </w:div>
    <w:div w:id="566234668">
      <w:bodyDiv w:val="1"/>
      <w:marLeft w:val="0"/>
      <w:marRight w:val="0"/>
      <w:marTop w:val="0"/>
      <w:marBottom w:val="0"/>
      <w:divBdr>
        <w:top w:val="none" w:sz="0" w:space="0" w:color="auto"/>
        <w:left w:val="none" w:sz="0" w:space="0" w:color="auto"/>
        <w:bottom w:val="none" w:sz="0" w:space="0" w:color="auto"/>
        <w:right w:val="none" w:sz="0" w:space="0" w:color="auto"/>
      </w:divBdr>
      <w:divsChild>
        <w:div w:id="621958257">
          <w:marLeft w:val="0"/>
          <w:marRight w:val="0"/>
          <w:marTop w:val="0"/>
          <w:marBottom w:val="0"/>
          <w:divBdr>
            <w:top w:val="none" w:sz="0" w:space="0" w:color="auto"/>
            <w:left w:val="none" w:sz="0" w:space="0" w:color="auto"/>
            <w:bottom w:val="none" w:sz="0" w:space="0" w:color="auto"/>
            <w:right w:val="none" w:sz="0" w:space="0" w:color="auto"/>
          </w:divBdr>
        </w:div>
      </w:divsChild>
    </w:div>
    <w:div w:id="568003245">
      <w:bodyDiv w:val="1"/>
      <w:marLeft w:val="0"/>
      <w:marRight w:val="0"/>
      <w:marTop w:val="0"/>
      <w:marBottom w:val="0"/>
      <w:divBdr>
        <w:top w:val="none" w:sz="0" w:space="0" w:color="auto"/>
        <w:left w:val="none" w:sz="0" w:space="0" w:color="auto"/>
        <w:bottom w:val="none" w:sz="0" w:space="0" w:color="auto"/>
        <w:right w:val="none" w:sz="0" w:space="0" w:color="auto"/>
      </w:divBdr>
    </w:div>
    <w:div w:id="570194173">
      <w:bodyDiv w:val="1"/>
      <w:marLeft w:val="0"/>
      <w:marRight w:val="0"/>
      <w:marTop w:val="0"/>
      <w:marBottom w:val="0"/>
      <w:divBdr>
        <w:top w:val="none" w:sz="0" w:space="0" w:color="auto"/>
        <w:left w:val="none" w:sz="0" w:space="0" w:color="auto"/>
        <w:bottom w:val="none" w:sz="0" w:space="0" w:color="auto"/>
        <w:right w:val="none" w:sz="0" w:space="0" w:color="auto"/>
      </w:divBdr>
    </w:div>
    <w:div w:id="572087140">
      <w:bodyDiv w:val="1"/>
      <w:marLeft w:val="0"/>
      <w:marRight w:val="0"/>
      <w:marTop w:val="0"/>
      <w:marBottom w:val="0"/>
      <w:divBdr>
        <w:top w:val="none" w:sz="0" w:space="0" w:color="auto"/>
        <w:left w:val="none" w:sz="0" w:space="0" w:color="auto"/>
        <w:bottom w:val="none" w:sz="0" w:space="0" w:color="auto"/>
        <w:right w:val="none" w:sz="0" w:space="0" w:color="auto"/>
      </w:divBdr>
    </w:div>
    <w:div w:id="573661444">
      <w:bodyDiv w:val="1"/>
      <w:marLeft w:val="0"/>
      <w:marRight w:val="0"/>
      <w:marTop w:val="0"/>
      <w:marBottom w:val="0"/>
      <w:divBdr>
        <w:top w:val="none" w:sz="0" w:space="0" w:color="auto"/>
        <w:left w:val="none" w:sz="0" w:space="0" w:color="auto"/>
        <w:bottom w:val="none" w:sz="0" w:space="0" w:color="auto"/>
        <w:right w:val="none" w:sz="0" w:space="0" w:color="auto"/>
      </w:divBdr>
      <w:divsChild>
        <w:div w:id="1175999581">
          <w:marLeft w:val="0"/>
          <w:marRight w:val="0"/>
          <w:marTop w:val="0"/>
          <w:marBottom w:val="0"/>
          <w:divBdr>
            <w:top w:val="none" w:sz="0" w:space="0" w:color="auto"/>
            <w:left w:val="none" w:sz="0" w:space="0" w:color="auto"/>
            <w:bottom w:val="none" w:sz="0" w:space="0" w:color="auto"/>
            <w:right w:val="none" w:sz="0" w:space="0" w:color="auto"/>
          </w:divBdr>
          <w:divsChild>
            <w:div w:id="200920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83336">
      <w:bodyDiv w:val="1"/>
      <w:marLeft w:val="0"/>
      <w:marRight w:val="0"/>
      <w:marTop w:val="0"/>
      <w:marBottom w:val="0"/>
      <w:divBdr>
        <w:top w:val="none" w:sz="0" w:space="0" w:color="auto"/>
        <w:left w:val="none" w:sz="0" w:space="0" w:color="auto"/>
        <w:bottom w:val="none" w:sz="0" w:space="0" w:color="auto"/>
        <w:right w:val="none" w:sz="0" w:space="0" w:color="auto"/>
      </w:divBdr>
    </w:div>
    <w:div w:id="578708782">
      <w:bodyDiv w:val="1"/>
      <w:marLeft w:val="0"/>
      <w:marRight w:val="0"/>
      <w:marTop w:val="0"/>
      <w:marBottom w:val="0"/>
      <w:divBdr>
        <w:top w:val="none" w:sz="0" w:space="0" w:color="auto"/>
        <w:left w:val="none" w:sz="0" w:space="0" w:color="auto"/>
        <w:bottom w:val="none" w:sz="0" w:space="0" w:color="auto"/>
        <w:right w:val="none" w:sz="0" w:space="0" w:color="auto"/>
      </w:divBdr>
    </w:div>
    <w:div w:id="584267565">
      <w:bodyDiv w:val="1"/>
      <w:marLeft w:val="0"/>
      <w:marRight w:val="0"/>
      <w:marTop w:val="0"/>
      <w:marBottom w:val="0"/>
      <w:divBdr>
        <w:top w:val="none" w:sz="0" w:space="0" w:color="auto"/>
        <w:left w:val="none" w:sz="0" w:space="0" w:color="auto"/>
        <w:bottom w:val="none" w:sz="0" w:space="0" w:color="auto"/>
        <w:right w:val="none" w:sz="0" w:space="0" w:color="auto"/>
      </w:divBdr>
    </w:div>
    <w:div w:id="584806932">
      <w:bodyDiv w:val="1"/>
      <w:marLeft w:val="0"/>
      <w:marRight w:val="0"/>
      <w:marTop w:val="0"/>
      <w:marBottom w:val="0"/>
      <w:divBdr>
        <w:top w:val="none" w:sz="0" w:space="0" w:color="auto"/>
        <w:left w:val="none" w:sz="0" w:space="0" w:color="auto"/>
        <w:bottom w:val="none" w:sz="0" w:space="0" w:color="auto"/>
        <w:right w:val="none" w:sz="0" w:space="0" w:color="auto"/>
      </w:divBdr>
    </w:div>
    <w:div w:id="585724751">
      <w:bodyDiv w:val="1"/>
      <w:marLeft w:val="0"/>
      <w:marRight w:val="0"/>
      <w:marTop w:val="0"/>
      <w:marBottom w:val="0"/>
      <w:divBdr>
        <w:top w:val="none" w:sz="0" w:space="0" w:color="auto"/>
        <w:left w:val="none" w:sz="0" w:space="0" w:color="auto"/>
        <w:bottom w:val="none" w:sz="0" w:space="0" w:color="auto"/>
        <w:right w:val="none" w:sz="0" w:space="0" w:color="auto"/>
      </w:divBdr>
    </w:div>
    <w:div w:id="591931331">
      <w:bodyDiv w:val="1"/>
      <w:marLeft w:val="0"/>
      <w:marRight w:val="0"/>
      <w:marTop w:val="0"/>
      <w:marBottom w:val="0"/>
      <w:divBdr>
        <w:top w:val="none" w:sz="0" w:space="0" w:color="auto"/>
        <w:left w:val="none" w:sz="0" w:space="0" w:color="auto"/>
        <w:bottom w:val="none" w:sz="0" w:space="0" w:color="auto"/>
        <w:right w:val="none" w:sz="0" w:space="0" w:color="auto"/>
      </w:divBdr>
    </w:div>
    <w:div w:id="596139741">
      <w:bodyDiv w:val="1"/>
      <w:marLeft w:val="0"/>
      <w:marRight w:val="0"/>
      <w:marTop w:val="0"/>
      <w:marBottom w:val="0"/>
      <w:divBdr>
        <w:top w:val="none" w:sz="0" w:space="0" w:color="auto"/>
        <w:left w:val="none" w:sz="0" w:space="0" w:color="auto"/>
        <w:bottom w:val="none" w:sz="0" w:space="0" w:color="auto"/>
        <w:right w:val="none" w:sz="0" w:space="0" w:color="auto"/>
      </w:divBdr>
    </w:div>
    <w:div w:id="600383240">
      <w:bodyDiv w:val="1"/>
      <w:marLeft w:val="0"/>
      <w:marRight w:val="0"/>
      <w:marTop w:val="0"/>
      <w:marBottom w:val="0"/>
      <w:divBdr>
        <w:top w:val="none" w:sz="0" w:space="0" w:color="auto"/>
        <w:left w:val="none" w:sz="0" w:space="0" w:color="auto"/>
        <w:bottom w:val="none" w:sz="0" w:space="0" w:color="auto"/>
        <w:right w:val="none" w:sz="0" w:space="0" w:color="auto"/>
      </w:divBdr>
    </w:div>
    <w:div w:id="605842973">
      <w:bodyDiv w:val="1"/>
      <w:marLeft w:val="0"/>
      <w:marRight w:val="0"/>
      <w:marTop w:val="0"/>
      <w:marBottom w:val="0"/>
      <w:divBdr>
        <w:top w:val="none" w:sz="0" w:space="0" w:color="auto"/>
        <w:left w:val="none" w:sz="0" w:space="0" w:color="auto"/>
        <w:bottom w:val="none" w:sz="0" w:space="0" w:color="auto"/>
        <w:right w:val="none" w:sz="0" w:space="0" w:color="auto"/>
      </w:divBdr>
    </w:div>
    <w:div w:id="608590784">
      <w:bodyDiv w:val="1"/>
      <w:marLeft w:val="0"/>
      <w:marRight w:val="0"/>
      <w:marTop w:val="0"/>
      <w:marBottom w:val="0"/>
      <w:divBdr>
        <w:top w:val="none" w:sz="0" w:space="0" w:color="auto"/>
        <w:left w:val="none" w:sz="0" w:space="0" w:color="auto"/>
        <w:bottom w:val="none" w:sz="0" w:space="0" w:color="auto"/>
        <w:right w:val="none" w:sz="0" w:space="0" w:color="auto"/>
      </w:divBdr>
    </w:div>
    <w:div w:id="611284520">
      <w:bodyDiv w:val="1"/>
      <w:marLeft w:val="0"/>
      <w:marRight w:val="0"/>
      <w:marTop w:val="0"/>
      <w:marBottom w:val="0"/>
      <w:divBdr>
        <w:top w:val="none" w:sz="0" w:space="0" w:color="auto"/>
        <w:left w:val="none" w:sz="0" w:space="0" w:color="auto"/>
        <w:bottom w:val="none" w:sz="0" w:space="0" w:color="auto"/>
        <w:right w:val="none" w:sz="0" w:space="0" w:color="auto"/>
      </w:divBdr>
    </w:div>
    <w:div w:id="612059759">
      <w:bodyDiv w:val="1"/>
      <w:marLeft w:val="0"/>
      <w:marRight w:val="0"/>
      <w:marTop w:val="0"/>
      <w:marBottom w:val="0"/>
      <w:divBdr>
        <w:top w:val="none" w:sz="0" w:space="0" w:color="auto"/>
        <w:left w:val="none" w:sz="0" w:space="0" w:color="auto"/>
        <w:bottom w:val="none" w:sz="0" w:space="0" w:color="auto"/>
        <w:right w:val="none" w:sz="0" w:space="0" w:color="auto"/>
      </w:divBdr>
    </w:div>
    <w:div w:id="622419480">
      <w:bodyDiv w:val="1"/>
      <w:marLeft w:val="0"/>
      <w:marRight w:val="0"/>
      <w:marTop w:val="0"/>
      <w:marBottom w:val="0"/>
      <w:divBdr>
        <w:top w:val="none" w:sz="0" w:space="0" w:color="auto"/>
        <w:left w:val="none" w:sz="0" w:space="0" w:color="auto"/>
        <w:bottom w:val="none" w:sz="0" w:space="0" w:color="auto"/>
        <w:right w:val="none" w:sz="0" w:space="0" w:color="auto"/>
      </w:divBdr>
    </w:div>
    <w:div w:id="623389472">
      <w:bodyDiv w:val="1"/>
      <w:marLeft w:val="0"/>
      <w:marRight w:val="0"/>
      <w:marTop w:val="0"/>
      <w:marBottom w:val="0"/>
      <w:divBdr>
        <w:top w:val="none" w:sz="0" w:space="0" w:color="auto"/>
        <w:left w:val="none" w:sz="0" w:space="0" w:color="auto"/>
        <w:bottom w:val="none" w:sz="0" w:space="0" w:color="auto"/>
        <w:right w:val="none" w:sz="0" w:space="0" w:color="auto"/>
      </w:divBdr>
    </w:div>
    <w:div w:id="633602329">
      <w:bodyDiv w:val="1"/>
      <w:marLeft w:val="0"/>
      <w:marRight w:val="0"/>
      <w:marTop w:val="0"/>
      <w:marBottom w:val="0"/>
      <w:divBdr>
        <w:top w:val="none" w:sz="0" w:space="0" w:color="auto"/>
        <w:left w:val="none" w:sz="0" w:space="0" w:color="auto"/>
        <w:bottom w:val="none" w:sz="0" w:space="0" w:color="auto"/>
        <w:right w:val="none" w:sz="0" w:space="0" w:color="auto"/>
      </w:divBdr>
    </w:div>
    <w:div w:id="634406089">
      <w:bodyDiv w:val="1"/>
      <w:marLeft w:val="0"/>
      <w:marRight w:val="0"/>
      <w:marTop w:val="0"/>
      <w:marBottom w:val="0"/>
      <w:divBdr>
        <w:top w:val="none" w:sz="0" w:space="0" w:color="auto"/>
        <w:left w:val="none" w:sz="0" w:space="0" w:color="auto"/>
        <w:bottom w:val="none" w:sz="0" w:space="0" w:color="auto"/>
        <w:right w:val="none" w:sz="0" w:space="0" w:color="auto"/>
      </w:divBdr>
    </w:div>
    <w:div w:id="634530658">
      <w:bodyDiv w:val="1"/>
      <w:marLeft w:val="0"/>
      <w:marRight w:val="0"/>
      <w:marTop w:val="0"/>
      <w:marBottom w:val="0"/>
      <w:divBdr>
        <w:top w:val="none" w:sz="0" w:space="0" w:color="auto"/>
        <w:left w:val="none" w:sz="0" w:space="0" w:color="auto"/>
        <w:bottom w:val="none" w:sz="0" w:space="0" w:color="auto"/>
        <w:right w:val="none" w:sz="0" w:space="0" w:color="auto"/>
      </w:divBdr>
    </w:div>
    <w:div w:id="636377805">
      <w:bodyDiv w:val="1"/>
      <w:marLeft w:val="0"/>
      <w:marRight w:val="0"/>
      <w:marTop w:val="0"/>
      <w:marBottom w:val="0"/>
      <w:divBdr>
        <w:top w:val="none" w:sz="0" w:space="0" w:color="auto"/>
        <w:left w:val="none" w:sz="0" w:space="0" w:color="auto"/>
        <w:bottom w:val="none" w:sz="0" w:space="0" w:color="auto"/>
        <w:right w:val="none" w:sz="0" w:space="0" w:color="auto"/>
      </w:divBdr>
    </w:div>
    <w:div w:id="640118858">
      <w:bodyDiv w:val="1"/>
      <w:marLeft w:val="0"/>
      <w:marRight w:val="0"/>
      <w:marTop w:val="0"/>
      <w:marBottom w:val="0"/>
      <w:divBdr>
        <w:top w:val="none" w:sz="0" w:space="0" w:color="auto"/>
        <w:left w:val="none" w:sz="0" w:space="0" w:color="auto"/>
        <w:bottom w:val="none" w:sz="0" w:space="0" w:color="auto"/>
        <w:right w:val="none" w:sz="0" w:space="0" w:color="auto"/>
      </w:divBdr>
      <w:divsChild>
        <w:div w:id="253785312">
          <w:marLeft w:val="0"/>
          <w:marRight w:val="0"/>
          <w:marTop w:val="0"/>
          <w:marBottom w:val="0"/>
          <w:divBdr>
            <w:top w:val="none" w:sz="0" w:space="0" w:color="auto"/>
            <w:left w:val="none" w:sz="0" w:space="0" w:color="auto"/>
            <w:bottom w:val="none" w:sz="0" w:space="0" w:color="auto"/>
            <w:right w:val="none" w:sz="0" w:space="0" w:color="auto"/>
          </w:divBdr>
        </w:div>
      </w:divsChild>
    </w:div>
    <w:div w:id="640620194">
      <w:bodyDiv w:val="1"/>
      <w:marLeft w:val="0"/>
      <w:marRight w:val="0"/>
      <w:marTop w:val="0"/>
      <w:marBottom w:val="0"/>
      <w:divBdr>
        <w:top w:val="none" w:sz="0" w:space="0" w:color="auto"/>
        <w:left w:val="none" w:sz="0" w:space="0" w:color="auto"/>
        <w:bottom w:val="none" w:sz="0" w:space="0" w:color="auto"/>
        <w:right w:val="none" w:sz="0" w:space="0" w:color="auto"/>
      </w:divBdr>
    </w:div>
    <w:div w:id="643463063">
      <w:bodyDiv w:val="1"/>
      <w:marLeft w:val="0"/>
      <w:marRight w:val="0"/>
      <w:marTop w:val="0"/>
      <w:marBottom w:val="0"/>
      <w:divBdr>
        <w:top w:val="none" w:sz="0" w:space="0" w:color="auto"/>
        <w:left w:val="none" w:sz="0" w:space="0" w:color="auto"/>
        <w:bottom w:val="none" w:sz="0" w:space="0" w:color="auto"/>
        <w:right w:val="none" w:sz="0" w:space="0" w:color="auto"/>
      </w:divBdr>
    </w:div>
    <w:div w:id="648946939">
      <w:bodyDiv w:val="1"/>
      <w:marLeft w:val="0"/>
      <w:marRight w:val="0"/>
      <w:marTop w:val="0"/>
      <w:marBottom w:val="0"/>
      <w:divBdr>
        <w:top w:val="none" w:sz="0" w:space="0" w:color="auto"/>
        <w:left w:val="none" w:sz="0" w:space="0" w:color="auto"/>
        <w:bottom w:val="none" w:sz="0" w:space="0" w:color="auto"/>
        <w:right w:val="none" w:sz="0" w:space="0" w:color="auto"/>
      </w:divBdr>
    </w:div>
    <w:div w:id="649748295">
      <w:bodyDiv w:val="1"/>
      <w:marLeft w:val="0"/>
      <w:marRight w:val="0"/>
      <w:marTop w:val="0"/>
      <w:marBottom w:val="0"/>
      <w:divBdr>
        <w:top w:val="none" w:sz="0" w:space="0" w:color="auto"/>
        <w:left w:val="none" w:sz="0" w:space="0" w:color="auto"/>
        <w:bottom w:val="none" w:sz="0" w:space="0" w:color="auto"/>
        <w:right w:val="none" w:sz="0" w:space="0" w:color="auto"/>
      </w:divBdr>
    </w:div>
    <w:div w:id="652103037">
      <w:bodyDiv w:val="1"/>
      <w:marLeft w:val="0"/>
      <w:marRight w:val="0"/>
      <w:marTop w:val="0"/>
      <w:marBottom w:val="0"/>
      <w:divBdr>
        <w:top w:val="none" w:sz="0" w:space="0" w:color="auto"/>
        <w:left w:val="none" w:sz="0" w:space="0" w:color="auto"/>
        <w:bottom w:val="none" w:sz="0" w:space="0" w:color="auto"/>
        <w:right w:val="none" w:sz="0" w:space="0" w:color="auto"/>
      </w:divBdr>
    </w:div>
    <w:div w:id="658733361">
      <w:bodyDiv w:val="1"/>
      <w:marLeft w:val="0"/>
      <w:marRight w:val="0"/>
      <w:marTop w:val="0"/>
      <w:marBottom w:val="0"/>
      <w:divBdr>
        <w:top w:val="none" w:sz="0" w:space="0" w:color="auto"/>
        <w:left w:val="none" w:sz="0" w:space="0" w:color="auto"/>
        <w:bottom w:val="none" w:sz="0" w:space="0" w:color="auto"/>
        <w:right w:val="none" w:sz="0" w:space="0" w:color="auto"/>
      </w:divBdr>
      <w:divsChild>
        <w:div w:id="129248755">
          <w:marLeft w:val="0"/>
          <w:marRight w:val="0"/>
          <w:marTop w:val="0"/>
          <w:marBottom w:val="0"/>
          <w:divBdr>
            <w:top w:val="none" w:sz="0" w:space="0" w:color="auto"/>
            <w:left w:val="none" w:sz="0" w:space="0" w:color="auto"/>
            <w:bottom w:val="none" w:sz="0" w:space="0" w:color="auto"/>
            <w:right w:val="none" w:sz="0" w:space="0" w:color="auto"/>
          </w:divBdr>
        </w:div>
        <w:div w:id="1484735141">
          <w:marLeft w:val="0"/>
          <w:marRight w:val="0"/>
          <w:marTop w:val="0"/>
          <w:marBottom w:val="0"/>
          <w:divBdr>
            <w:top w:val="none" w:sz="0" w:space="0" w:color="auto"/>
            <w:left w:val="none" w:sz="0" w:space="0" w:color="auto"/>
            <w:bottom w:val="none" w:sz="0" w:space="0" w:color="auto"/>
            <w:right w:val="none" w:sz="0" w:space="0" w:color="auto"/>
          </w:divBdr>
        </w:div>
      </w:divsChild>
    </w:div>
    <w:div w:id="663166061">
      <w:bodyDiv w:val="1"/>
      <w:marLeft w:val="0"/>
      <w:marRight w:val="0"/>
      <w:marTop w:val="0"/>
      <w:marBottom w:val="0"/>
      <w:divBdr>
        <w:top w:val="none" w:sz="0" w:space="0" w:color="auto"/>
        <w:left w:val="none" w:sz="0" w:space="0" w:color="auto"/>
        <w:bottom w:val="none" w:sz="0" w:space="0" w:color="auto"/>
        <w:right w:val="none" w:sz="0" w:space="0" w:color="auto"/>
      </w:divBdr>
    </w:div>
    <w:div w:id="672151585">
      <w:bodyDiv w:val="1"/>
      <w:marLeft w:val="0"/>
      <w:marRight w:val="0"/>
      <w:marTop w:val="0"/>
      <w:marBottom w:val="0"/>
      <w:divBdr>
        <w:top w:val="none" w:sz="0" w:space="0" w:color="auto"/>
        <w:left w:val="none" w:sz="0" w:space="0" w:color="auto"/>
        <w:bottom w:val="none" w:sz="0" w:space="0" w:color="auto"/>
        <w:right w:val="none" w:sz="0" w:space="0" w:color="auto"/>
      </w:divBdr>
    </w:div>
    <w:div w:id="675037595">
      <w:bodyDiv w:val="1"/>
      <w:marLeft w:val="0"/>
      <w:marRight w:val="0"/>
      <w:marTop w:val="0"/>
      <w:marBottom w:val="0"/>
      <w:divBdr>
        <w:top w:val="none" w:sz="0" w:space="0" w:color="auto"/>
        <w:left w:val="none" w:sz="0" w:space="0" w:color="auto"/>
        <w:bottom w:val="none" w:sz="0" w:space="0" w:color="auto"/>
        <w:right w:val="none" w:sz="0" w:space="0" w:color="auto"/>
      </w:divBdr>
      <w:divsChild>
        <w:div w:id="438259017">
          <w:blockQuote w:val="1"/>
          <w:marLeft w:val="720"/>
          <w:marRight w:val="720"/>
          <w:marTop w:val="100"/>
          <w:marBottom w:val="100"/>
          <w:divBdr>
            <w:top w:val="none" w:sz="0" w:space="0" w:color="auto"/>
            <w:left w:val="none" w:sz="0" w:space="0" w:color="auto"/>
            <w:bottom w:val="none" w:sz="0" w:space="0" w:color="auto"/>
            <w:right w:val="none" w:sz="0" w:space="0" w:color="auto"/>
          </w:divBdr>
        </w:div>
        <w:div w:id="55824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971324136">
          <w:blockQuote w:val="1"/>
          <w:marLeft w:val="720"/>
          <w:marRight w:val="720"/>
          <w:marTop w:val="100"/>
          <w:marBottom w:val="100"/>
          <w:divBdr>
            <w:top w:val="none" w:sz="0" w:space="0" w:color="auto"/>
            <w:left w:val="none" w:sz="0" w:space="0" w:color="auto"/>
            <w:bottom w:val="none" w:sz="0" w:space="0" w:color="auto"/>
            <w:right w:val="none" w:sz="0" w:space="0" w:color="auto"/>
          </w:divBdr>
        </w:div>
        <w:div w:id="99395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001898">
      <w:bodyDiv w:val="1"/>
      <w:marLeft w:val="0"/>
      <w:marRight w:val="0"/>
      <w:marTop w:val="0"/>
      <w:marBottom w:val="0"/>
      <w:divBdr>
        <w:top w:val="none" w:sz="0" w:space="0" w:color="auto"/>
        <w:left w:val="none" w:sz="0" w:space="0" w:color="auto"/>
        <w:bottom w:val="none" w:sz="0" w:space="0" w:color="auto"/>
        <w:right w:val="none" w:sz="0" w:space="0" w:color="auto"/>
      </w:divBdr>
    </w:div>
    <w:div w:id="681973044">
      <w:bodyDiv w:val="1"/>
      <w:marLeft w:val="0"/>
      <w:marRight w:val="0"/>
      <w:marTop w:val="0"/>
      <w:marBottom w:val="0"/>
      <w:divBdr>
        <w:top w:val="none" w:sz="0" w:space="0" w:color="auto"/>
        <w:left w:val="none" w:sz="0" w:space="0" w:color="auto"/>
        <w:bottom w:val="none" w:sz="0" w:space="0" w:color="auto"/>
        <w:right w:val="none" w:sz="0" w:space="0" w:color="auto"/>
      </w:divBdr>
    </w:div>
    <w:div w:id="686907717">
      <w:bodyDiv w:val="1"/>
      <w:marLeft w:val="0"/>
      <w:marRight w:val="0"/>
      <w:marTop w:val="0"/>
      <w:marBottom w:val="0"/>
      <w:divBdr>
        <w:top w:val="none" w:sz="0" w:space="0" w:color="auto"/>
        <w:left w:val="none" w:sz="0" w:space="0" w:color="auto"/>
        <w:bottom w:val="none" w:sz="0" w:space="0" w:color="auto"/>
        <w:right w:val="none" w:sz="0" w:space="0" w:color="auto"/>
      </w:divBdr>
    </w:div>
    <w:div w:id="689992719">
      <w:bodyDiv w:val="1"/>
      <w:marLeft w:val="0"/>
      <w:marRight w:val="0"/>
      <w:marTop w:val="0"/>
      <w:marBottom w:val="0"/>
      <w:divBdr>
        <w:top w:val="none" w:sz="0" w:space="0" w:color="auto"/>
        <w:left w:val="none" w:sz="0" w:space="0" w:color="auto"/>
        <w:bottom w:val="none" w:sz="0" w:space="0" w:color="auto"/>
        <w:right w:val="none" w:sz="0" w:space="0" w:color="auto"/>
      </w:divBdr>
    </w:div>
    <w:div w:id="694892468">
      <w:bodyDiv w:val="1"/>
      <w:marLeft w:val="0"/>
      <w:marRight w:val="0"/>
      <w:marTop w:val="0"/>
      <w:marBottom w:val="0"/>
      <w:divBdr>
        <w:top w:val="none" w:sz="0" w:space="0" w:color="auto"/>
        <w:left w:val="none" w:sz="0" w:space="0" w:color="auto"/>
        <w:bottom w:val="none" w:sz="0" w:space="0" w:color="auto"/>
        <w:right w:val="none" w:sz="0" w:space="0" w:color="auto"/>
      </w:divBdr>
    </w:div>
    <w:div w:id="697047614">
      <w:bodyDiv w:val="1"/>
      <w:marLeft w:val="0"/>
      <w:marRight w:val="0"/>
      <w:marTop w:val="0"/>
      <w:marBottom w:val="0"/>
      <w:divBdr>
        <w:top w:val="none" w:sz="0" w:space="0" w:color="auto"/>
        <w:left w:val="none" w:sz="0" w:space="0" w:color="auto"/>
        <w:bottom w:val="none" w:sz="0" w:space="0" w:color="auto"/>
        <w:right w:val="none" w:sz="0" w:space="0" w:color="auto"/>
      </w:divBdr>
    </w:div>
    <w:div w:id="699285602">
      <w:bodyDiv w:val="1"/>
      <w:marLeft w:val="0"/>
      <w:marRight w:val="0"/>
      <w:marTop w:val="0"/>
      <w:marBottom w:val="0"/>
      <w:divBdr>
        <w:top w:val="none" w:sz="0" w:space="0" w:color="auto"/>
        <w:left w:val="none" w:sz="0" w:space="0" w:color="auto"/>
        <w:bottom w:val="none" w:sz="0" w:space="0" w:color="auto"/>
        <w:right w:val="none" w:sz="0" w:space="0" w:color="auto"/>
      </w:divBdr>
    </w:div>
    <w:div w:id="703217990">
      <w:bodyDiv w:val="1"/>
      <w:marLeft w:val="0"/>
      <w:marRight w:val="0"/>
      <w:marTop w:val="0"/>
      <w:marBottom w:val="0"/>
      <w:divBdr>
        <w:top w:val="none" w:sz="0" w:space="0" w:color="auto"/>
        <w:left w:val="none" w:sz="0" w:space="0" w:color="auto"/>
        <w:bottom w:val="none" w:sz="0" w:space="0" w:color="auto"/>
        <w:right w:val="none" w:sz="0" w:space="0" w:color="auto"/>
      </w:divBdr>
    </w:div>
    <w:div w:id="704212841">
      <w:bodyDiv w:val="1"/>
      <w:marLeft w:val="0"/>
      <w:marRight w:val="0"/>
      <w:marTop w:val="0"/>
      <w:marBottom w:val="0"/>
      <w:divBdr>
        <w:top w:val="none" w:sz="0" w:space="0" w:color="auto"/>
        <w:left w:val="none" w:sz="0" w:space="0" w:color="auto"/>
        <w:bottom w:val="none" w:sz="0" w:space="0" w:color="auto"/>
        <w:right w:val="none" w:sz="0" w:space="0" w:color="auto"/>
      </w:divBdr>
    </w:div>
    <w:div w:id="704908765">
      <w:bodyDiv w:val="1"/>
      <w:marLeft w:val="0"/>
      <w:marRight w:val="0"/>
      <w:marTop w:val="0"/>
      <w:marBottom w:val="0"/>
      <w:divBdr>
        <w:top w:val="none" w:sz="0" w:space="0" w:color="auto"/>
        <w:left w:val="none" w:sz="0" w:space="0" w:color="auto"/>
        <w:bottom w:val="none" w:sz="0" w:space="0" w:color="auto"/>
        <w:right w:val="none" w:sz="0" w:space="0" w:color="auto"/>
      </w:divBdr>
    </w:div>
    <w:div w:id="709262561">
      <w:bodyDiv w:val="1"/>
      <w:marLeft w:val="0"/>
      <w:marRight w:val="0"/>
      <w:marTop w:val="0"/>
      <w:marBottom w:val="0"/>
      <w:divBdr>
        <w:top w:val="none" w:sz="0" w:space="0" w:color="auto"/>
        <w:left w:val="none" w:sz="0" w:space="0" w:color="auto"/>
        <w:bottom w:val="none" w:sz="0" w:space="0" w:color="auto"/>
        <w:right w:val="none" w:sz="0" w:space="0" w:color="auto"/>
      </w:divBdr>
    </w:div>
    <w:div w:id="714623491">
      <w:bodyDiv w:val="1"/>
      <w:marLeft w:val="0"/>
      <w:marRight w:val="0"/>
      <w:marTop w:val="0"/>
      <w:marBottom w:val="0"/>
      <w:divBdr>
        <w:top w:val="none" w:sz="0" w:space="0" w:color="auto"/>
        <w:left w:val="none" w:sz="0" w:space="0" w:color="auto"/>
        <w:bottom w:val="none" w:sz="0" w:space="0" w:color="auto"/>
        <w:right w:val="none" w:sz="0" w:space="0" w:color="auto"/>
      </w:divBdr>
    </w:div>
    <w:div w:id="716441655">
      <w:bodyDiv w:val="1"/>
      <w:marLeft w:val="0"/>
      <w:marRight w:val="0"/>
      <w:marTop w:val="0"/>
      <w:marBottom w:val="0"/>
      <w:divBdr>
        <w:top w:val="none" w:sz="0" w:space="0" w:color="auto"/>
        <w:left w:val="none" w:sz="0" w:space="0" w:color="auto"/>
        <w:bottom w:val="none" w:sz="0" w:space="0" w:color="auto"/>
        <w:right w:val="none" w:sz="0" w:space="0" w:color="auto"/>
      </w:divBdr>
      <w:divsChild>
        <w:div w:id="989560175">
          <w:marLeft w:val="0"/>
          <w:marRight w:val="0"/>
          <w:marTop w:val="0"/>
          <w:marBottom w:val="0"/>
          <w:divBdr>
            <w:top w:val="none" w:sz="0" w:space="0" w:color="auto"/>
            <w:left w:val="none" w:sz="0" w:space="0" w:color="auto"/>
            <w:bottom w:val="none" w:sz="0" w:space="0" w:color="auto"/>
            <w:right w:val="none" w:sz="0" w:space="0" w:color="auto"/>
          </w:divBdr>
          <w:divsChild>
            <w:div w:id="20203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3828">
      <w:bodyDiv w:val="1"/>
      <w:marLeft w:val="0"/>
      <w:marRight w:val="0"/>
      <w:marTop w:val="0"/>
      <w:marBottom w:val="0"/>
      <w:divBdr>
        <w:top w:val="none" w:sz="0" w:space="0" w:color="auto"/>
        <w:left w:val="none" w:sz="0" w:space="0" w:color="auto"/>
        <w:bottom w:val="none" w:sz="0" w:space="0" w:color="auto"/>
        <w:right w:val="none" w:sz="0" w:space="0" w:color="auto"/>
      </w:divBdr>
      <w:divsChild>
        <w:div w:id="299847911">
          <w:marLeft w:val="0"/>
          <w:marRight w:val="0"/>
          <w:marTop w:val="0"/>
          <w:marBottom w:val="0"/>
          <w:divBdr>
            <w:top w:val="none" w:sz="0" w:space="0" w:color="auto"/>
            <w:left w:val="none" w:sz="0" w:space="0" w:color="auto"/>
            <w:bottom w:val="none" w:sz="0" w:space="0" w:color="auto"/>
            <w:right w:val="none" w:sz="0" w:space="0" w:color="auto"/>
          </w:divBdr>
        </w:div>
        <w:div w:id="789053666">
          <w:marLeft w:val="0"/>
          <w:marRight w:val="0"/>
          <w:marTop w:val="0"/>
          <w:marBottom w:val="0"/>
          <w:divBdr>
            <w:top w:val="none" w:sz="0" w:space="0" w:color="auto"/>
            <w:left w:val="none" w:sz="0" w:space="0" w:color="auto"/>
            <w:bottom w:val="none" w:sz="0" w:space="0" w:color="auto"/>
            <w:right w:val="none" w:sz="0" w:space="0" w:color="auto"/>
          </w:divBdr>
          <w:divsChild>
            <w:div w:id="673656129">
              <w:marLeft w:val="0"/>
              <w:marRight w:val="0"/>
              <w:marTop w:val="0"/>
              <w:marBottom w:val="0"/>
              <w:divBdr>
                <w:top w:val="none" w:sz="0" w:space="0" w:color="auto"/>
                <w:left w:val="none" w:sz="0" w:space="0" w:color="auto"/>
                <w:bottom w:val="none" w:sz="0" w:space="0" w:color="auto"/>
                <w:right w:val="none" w:sz="0" w:space="0" w:color="auto"/>
              </w:divBdr>
            </w:div>
            <w:div w:id="1923375395">
              <w:marLeft w:val="0"/>
              <w:marRight w:val="0"/>
              <w:marTop w:val="0"/>
              <w:marBottom w:val="0"/>
              <w:divBdr>
                <w:top w:val="none" w:sz="0" w:space="0" w:color="auto"/>
                <w:left w:val="none" w:sz="0" w:space="0" w:color="auto"/>
                <w:bottom w:val="none" w:sz="0" w:space="0" w:color="auto"/>
                <w:right w:val="none" w:sz="0" w:space="0" w:color="auto"/>
              </w:divBdr>
            </w:div>
          </w:divsChild>
        </w:div>
        <w:div w:id="914822357">
          <w:marLeft w:val="0"/>
          <w:marRight w:val="0"/>
          <w:marTop w:val="0"/>
          <w:marBottom w:val="0"/>
          <w:divBdr>
            <w:top w:val="none" w:sz="0" w:space="0" w:color="auto"/>
            <w:left w:val="none" w:sz="0" w:space="0" w:color="auto"/>
            <w:bottom w:val="none" w:sz="0" w:space="0" w:color="auto"/>
            <w:right w:val="none" w:sz="0" w:space="0" w:color="auto"/>
          </w:divBdr>
          <w:divsChild>
            <w:div w:id="612790121">
              <w:marLeft w:val="0"/>
              <w:marRight w:val="0"/>
              <w:marTop w:val="0"/>
              <w:marBottom w:val="0"/>
              <w:divBdr>
                <w:top w:val="none" w:sz="0" w:space="0" w:color="auto"/>
                <w:left w:val="none" w:sz="0" w:space="0" w:color="auto"/>
                <w:bottom w:val="none" w:sz="0" w:space="0" w:color="auto"/>
                <w:right w:val="none" w:sz="0" w:space="0" w:color="auto"/>
              </w:divBdr>
            </w:div>
          </w:divsChild>
        </w:div>
        <w:div w:id="1178080287">
          <w:marLeft w:val="0"/>
          <w:marRight w:val="0"/>
          <w:marTop w:val="0"/>
          <w:marBottom w:val="0"/>
          <w:divBdr>
            <w:top w:val="none" w:sz="0" w:space="0" w:color="auto"/>
            <w:left w:val="none" w:sz="0" w:space="0" w:color="auto"/>
            <w:bottom w:val="none" w:sz="0" w:space="0" w:color="auto"/>
            <w:right w:val="none" w:sz="0" w:space="0" w:color="auto"/>
          </w:divBdr>
        </w:div>
        <w:div w:id="1556774552">
          <w:marLeft w:val="0"/>
          <w:marRight w:val="0"/>
          <w:marTop w:val="0"/>
          <w:marBottom w:val="0"/>
          <w:divBdr>
            <w:top w:val="none" w:sz="0" w:space="0" w:color="auto"/>
            <w:left w:val="none" w:sz="0" w:space="0" w:color="auto"/>
            <w:bottom w:val="none" w:sz="0" w:space="0" w:color="auto"/>
            <w:right w:val="none" w:sz="0" w:space="0" w:color="auto"/>
          </w:divBdr>
        </w:div>
      </w:divsChild>
    </w:div>
    <w:div w:id="719669359">
      <w:bodyDiv w:val="1"/>
      <w:marLeft w:val="0"/>
      <w:marRight w:val="0"/>
      <w:marTop w:val="0"/>
      <w:marBottom w:val="0"/>
      <w:divBdr>
        <w:top w:val="none" w:sz="0" w:space="0" w:color="auto"/>
        <w:left w:val="none" w:sz="0" w:space="0" w:color="auto"/>
        <w:bottom w:val="none" w:sz="0" w:space="0" w:color="auto"/>
        <w:right w:val="none" w:sz="0" w:space="0" w:color="auto"/>
      </w:divBdr>
    </w:div>
    <w:div w:id="728186109">
      <w:bodyDiv w:val="1"/>
      <w:marLeft w:val="0"/>
      <w:marRight w:val="0"/>
      <w:marTop w:val="0"/>
      <w:marBottom w:val="0"/>
      <w:divBdr>
        <w:top w:val="none" w:sz="0" w:space="0" w:color="auto"/>
        <w:left w:val="none" w:sz="0" w:space="0" w:color="auto"/>
        <w:bottom w:val="none" w:sz="0" w:space="0" w:color="auto"/>
        <w:right w:val="none" w:sz="0" w:space="0" w:color="auto"/>
      </w:divBdr>
    </w:div>
    <w:div w:id="729622226">
      <w:bodyDiv w:val="1"/>
      <w:marLeft w:val="0"/>
      <w:marRight w:val="0"/>
      <w:marTop w:val="0"/>
      <w:marBottom w:val="0"/>
      <w:divBdr>
        <w:top w:val="none" w:sz="0" w:space="0" w:color="auto"/>
        <w:left w:val="none" w:sz="0" w:space="0" w:color="auto"/>
        <w:bottom w:val="none" w:sz="0" w:space="0" w:color="auto"/>
        <w:right w:val="none" w:sz="0" w:space="0" w:color="auto"/>
      </w:divBdr>
    </w:div>
    <w:div w:id="729966673">
      <w:bodyDiv w:val="1"/>
      <w:marLeft w:val="0"/>
      <w:marRight w:val="0"/>
      <w:marTop w:val="0"/>
      <w:marBottom w:val="0"/>
      <w:divBdr>
        <w:top w:val="none" w:sz="0" w:space="0" w:color="auto"/>
        <w:left w:val="none" w:sz="0" w:space="0" w:color="auto"/>
        <w:bottom w:val="none" w:sz="0" w:space="0" w:color="auto"/>
        <w:right w:val="none" w:sz="0" w:space="0" w:color="auto"/>
      </w:divBdr>
    </w:div>
    <w:div w:id="735321959">
      <w:bodyDiv w:val="1"/>
      <w:marLeft w:val="0"/>
      <w:marRight w:val="0"/>
      <w:marTop w:val="0"/>
      <w:marBottom w:val="0"/>
      <w:divBdr>
        <w:top w:val="none" w:sz="0" w:space="0" w:color="auto"/>
        <w:left w:val="none" w:sz="0" w:space="0" w:color="auto"/>
        <w:bottom w:val="none" w:sz="0" w:space="0" w:color="auto"/>
        <w:right w:val="none" w:sz="0" w:space="0" w:color="auto"/>
      </w:divBdr>
      <w:divsChild>
        <w:div w:id="820997045">
          <w:marLeft w:val="0"/>
          <w:marRight w:val="0"/>
          <w:marTop w:val="0"/>
          <w:marBottom w:val="0"/>
          <w:divBdr>
            <w:top w:val="none" w:sz="0" w:space="0" w:color="auto"/>
            <w:left w:val="none" w:sz="0" w:space="0" w:color="auto"/>
            <w:bottom w:val="none" w:sz="0" w:space="0" w:color="auto"/>
            <w:right w:val="none" w:sz="0" w:space="0" w:color="auto"/>
          </w:divBdr>
        </w:div>
      </w:divsChild>
    </w:div>
    <w:div w:id="737829217">
      <w:bodyDiv w:val="1"/>
      <w:marLeft w:val="0"/>
      <w:marRight w:val="0"/>
      <w:marTop w:val="0"/>
      <w:marBottom w:val="0"/>
      <w:divBdr>
        <w:top w:val="none" w:sz="0" w:space="0" w:color="auto"/>
        <w:left w:val="none" w:sz="0" w:space="0" w:color="auto"/>
        <w:bottom w:val="none" w:sz="0" w:space="0" w:color="auto"/>
        <w:right w:val="none" w:sz="0" w:space="0" w:color="auto"/>
      </w:divBdr>
    </w:div>
    <w:div w:id="740372968">
      <w:bodyDiv w:val="1"/>
      <w:marLeft w:val="0"/>
      <w:marRight w:val="0"/>
      <w:marTop w:val="0"/>
      <w:marBottom w:val="0"/>
      <w:divBdr>
        <w:top w:val="none" w:sz="0" w:space="0" w:color="auto"/>
        <w:left w:val="none" w:sz="0" w:space="0" w:color="auto"/>
        <w:bottom w:val="none" w:sz="0" w:space="0" w:color="auto"/>
        <w:right w:val="none" w:sz="0" w:space="0" w:color="auto"/>
      </w:divBdr>
    </w:div>
    <w:div w:id="740634943">
      <w:bodyDiv w:val="1"/>
      <w:marLeft w:val="0"/>
      <w:marRight w:val="0"/>
      <w:marTop w:val="0"/>
      <w:marBottom w:val="0"/>
      <w:divBdr>
        <w:top w:val="none" w:sz="0" w:space="0" w:color="auto"/>
        <w:left w:val="none" w:sz="0" w:space="0" w:color="auto"/>
        <w:bottom w:val="none" w:sz="0" w:space="0" w:color="auto"/>
        <w:right w:val="none" w:sz="0" w:space="0" w:color="auto"/>
      </w:divBdr>
    </w:div>
    <w:div w:id="742028815">
      <w:bodyDiv w:val="1"/>
      <w:marLeft w:val="0"/>
      <w:marRight w:val="0"/>
      <w:marTop w:val="0"/>
      <w:marBottom w:val="0"/>
      <w:divBdr>
        <w:top w:val="none" w:sz="0" w:space="0" w:color="auto"/>
        <w:left w:val="none" w:sz="0" w:space="0" w:color="auto"/>
        <w:bottom w:val="none" w:sz="0" w:space="0" w:color="auto"/>
        <w:right w:val="none" w:sz="0" w:space="0" w:color="auto"/>
      </w:divBdr>
    </w:div>
    <w:div w:id="743262548">
      <w:bodyDiv w:val="1"/>
      <w:marLeft w:val="0"/>
      <w:marRight w:val="0"/>
      <w:marTop w:val="0"/>
      <w:marBottom w:val="0"/>
      <w:divBdr>
        <w:top w:val="none" w:sz="0" w:space="0" w:color="auto"/>
        <w:left w:val="none" w:sz="0" w:space="0" w:color="auto"/>
        <w:bottom w:val="none" w:sz="0" w:space="0" w:color="auto"/>
        <w:right w:val="none" w:sz="0" w:space="0" w:color="auto"/>
      </w:divBdr>
    </w:div>
    <w:div w:id="744495893">
      <w:bodyDiv w:val="1"/>
      <w:marLeft w:val="0"/>
      <w:marRight w:val="0"/>
      <w:marTop w:val="0"/>
      <w:marBottom w:val="0"/>
      <w:divBdr>
        <w:top w:val="none" w:sz="0" w:space="0" w:color="auto"/>
        <w:left w:val="none" w:sz="0" w:space="0" w:color="auto"/>
        <w:bottom w:val="none" w:sz="0" w:space="0" w:color="auto"/>
        <w:right w:val="none" w:sz="0" w:space="0" w:color="auto"/>
      </w:divBdr>
      <w:divsChild>
        <w:div w:id="549655021">
          <w:marLeft w:val="0"/>
          <w:marRight w:val="0"/>
          <w:marTop w:val="0"/>
          <w:marBottom w:val="0"/>
          <w:divBdr>
            <w:top w:val="none" w:sz="0" w:space="0" w:color="auto"/>
            <w:left w:val="none" w:sz="0" w:space="0" w:color="auto"/>
            <w:bottom w:val="none" w:sz="0" w:space="0" w:color="auto"/>
            <w:right w:val="none" w:sz="0" w:space="0" w:color="auto"/>
          </w:divBdr>
          <w:divsChild>
            <w:div w:id="17417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22486">
      <w:bodyDiv w:val="1"/>
      <w:marLeft w:val="0"/>
      <w:marRight w:val="0"/>
      <w:marTop w:val="0"/>
      <w:marBottom w:val="0"/>
      <w:divBdr>
        <w:top w:val="none" w:sz="0" w:space="0" w:color="auto"/>
        <w:left w:val="none" w:sz="0" w:space="0" w:color="auto"/>
        <w:bottom w:val="none" w:sz="0" w:space="0" w:color="auto"/>
        <w:right w:val="none" w:sz="0" w:space="0" w:color="auto"/>
      </w:divBdr>
      <w:divsChild>
        <w:div w:id="64649250">
          <w:marLeft w:val="0"/>
          <w:marRight w:val="0"/>
          <w:marTop w:val="0"/>
          <w:marBottom w:val="0"/>
          <w:divBdr>
            <w:top w:val="none" w:sz="0" w:space="0" w:color="auto"/>
            <w:left w:val="none" w:sz="0" w:space="0" w:color="auto"/>
            <w:bottom w:val="none" w:sz="0" w:space="0" w:color="auto"/>
            <w:right w:val="none" w:sz="0" w:space="0" w:color="auto"/>
          </w:divBdr>
        </w:div>
        <w:div w:id="1084259687">
          <w:marLeft w:val="0"/>
          <w:marRight w:val="0"/>
          <w:marTop w:val="0"/>
          <w:marBottom w:val="0"/>
          <w:divBdr>
            <w:top w:val="none" w:sz="0" w:space="0" w:color="auto"/>
            <w:left w:val="none" w:sz="0" w:space="0" w:color="auto"/>
            <w:bottom w:val="none" w:sz="0" w:space="0" w:color="auto"/>
            <w:right w:val="none" w:sz="0" w:space="0" w:color="auto"/>
          </w:divBdr>
        </w:div>
      </w:divsChild>
    </w:div>
    <w:div w:id="749734707">
      <w:bodyDiv w:val="1"/>
      <w:marLeft w:val="0"/>
      <w:marRight w:val="0"/>
      <w:marTop w:val="0"/>
      <w:marBottom w:val="0"/>
      <w:divBdr>
        <w:top w:val="none" w:sz="0" w:space="0" w:color="auto"/>
        <w:left w:val="none" w:sz="0" w:space="0" w:color="auto"/>
        <w:bottom w:val="none" w:sz="0" w:space="0" w:color="auto"/>
        <w:right w:val="none" w:sz="0" w:space="0" w:color="auto"/>
      </w:divBdr>
    </w:div>
    <w:div w:id="751511283">
      <w:bodyDiv w:val="1"/>
      <w:marLeft w:val="0"/>
      <w:marRight w:val="0"/>
      <w:marTop w:val="0"/>
      <w:marBottom w:val="0"/>
      <w:divBdr>
        <w:top w:val="none" w:sz="0" w:space="0" w:color="auto"/>
        <w:left w:val="none" w:sz="0" w:space="0" w:color="auto"/>
        <w:bottom w:val="none" w:sz="0" w:space="0" w:color="auto"/>
        <w:right w:val="none" w:sz="0" w:space="0" w:color="auto"/>
      </w:divBdr>
      <w:divsChild>
        <w:div w:id="31158109">
          <w:marLeft w:val="0"/>
          <w:marRight w:val="0"/>
          <w:marTop w:val="0"/>
          <w:marBottom w:val="0"/>
          <w:divBdr>
            <w:top w:val="none" w:sz="0" w:space="0" w:color="auto"/>
            <w:left w:val="none" w:sz="0" w:space="0" w:color="auto"/>
            <w:bottom w:val="none" w:sz="0" w:space="0" w:color="auto"/>
            <w:right w:val="none" w:sz="0" w:space="0" w:color="auto"/>
          </w:divBdr>
          <w:divsChild>
            <w:div w:id="1017148768">
              <w:marLeft w:val="0"/>
              <w:marRight w:val="0"/>
              <w:marTop w:val="0"/>
              <w:marBottom w:val="0"/>
              <w:divBdr>
                <w:top w:val="none" w:sz="0" w:space="0" w:color="auto"/>
                <w:left w:val="none" w:sz="0" w:space="0" w:color="auto"/>
                <w:bottom w:val="none" w:sz="0" w:space="0" w:color="auto"/>
                <w:right w:val="none" w:sz="0" w:space="0" w:color="auto"/>
              </w:divBdr>
            </w:div>
          </w:divsChild>
        </w:div>
        <w:div w:id="80874558">
          <w:marLeft w:val="0"/>
          <w:marRight w:val="0"/>
          <w:marTop w:val="0"/>
          <w:marBottom w:val="0"/>
          <w:divBdr>
            <w:top w:val="none" w:sz="0" w:space="0" w:color="auto"/>
            <w:left w:val="none" w:sz="0" w:space="0" w:color="auto"/>
            <w:bottom w:val="none" w:sz="0" w:space="0" w:color="auto"/>
            <w:right w:val="none" w:sz="0" w:space="0" w:color="auto"/>
          </w:divBdr>
          <w:divsChild>
            <w:div w:id="35660492">
              <w:marLeft w:val="0"/>
              <w:marRight w:val="0"/>
              <w:marTop w:val="0"/>
              <w:marBottom w:val="0"/>
              <w:divBdr>
                <w:top w:val="none" w:sz="0" w:space="0" w:color="auto"/>
                <w:left w:val="none" w:sz="0" w:space="0" w:color="auto"/>
                <w:bottom w:val="none" w:sz="0" w:space="0" w:color="auto"/>
                <w:right w:val="none" w:sz="0" w:space="0" w:color="auto"/>
              </w:divBdr>
            </w:div>
          </w:divsChild>
        </w:div>
        <w:div w:id="90200398">
          <w:marLeft w:val="0"/>
          <w:marRight w:val="0"/>
          <w:marTop w:val="0"/>
          <w:marBottom w:val="0"/>
          <w:divBdr>
            <w:top w:val="none" w:sz="0" w:space="0" w:color="auto"/>
            <w:left w:val="none" w:sz="0" w:space="0" w:color="auto"/>
            <w:bottom w:val="none" w:sz="0" w:space="0" w:color="auto"/>
            <w:right w:val="none" w:sz="0" w:space="0" w:color="auto"/>
          </w:divBdr>
          <w:divsChild>
            <w:div w:id="148333552">
              <w:marLeft w:val="0"/>
              <w:marRight w:val="0"/>
              <w:marTop w:val="0"/>
              <w:marBottom w:val="0"/>
              <w:divBdr>
                <w:top w:val="none" w:sz="0" w:space="0" w:color="auto"/>
                <w:left w:val="none" w:sz="0" w:space="0" w:color="auto"/>
                <w:bottom w:val="none" w:sz="0" w:space="0" w:color="auto"/>
                <w:right w:val="none" w:sz="0" w:space="0" w:color="auto"/>
              </w:divBdr>
            </w:div>
          </w:divsChild>
        </w:div>
        <w:div w:id="92674729">
          <w:marLeft w:val="0"/>
          <w:marRight w:val="0"/>
          <w:marTop w:val="0"/>
          <w:marBottom w:val="0"/>
          <w:divBdr>
            <w:top w:val="none" w:sz="0" w:space="0" w:color="auto"/>
            <w:left w:val="none" w:sz="0" w:space="0" w:color="auto"/>
            <w:bottom w:val="none" w:sz="0" w:space="0" w:color="auto"/>
            <w:right w:val="none" w:sz="0" w:space="0" w:color="auto"/>
          </w:divBdr>
          <w:divsChild>
            <w:div w:id="853153874">
              <w:marLeft w:val="0"/>
              <w:marRight w:val="0"/>
              <w:marTop w:val="0"/>
              <w:marBottom w:val="0"/>
              <w:divBdr>
                <w:top w:val="none" w:sz="0" w:space="0" w:color="auto"/>
                <w:left w:val="none" w:sz="0" w:space="0" w:color="auto"/>
                <w:bottom w:val="none" w:sz="0" w:space="0" w:color="auto"/>
                <w:right w:val="none" w:sz="0" w:space="0" w:color="auto"/>
              </w:divBdr>
            </w:div>
          </w:divsChild>
        </w:div>
        <w:div w:id="105004321">
          <w:marLeft w:val="0"/>
          <w:marRight w:val="0"/>
          <w:marTop w:val="0"/>
          <w:marBottom w:val="0"/>
          <w:divBdr>
            <w:top w:val="none" w:sz="0" w:space="0" w:color="auto"/>
            <w:left w:val="none" w:sz="0" w:space="0" w:color="auto"/>
            <w:bottom w:val="none" w:sz="0" w:space="0" w:color="auto"/>
            <w:right w:val="none" w:sz="0" w:space="0" w:color="auto"/>
          </w:divBdr>
          <w:divsChild>
            <w:div w:id="1383210810">
              <w:marLeft w:val="0"/>
              <w:marRight w:val="0"/>
              <w:marTop w:val="0"/>
              <w:marBottom w:val="0"/>
              <w:divBdr>
                <w:top w:val="none" w:sz="0" w:space="0" w:color="auto"/>
                <w:left w:val="none" w:sz="0" w:space="0" w:color="auto"/>
                <w:bottom w:val="none" w:sz="0" w:space="0" w:color="auto"/>
                <w:right w:val="none" w:sz="0" w:space="0" w:color="auto"/>
              </w:divBdr>
            </w:div>
          </w:divsChild>
        </w:div>
        <w:div w:id="223875379">
          <w:marLeft w:val="0"/>
          <w:marRight w:val="0"/>
          <w:marTop w:val="0"/>
          <w:marBottom w:val="0"/>
          <w:divBdr>
            <w:top w:val="none" w:sz="0" w:space="0" w:color="auto"/>
            <w:left w:val="none" w:sz="0" w:space="0" w:color="auto"/>
            <w:bottom w:val="none" w:sz="0" w:space="0" w:color="auto"/>
            <w:right w:val="none" w:sz="0" w:space="0" w:color="auto"/>
          </w:divBdr>
          <w:divsChild>
            <w:div w:id="1151946628">
              <w:marLeft w:val="0"/>
              <w:marRight w:val="0"/>
              <w:marTop w:val="0"/>
              <w:marBottom w:val="0"/>
              <w:divBdr>
                <w:top w:val="none" w:sz="0" w:space="0" w:color="auto"/>
                <w:left w:val="none" w:sz="0" w:space="0" w:color="auto"/>
                <w:bottom w:val="none" w:sz="0" w:space="0" w:color="auto"/>
                <w:right w:val="none" w:sz="0" w:space="0" w:color="auto"/>
              </w:divBdr>
            </w:div>
          </w:divsChild>
        </w:div>
        <w:div w:id="303316184">
          <w:marLeft w:val="0"/>
          <w:marRight w:val="0"/>
          <w:marTop w:val="0"/>
          <w:marBottom w:val="0"/>
          <w:divBdr>
            <w:top w:val="none" w:sz="0" w:space="0" w:color="auto"/>
            <w:left w:val="none" w:sz="0" w:space="0" w:color="auto"/>
            <w:bottom w:val="none" w:sz="0" w:space="0" w:color="auto"/>
            <w:right w:val="none" w:sz="0" w:space="0" w:color="auto"/>
          </w:divBdr>
          <w:divsChild>
            <w:div w:id="523135618">
              <w:marLeft w:val="0"/>
              <w:marRight w:val="0"/>
              <w:marTop w:val="0"/>
              <w:marBottom w:val="0"/>
              <w:divBdr>
                <w:top w:val="none" w:sz="0" w:space="0" w:color="auto"/>
                <w:left w:val="none" w:sz="0" w:space="0" w:color="auto"/>
                <w:bottom w:val="none" w:sz="0" w:space="0" w:color="auto"/>
                <w:right w:val="none" w:sz="0" w:space="0" w:color="auto"/>
              </w:divBdr>
            </w:div>
          </w:divsChild>
        </w:div>
        <w:div w:id="330372334">
          <w:marLeft w:val="0"/>
          <w:marRight w:val="0"/>
          <w:marTop w:val="0"/>
          <w:marBottom w:val="0"/>
          <w:divBdr>
            <w:top w:val="none" w:sz="0" w:space="0" w:color="auto"/>
            <w:left w:val="none" w:sz="0" w:space="0" w:color="auto"/>
            <w:bottom w:val="none" w:sz="0" w:space="0" w:color="auto"/>
            <w:right w:val="none" w:sz="0" w:space="0" w:color="auto"/>
          </w:divBdr>
          <w:divsChild>
            <w:div w:id="722094936">
              <w:marLeft w:val="0"/>
              <w:marRight w:val="0"/>
              <w:marTop w:val="0"/>
              <w:marBottom w:val="0"/>
              <w:divBdr>
                <w:top w:val="none" w:sz="0" w:space="0" w:color="auto"/>
                <w:left w:val="none" w:sz="0" w:space="0" w:color="auto"/>
                <w:bottom w:val="none" w:sz="0" w:space="0" w:color="auto"/>
                <w:right w:val="none" w:sz="0" w:space="0" w:color="auto"/>
              </w:divBdr>
            </w:div>
          </w:divsChild>
        </w:div>
        <w:div w:id="340931049">
          <w:marLeft w:val="0"/>
          <w:marRight w:val="0"/>
          <w:marTop w:val="0"/>
          <w:marBottom w:val="0"/>
          <w:divBdr>
            <w:top w:val="none" w:sz="0" w:space="0" w:color="auto"/>
            <w:left w:val="none" w:sz="0" w:space="0" w:color="auto"/>
            <w:bottom w:val="none" w:sz="0" w:space="0" w:color="auto"/>
            <w:right w:val="none" w:sz="0" w:space="0" w:color="auto"/>
          </w:divBdr>
          <w:divsChild>
            <w:div w:id="483204342">
              <w:marLeft w:val="0"/>
              <w:marRight w:val="0"/>
              <w:marTop w:val="0"/>
              <w:marBottom w:val="0"/>
              <w:divBdr>
                <w:top w:val="none" w:sz="0" w:space="0" w:color="auto"/>
                <w:left w:val="none" w:sz="0" w:space="0" w:color="auto"/>
                <w:bottom w:val="none" w:sz="0" w:space="0" w:color="auto"/>
                <w:right w:val="none" w:sz="0" w:space="0" w:color="auto"/>
              </w:divBdr>
            </w:div>
          </w:divsChild>
        </w:div>
        <w:div w:id="358047028">
          <w:marLeft w:val="0"/>
          <w:marRight w:val="0"/>
          <w:marTop w:val="0"/>
          <w:marBottom w:val="0"/>
          <w:divBdr>
            <w:top w:val="none" w:sz="0" w:space="0" w:color="auto"/>
            <w:left w:val="none" w:sz="0" w:space="0" w:color="auto"/>
            <w:bottom w:val="none" w:sz="0" w:space="0" w:color="auto"/>
            <w:right w:val="none" w:sz="0" w:space="0" w:color="auto"/>
          </w:divBdr>
          <w:divsChild>
            <w:div w:id="360861422">
              <w:marLeft w:val="0"/>
              <w:marRight w:val="0"/>
              <w:marTop w:val="0"/>
              <w:marBottom w:val="0"/>
              <w:divBdr>
                <w:top w:val="none" w:sz="0" w:space="0" w:color="auto"/>
                <w:left w:val="none" w:sz="0" w:space="0" w:color="auto"/>
                <w:bottom w:val="none" w:sz="0" w:space="0" w:color="auto"/>
                <w:right w:val="none" w:sz="0" w:space="0" w:color="auto"/>
              </w:divBdr>
            </w:div>
          </w:divsChild>
        </w:div>
        <w:div w:id="405617010">
          <w:marLeft w:val="0"/>
          <w:marRight w:val="0"/>
          <w:marTop w:val="0"/>
          <w:marBottom w:val="0"/>
          <w:divBdr>
            <w:top w:val="none" w:sz="0" w:space="0" w:color="auto"/>
            <w:left w:val="none" w:sz="0" w:space="0" w:color="auto"/>
            <w:bottom w:val="none" w:sz="0" w:space="0" w:color="auto"/>
            <w:right w:val="none" w:sz="0" w:space="0" w:color="auto"/>
          </w:divBdr>
          <w:divsChild>
            <w:div w:id="1496022783">
              <w:marLeft w:val="0"/>
              <w:marRight w:val="0"/>
              <w:marTop w:val="0"/>
              <w:marBottom w:val="0"/>
              <w:divBdr>
                <w:top w:val="none" w:sz="0" w:space="0" w:color="auto"/>
                <w:left w:val="none" w:sz="0" w:space="0" w:color="auto"/>
                <w:bottom w:val="none" w:sz="0" w:space="0" w:color="auto"/>
                <w:right w:val="none" w:sz="0" w:space="0" w:color="auto"/>
              </w:divBdr>
            </w:div>
          </w:divsChild>
        </w:div>
        <w:div w:id="541867021">
          <w:marLeft w:val="0"/>
          <w:marRight w:val="0"/>
          <w:marTop w:val="0"/>
          <w:marBottom w:val="0"/>
          <w:divBdr>
            <w:top w:val="none" w:sz="0" w:space="0" w:color="auto"/>
            <w:left w:val="none" w:sz="0" w:space="0" w:color="auto"/>
            <w:bottom w:val="none" w:sz="0" w:space="0" w:color="auto"/>
            <w:right w:val="none" w:sz="0" w:space="0" w:color="auto"/>
          </w:divBdr>
          <w:divsChild>
            <w:div w:id="1944797253">
              <w:marLeft w:val="0"/>
              <w:marRight w:val="0"/>
              <w:marTop w:val="0"/>
              <w:marBottom w:val="0"/>
              <w:divBdr>
                <w:top w:val="none" w:sz="0" w:space="0" w:color="auto"/>
                <w:left w:val="none" w:sz="0" w:space="0" w:color="auto"/>
                <w:bottom w:val="none" w:sz="0" w:space="0" w:color="auto"/>
                <w:right w:val="none" w:sz="0" w:space="0" w:color="auto"/>
              </w:divBdr>
            </w:div>
          </w:divsChild>
        </w:div>
        <w:div w:id="570383591">
          <w:marLeft w:val="0"/>
          <w:marRight w:val="0"/>
          <w:marTop w:val="0"/>
          <w:marBottom w:val="0"/>
          <w:divBdr>
            <w:top w:val="none" w:sz="0" w:space="0" w:color="auto"/>
            <w:left w:val="none" w:sz="0" w:space="0" w:color="auto"/>
            <w:bottom w:val="none" w:sz="0" w:space="0" w:color="auto"/>
            <w:right w:val="none" w:sz="0" w:space="0" w:color="auto"/>
          </w:divBdr>
          <w:divsChild>
            <w:div w:id="735251047">
              <w:marLeft w:val="0"/>
              <w:marRight w:val="0"/>
              <w:marTop w:val="0"/>
              <w:marBottom w:val="0"/>
              <w:divBdr>
                <w:top w:val="none" w:sz="0" w:space="0" w:color="auto"/>
                <w:left w:val="none" w:sz="0" w:space="0" w:color="auto"/>
                <w:bottom w:val="none" w:sz="0" w:space="0" w:color="auto"/>
                <w:right w:val="none" w:sz="0" w:space="0" w:color="auto"/>
              </w:divBdr>
            </w:div>
          </w:divsChild>
        </w:div>
        <w:div w:id="589201181">
          <w:marLeft w:val="0"/>
          <w:marRight w:val="0"/>
          <w:marTop w:val="0"/>
          <w:marBottom w:val="0"/>
          <w:divBdr>
            <w:top w:val="none" w:sz="0" w:space="0" w:color="auto"/>
            <w:left w:val="none" w:sz="0" w:space="0" w:color="auto"/>
            <w:bottom w:val="none" w:sz="0" w:space="0" w:color="auto"/>
            <w:right w:val="none" w:sz="0" w:space="0" w:color="auto"/>
          </w:divBdr>
          <w:divsChild>
            <w:div w:id="766847784">
              <w:marLeft w:val="0"/>
              <w:marRight w:val="0"/>
              <w:marTop w:val="0"/>
              <w:marBottom w:val="0"/>
              <w:divBdr>
                <w:top w:val="none" w:sz="0" w:space="0" w:color="auto"/>
                <w:left w:val="none" w:sz="0" w:space="0" w:color="auto"/>
                <w:bottom w:val="none" w:sz="0" w:space="0" w:color="auto"/>
                <w:right w:val="none" w:sz="0" w:space="0" w:color="auto"/>
              </w:divBdr>
            </w:div>
          </w:divsChild>
        </w:div>
        <w:div w:id="593631402">
          <w:marLeft w:val="0"/>
          <w:marRight w:val="0"/>
          <w:marTop w:val="0"/>
          <w:marBottom w:val="0"/>
          <w:divBdr>
            <w:top w:val="none" w:sz="0" w:space="0" w:color="auto"/>
            <w:left w:val="none" w:sz="0" w:space="0" w:color="auto"/>
            <w:bottom w:val="none" w:sz="0" w:space="0" w:color="auto"/>
            <w:right w:val="none" w:sz="0" w:space="0" w:color="auto"/>
          </w:divBdr>
          <w:divsChild>
            <w:div w:id="1532960831">
              <w:marLeft w:val="0"/>
              <w:marRight w:val="0"/>
              <w:marTop w:val="0"/>
              <w:marBottom w:val="0"/>
              <w:divBdr>
                <w:top w:val="none" w:sz="0" w:space="0" w:color="auto"/>
                <w:left w:val="none" w:sz="0" w:space="0" w:color="auto"/>
                <w:bottom w:val="none" w:sz="0" w:space="0" w:color="auto"/>
                <w:right w:val="none" w:sz="0" w:space="0" w:color="auto"/>
              </w:divBdr>
            </w:div>
          </w:divsChild>
        </w:div>
        <w:div w:id="614601944">
          <w:marLeft w:val="0"/>
          <w:marRight w:val="0"/>
          <w:marTop w:val="0"/>
          <w:marBottom w:val="0"/>
          <w:divBdr>
            <w:top w:val="none" w:sz="0" w:space="0" w:color="auto"/>
            <w:left w:val="none" w:sz="0" w:space="0" w:color="auto"/>
            <w:bottom w:val="none" w:sz="0" w:space="0" w:color="auto"/>
            <w:right w:val="none" w:sz="0" w:space="0" w:color="auto"/>
          </w:divBdr>
          <w:divsChild>
            <w:div w:id="949897819">
              <w:marLeft w:val="0"/>
              <w:marRight w:val="0"/>
              <w:marTop w:val="0"/>
              <w:marBottom w:val="0"/>
              <w:divBdr>
                <w:top w:val="none" w:sz="0" w:space="0" w:color="auto"/>
                <w:left w:val="none" w:sz="0" w:space="0" w:color="auto"/>
                <w:bottom w:val="none" w:sz="0" w:space="0" w:color="auto"/>
                <w:right w:val="none" w:sz="0" w:space="0" w:color="auto"/>
              </w:divBdr>
            </w:div>
          </w:divsChild>
        </w:div>
        <w:div w:id="631255137">
          <w:marLeft w:val="0"/>
          <w:marRight w:val="0"/>
          <w:marTop w:val="0"/>
          <w:marBottom w:val="0"/>
          <w:divBdr>
            <w:top w:val="none" w:sz="0" w:space="0" w:color="auto"/>
            <w:left w:val="none" w:sz="0" w:space="0" w:color="auto"/>
            <w:bottom w:val="none" w:sz="0" w:space="0" w:color="auto"/>
            <w:right w:val="none" w:sz="0" w:space="0" w:color="auto"/>
          </w:divBdr>
          <w:divsChild>
            <w:div w:id="1972783343">
              <w:marLeft w:val="0"/>
              <w:marRight w:val="0"/>
              <w:marTop w:val="0"/>
              <w:marBottom w:val="0"/>
              <w:divBdr>
                <w:top w:val="none" w:sz="0" w:space="0" w:color="auto"/>
                <w:left w:val="none" w:sz="0" w:space="0" w:color="auto"/>
                <w:bottom w:val="none" w:sz="0" w:space="0" w:color="auto"/>
                <w:right w:val="none" w:sz="0" w:space="0" w:color="auto"/>
              </w:divBdr>
            </w:div>
          </w:divsChild>
        </w:div>
        <w:div w:id="648441166">
          <w:marLeft w:val="0"/>
          <w:marRight w:val="0"/>
          <w:marTop w:val="0"/>
          <w:marBottom w:val="0"/>
          <w:divBdr>
            <w:top w:val="none" w:sz="0" w:space="0" w:color="auto"/>
            <w:left w:val="none" w:sz="0" w:space="0" w:color="auto"/>
            <w:bottom w:val="none" w:sz="0" w:space="0" w:color="auto"/>
            <w:right w:val="none" w:sz="0" w:space="0" w:color="auto"/>
          </w:divBdr>
          <w:divsChild>
            <w:div w:id="1798722497">
              <w:marLeft w:val="0"/>
              <w:marRight w:val="0"/>
              <w:marTop w:val="0"/>
              <w:marBottom w:val="0"/>
              <w:divBdr>
                <w:top w:val="none" w:sz="0" w:space="0" w:color="auto"/>
                <w:left w:val="none" w:sz="0" w:space="0" w:color="auto"/>
                <w:bottom w:val="none" w:sz="0" w:space="0" w:color="auto"/>
                <w:right w:val="none" w:sz="0" w:space="0" w:color="auto"/>
              </w:divBdr>
            </w:div>
          </w:divsChild>
        </w:div>
        <w:div w:id="679936908">
          <w:marLeft w:val="0"/>
          <w:marRight w:val="0"/>
          <w:marTop w:val="0"/>
          <w:marBottom w:val="0"/>
          <w:divBdr>
            <w:top w:val="none" w:sz="0" w:space="0" w:color="auto"/>
            <w:left w:val="none" w:sz="0" w:space="0" w:color="auto"/>
            <w:bottom w:val="none" w:sz="0" w:space="0" w:color="auto"/>
            <w:right w:val="none" w:sz="0" w:space="0" w:color="auto"/>
          </w:divBdr>
          <w:divsChild>
            <w:div w:id="1532306846">
              <w:marLeft w:val="0"/>
              <w:marRight w:val="0"/>
              <w:marTop w:val="0"/>
              <w:marBottom w:val="0"/>
              <w:divBdr>
                <w:top w:val="none" w:sz="0" w:space="0" w:color="auto"/>
                <w:left w:val="none" w:sz="0" w:space="0" w:color="auto"/>
                <w:bottom w:val="none" w:sz="0" w:space="0" w:color="auto"/>
                <w:right w:val="none" w:sz="0" w:space="0" w:color="auto"/>
              </w:divBdr>
            </w:div>
          </w:divsChild>
        </w:div>
        <w:div w:id="681979649">
          <w:marLeft w:val="0"/>
          <w:marRight w:val="0"/>
          <w:marTop w:val="0"/>
          <w:marBottom w:val="0"/>
          <w:divBdr>
            <w:top w:val="none" w:sz="0" w:space="0" w:color="auto"/>
            <w:left w:val="none" w:sz="0" w:space="0" w:color="auto"/>
            <w:bottom w:val="none" w:sz="0" w:space="0" w:color="auto"/>
            <w:right w:val="none" w:sz="0" w:space="0" w:color="auto"/>
          </w:divBdr>
          <w:divsChild>
            <w:div w:id="1498769019">
              <w:marLeft w:val="0"/>
              <w:marRight w:val="0"/>
              <w:marTop w:val="0"/>
              <w:marBottom w:val="0"/>
              <w:divBdr>
                <w:top w:val="none" w:sz="0" w:space="0" w:color="auto"/>
                <w:left w:val="none" w:sz="0" w:space="0" w:color="auto"/>
                <w:bottom w:val="none" w:sz="0" w:space="0" w:color="auto"/>
                <w:right w:val="none" w:sz="0" w:space="0" w:color="auto"/>
              </w:divBdr>
            </w:div>
          </w:divsChild>
        </w:div>
        <w:div w:id="684480114">
          <w:marLeft w:val="0"/>
          <w:marRight w:val="0"/>
          <w:marTop w:val="0"/>
          <w:marBottom w:val="0"/>
          <w:divBdr>
            <w:top w:val="none" w:sz="0" w:space="0" w:color="auto"/>
            <w:left w:val="none" w:sz="0" w:space="0" w:color="auto"/>
            <w:bottom w:val="none" w:sz="0" w:space="0" w:color="auto"/>
            <w:right w:val="none" w:sz="0" w:space="0" w:color="auto"/>
          </w:divBdr>
          <w:divsChild>
            <w:div w:id="1883908497">
              <w:marLeft w:val="0"/>
              <w:marRight w:val="0"/>
              <w:marTop w:val="0"/>
              <w:marBottom w:val="0"/>
              <w:divBdr>
                <w:top w:val="none" w:sz="0" w:space="0" w:color="auto"/>
                <w:left w:val="none" w:sz="0" w:space="0" w:color="auto"/>
                <w:bottom w:val="none" w:sz="0" w:space="0" w:color="auto"/>
                <w:right w:val="none" w:sz="0" w:space="0" w:color="auto"/>
              </w:divBdr>
            </w:div>
          </w:divsChild>
        </w:div>
        <w:div w:id="694189881">
          <w:marLeft w:val="0"/>
          <w:marRight w:val="0"/>
          <w:marTop w:val="0"/>
          <w:marBottom w:val="0"/>
          <w:divBdr>
            <w:top w:val="none" w:sz="0" w:space="0" w:color="auto"/>
            <w:left w:val="none" w:sz="0" w:space="0" w:color="auto"/>
            <w:bottom w:val="none" w:sz="0" w:space="0" w:color="auto"/>
            <w:right w:val="none" w:sz="0" w:space="0" w:color="auto"/>
          </w:divBdr>
          <w:divsChild>
            <w:div w:id="783888175">
              <w:marLeft w:val="0"/>
              <w:marRight w:val="0"/>
              <w:marTop w:val="0"/>
              <w:marBottom w:val="0"/>
              <w:divBdr>
                <w:top w:val="none" w:sz="0" w:space="0" w:color="auto"/>
                <w:left w:val="none" w:sz="0" w:space="0" w:color="auto"/>
                <w:bottom w:val="none" w:sz="0" w:space="0" w:color="auto"/>
                <w:right w:val="none" w:sz="0" w:space="0" w:color="auto"/>
              </w:divBdr>
            </w:div>
          </w:divsChild>
        </w:div>
        <w:div w:id="703404041">
          <w:marLeft w:val="0"/>
          <w:marRight w:val="0"/>
          <w:marTop w:val="0"/>
          <w:marBottom w:val="0"/>
          <w:divBdr>
            <w:top w:val="none" w:sz="0" w:space="0" w:color="auto"/>
            <w:left w:val="none" w:sz="0" w:space="0" w:color="auto"/>
            <w:bottom w:val="none" w:sz="0" w:space="0" w:color="auto"/>
            <w:right w:val="none" w:sz="0" w:space="0" w:color="auto"/>
          </w:divBdr>
          <w:divsChild>
            <w:div w:id="437288923">
              <w:marLeft w:val="0"/>
              <w:marRight w:val="0"/>
              <w:marTop w:val="0"/>
              <w:marBottom w:val="0"/>
              <w:divBdr>
                <w:top w:val="none" w:sz="0" w:space="0" w:color="auto"/>
                <w:left w:val="none" w:sz="0" w:space="0" w:color="auto"/>
                <w:bottom w:val="none" w:sz="0" w:space="0" w:color="auto"/>
                <w:right w:val="none" w:sz="0" w:space="0" w:color="auto"/>
              </w:divBdr>
            </w:div>
          </w:divsChild>
        </w:div>
        <w:div w:id="880678326">
          <w:marLeft w:val="0"/>
          <w:marRight w:val="0"/>
          <w:marTop w:val="0"/>
          <w:marBottom w:val="0"/>
          <w:divBdr>
            <w:top w:val="none" w:sz="0" w:space="0" w:color="auto"/>
            <w:left w:val="none" w:sz="0" w:space="0" w:color="auto"/>
            <w:bottom w:val="none" w:sz="0" w:space="0" w:color="auto"/>
            <w:right w:val="none" w:sz="0" w:space="0" w:color="auto"/>
          </w:divBdr>
          <w:divsChild>
            <w:div w:id="517626464">
              <w:marLeft w:val="0"/>
              <w:marRight w:val="0"/>
              <w:marTop w:val="0"/>
              <w:marBottom w:val="0"/>
              <w:divBdr>
                <w:top w:val="none" w:sz="0" w:space="0" w:color="auto"/>
                <w:left w:val="none" w:sz="0" w:space="0" w:color="auto"/>
                <w:bottom w:val="none" w:sz="0" w:space="0" w:color="auto"/>
                <w:right w:val="none" w:sz="0" w:space="0" w:color="auto"/>
              </w:divBdr>
            </w:div>
          </w:divsChild>
        </w:div>
        <w:div w:id="889153878">
          <w:marLeft w:val="0"/>
          <w:marRight w:val="0"/>
          <w:marTop w:val="0"/>
          <w:marBottom w:val="0"/>
          <w:divBdr>
            <w:top w:val="none" w:sz="0" w:space="0" w:color="auto"/>
            <w:left w:val="none" w:sz="0" w:space="0" w:color="auto"/>
            <w:bottom w:val="none" w:sz="0" w:space="0" w:color="auto"/>
            <w:right w:val="none" w:sz="0" w:space="0" w:color="auto"/>
          </w:divBdr>
          <w:divsChild>
            <w:div w:id="375392718">
              <w:marLeft w:val="0"/>
              <w:marRight w:val="0"/>
              <w:marTop w:val="0"/>
              <w:marBottom w:val="0"/>
              <w:divBdr>
                <w:top w:val="none" w:sz="0" w:space="0" w:color="auto"/>
                <w:left w:val="none" w:sz="0" w:space="0" w:color="auto"/>
                <w:bottom w:val="none" w:sz="0" w:space="0" w:color="auto"/>
                <w:right w:val="none" w:sz="0" w:space="0" w:color="auto"/>
              </w:divBdr>
            </w:div>
          </w:divsChild>
        </w:div>
        <w:div w:id="889421375">
          <w:marLeft w:val="0"/>
          <w:marRight w:val="0"/>
          <w:marTop w:val="0"/>
          <w:marBottom w:val="0"/>
          <w:divBdr>
            <w:top w:val="none" w:sz="0" w:space="0" w:color="auto"/>
            <w:left w:val="none" w:sz="0" w:space="0" w:color="auto"/>
            <w:bottom w:val="none" w:sz="0" w:space="0" w:color="auto"/>
            <w:right w:val="none" w:sz="0" w:space="0" w:color="auto"/>
          </w:divBdr>
          <w:divsChild>
            <w:div w:id="2126925554">
              <w:marLeft w:val="0"/>
              <w:marRight w:val="0"/>
              <w:marTop w:val="0"/>
              <w:marBottom w:val="0"/>
              <w:divBdr>
                <w:top w:val="none" w:sz="0" w:space="0" w:color="auto"/>
                <w:left w:val="none" w:sz="0" w:space="0" w:color="auto"/>
                <w:bottom w:val="none" w:sz="0" w:space="0" w:color="auto"/>
                <w:right w:val="none" w:sz="0" w:space="0" w:color="auto"/>
              </w:divBdr>
            </w:div>
          </w:divsChild>
        </w:div>
        <w:div w:id="894466341">
          <w:marLeft w:val="0"/>
          <w:marRight w:val="0"/>
          <w:marTop w:val="0"/>
          <w:marBottom w:val="0"/>
          <w:divBdr>
            <w:top w:val="none" w:sz="0" w:space="0" w:color="auto"/>
            <w:left w:val="none" w:sz="0" w:space="0" w:color="auto"/>
            <w:bottom w:val="none" w:sz="0" w:space="0" w:color="auto"/>
            <w:right w:val="none" w:sz="0" w:space="0" w:color="auto"/>
          </w:divBdr>
          <w:divsChild>
            <w:div w:id="1649817608">
              <w:marLeft w:val="0"/>
              <w:marRight w:val="0"/>
              <w:marTop w:val="0"/>
              <w:marBottom w:val="0"/>
              <w:divBdr>
                <w:top w:val="none" w:sz="0" w:space="0" w:color="auto"/>
                <w:left w:val="none" w:sz="0" w:space="0" w:color="auto"/>
                <w:bottom w:val="none" w:sz="0" w:space="0" w:color="auto"/>
                <w:right w:val="none" w:sz="0" w:space="0" w:color="auto"/>
              </w:divBdr>
            </w:div>
          </w:divsChild>
        </w:div>
        <w:div w:id="924455919">
          <w:marLeft w:val="0"/>
          <w:marRight w:val="0"/>
          <w:marTop w:val="0"/>
          <w:marBottom w:val="0"/>
          <w:divBdr>
            <w:top w:val="none" w:sz="0" w:space="0" w:color="auto"/>
            <w:left w:val="none" w:sz="0" w:space="0" w:color="auto"/>
            <w:bottom w:val="none" w:sz="0" w:space="0" w:color="auto"/>
            <w:right w:val="none" w:sz="0" w:space="0" w:color="auto"/>
          </w:divBdr>
          <w:divsChild>
            <w:div w:id="1331179808">
              <w:marLeft w:val="0"/>
              <w:marRight w:val="0"/>
              <w:marTop w:val="0"/>
              <w:marBottom w:val="0"/>
              <w:divBdr>
                <w:top w:val="none" w:sz="0" w:space="0" w:color="auto"/>
                <w:left w:val="none" w:sz="0" w:space="0" w:color="auto"/>
                <w:bottom w:val="none" w:sz="0" w:space="0" w:color="auto"/>
                <w:right w:val="none" w:sz="0" w:space="0" w:color="auto"/>
              </w:divBdr>
            </w:div>
          </w:divsChild>
        </w:div>
        <w:div w:id="928276590">
          <w:marLeft w:val="0"/>
          <w:marRight w:val="0"/>
          <w:marTop w:val="0"/>
          <w:marBottom w:val="0"/>
          <w:divBdr>
            <w:top w:val="none" w:sz="0" w:space="0" w:color="auto"/>
            <w:left w:val="none" w:sz="0" w:space="0" w:color="auto"/>
            <w:bottom w:val="none" w:sz="0" w:space="0" w:color="auto"/>
            <w:right w:val="none" w:sz="0" w:space="0" w:color="auto"/>
          </w:divBdr>
          <w:divsChild>
            <w:div w:id="96682677">
              <w:marLeft w:val="0"/>
              <w:marRight w:val="0"/>
              <w:marTop w:val="0"/>
              <w:marBottom w:val="0"/>
              <w:divBdr>
                <w:top w:val="none" w:sz="0" w:space="0" w:color="auto"/>
                <w:left w:val="none" w:sz="0" w:space="0" w:color="auto"/>
                <w:bottom w:val="none" w:sz="0" w:space="0" w:color="auto"/>
                <w:right w:val="none" w:sz="0" w:space="0" w:color="auto"/>
              </w:divBdr>
            </w:div>
          </w:divsChild>
        </w:div>
        <w:div w:id="1121922769">
          <w:marLeft w:val="0"/>
          <w:marRight w:val="0"/>
          <w:marTop w:val="0"/>
          <w:marBottom w:val="0"/>
          <w:divBdr>
            <w:top w:val="none" w:sz="0" w:space="0" w:color="auto"/>
            <w:left w:val="none" w:sz="0" w:space="0" w:color="auto"/>
            <w:bottom w:val="none" w:sz="0" w:space="0" w:color="auto"/>
            <w:right w:val="none" w:sz="0" w:space="0" w:color="auto"/>
          </w:divBdr>
          <w:divsChild>
            <w:div w:id="1810513756">
              <w:marLeft w:val="0"/>
              <w:marRight w:val="0"/>
              <w:marTop w:val="0"/>
              <w:marBottom w:val="0"/>
              <w:divBdr>
                <w:top w:val="none" w:sz="0" w:space="0" w:color="auto"/>
                <w:left w:val="none" w:sz="0" w:space="0" w:color="auto"/>
                <w:bottom w:val="none" w:sz="0" w:space="0" w:color="auto"/>
                <w:right w:val="none" w:sz="0" w:space="0" w:color="auto"/>
              </w:divBdr>
            </w:div>
          </w:divsChild>
        </w:div>
        <w:div w:id="1186627388">
          <w:marLeft w:val="0"/>
          <w:marRight w:val="0"/>
          <w:marTop w:val="0"/>
          <w:marBottom w:val="0"/>
          <w:divBdr>
            <w:top w:val="none" w:sz="0" w:space="0" w:color="auto"/>
            <w:left w:val="none" w:sz="0" w:space="0" w:color="auto"/>
            <w:bottom w:val="none" w:sz="0" w:space="0" w:color="auto"/>
            <w:right w:val="none" w:sz="0" w:space="0" w:color="auto"/>
          </w:divBdr>
          <w:divsChild>
            <w:div w:id="1320305727">
              <w:marLeft w:val="0"/>
              <w:marRight w:val="0"/>
              <w:marTop w:val="0"/>
              <w:marBottom w:val="0"/>
              <w:divBdr>
                <w:top w:val="none" w:sz="0" w:space="0" w:color="auto"/>
                <w:left w:val="none" w:sz="0" w:space="0" w:color="auto"/>
                <w:bottom w:val="none" w:sz="0" w:space="0" w:color="auto"/>
                <w:right w:val="none" w:sz="0" w:space="0" w:color="auto"/>
              </w:divBdr>
            </w:div>
          </w:divsChild>
        </w:div>
        <w:div w:id="1287855726">
          <w:marLeft w:val="0"/>
          <w:marRight w:val="0"/>
          <w:marTop w:val="0"/>
          <w:marBottom w:val="0"/>
          <w:divBdr>
            <w:top w:val="none" w:sz="0" w:space="0" w:color="auto"/>
            <w:left w:val="none" w:sz="0" w:space="0" w:color="auto"/>
            <w:bottom w:val="none" w:sz="0" w:space="0" w:color="auto"/>
            <w:right w:val="none" w:sz="0" w:space="0" w:color="auto"/>
          </w:divBdr>
          <w:divsChild>
            <w:div w:id="1822770726">
              <w:marLeft w:val="0"/>
              <w:marRight w:val="0"/>
              <w:marTop w:val="0"/>
              <w:marBottom w:val="0"/>
              <w:divBdr>
                <w:top w:val="none" w:sz="0" w:space="0" w:color="auto"/>
                <w:left w:val="none" w:sz="0" w:space="0" w:color="auto"/>
                <w:bottom w:val="none" w:sz="0" w:space="0" w:color="auto"/>
                <w:right w:val="none" w:sz="0" w:space="0" w:color="auto"/>
              </w:divBdr>
            </w:div>
          </w:divsChild>
        </w:div>
        <w:div w:id="1359042641">
          <w:marLeft w:val="0"/>
          <w:marRight w:val="0"/>
          <w:marTop w:val="0"/>
          <w:marBottom w:val="0"/>
          <w:divBdr>
            <w:top w:val="none" w:sz="0" w:space="0" w:color="auto"/>
            <w:left w:val="none" w:sz="0" w:space="0" w:color="auto"/>
            <w:bottom w:val="none" w:sz="0" w:space="0" w:color="auto"/>
            <w:right w:val="none" w:sz="0" w:space="0" w:color="auto"/>
          </w:divBdr>
          <w:divsChild>
            <w:div w:id="615016758">
              <w:marLeft w:val="0"/>
              <w:marRight w:val="0"/>
              <w:marTop w:val="0"/>
              <w:marBottom w:val="0"/>
              <w:divBdr>
                <w:top w:val="none" w:sz="0" w:space="0" w:color="auto"/>
                <w:left w:val="none" w:sz="0" w:space="0" w:color="auto"/>
                <w:bottom w:val="none" w:sz="0" w:space="0" w:color="auto"/>
                <w:right w:val="none" w:sz="0" w:space="0" w:color="auto"/>
              </w:divBdr>
            </w:div>
          </w:divsChild>
        </w:div>
        <w:div w:id="1360004931">
          <w:marLeft w:val="0"/>
          <w:marRight w:val="0"/>
          <w:marTop w:val="0"/>
          <w:marBottom w:val="0"/>
          <w:divBdr>
            <w:top w:val="none" w:sz="0" w:space="0" w:color="auto"/>
            <w:left w:val="none" w:sz="0" w:space="0" w:color="auto"/>
            <w:bottom w:val="none" w:sz="0" w:space="0" w:color="auto"/>
            <w:right w:val="none" w:sz="0" w:space="0" w:color="auto"/>
          </w:divBdr>
          <w:divsChild>
            <w:div w:id="1636332931">
              <w:marLeft w:val="0"/>
              <w:marRight w:val="0"/>
              <w:marTop w:val="0"/>
              <w:marBottom w:val="0"/>
              <w:divBdr>
                <w:top w:val="none" w:sz="0" w:space="0" w:color="auto"/>
                <w:left w:val="none" w:sz="0" w:space="0" w:color="auto"/>
                <w:bottom w:val="none" w:sz="0" w:space="0" w:color="auto"/>
                <w:right w:val="none" w:sz="0" w:space="0" w:color="auto"/>
              </w:divBdr>
            </w:div>
          </w:divsChild>
        </w:div>
        <w:div w:id="1412779921">
          <w:marLeft w:val="0"/>
          <w:marRight w:val="0"/>
          <w:marTop w:val="0"/>
          <w:marBottom w:val="0"/>
          <w:divBdr>
            <w:top w:val="none" w:sz="0" w:space="0" w:color="auto"/>
            <w:left w:val="none" w:sz="0" w:space="0" w:color="auto"/>
            <w:bottom w:val="none" w:sz="0" w:space="0" w:color="auto"/>
            <w:right w:val="none" w:sz="0" w:space="0" w:color="auto"/>
          </w:divBdr>
          <w:divsChild>
            <w:div w:id="1251236482">
              <w:marLeft w:val="0"/>
              <w:marRight w:val="0"/>
              <w:marTop w:val="0"/>
              <w:marBottom w:val="0"/>
              <w:divBdr>
                <w:top w:val="none" w:sz="0" w:space="0" w:color="auto"/>
                <w:left w:val="none" w:sz="0" w:space="0" w:color="auto"/>
                <w:bottom w:val="none" w:sz="0" w:space="0" w:color="auto"/>
                <w:right w:val="none" w:sz="0" w:space="0" w:color="auto"/>
              </w:divBdr>
            </w:div>
          </w:divsChild>
        </w:div>
        <w:div w:id="1420099715">
          <w:marLeft w:val="0"/>
          <w:marRight w:val="0"/>
          <w:marTop w:val="0"/>
          <w:marBottom w:val="0"/>
          <w:divBdr>
            <w:top w:val="none" w:sz="0" w:space="0" w:color="auto"/>
            <w:left w:val="none" w:sz="0" w:space="0" w:color="auto"/>
            <w:bottom w:val="none" w:sz="0" w:space="0" w:color="auto"/>
            <w:right w:val="none" w:sz="0" w:space="0" w:color="auto"/>
          </w:divBdr>
          <w:divsChild>
            <w:div w:id="1010908089">
              <w:marLeft w:val="0"/>
              <w:marRight w:val="0"/>
              <w:marTop w:val="0"/>
              <w:marBottom w:val="0"/>
              <w:divBdr>
                <w:top w:val="none" w:sz="0" w:space="0" w:color="auto"/>
                <w:left w:val="none" w:sz="0" w:space="0" w:color="auto"/>
                <w:bottom w:val="none" w:sz="0" w:space="0" w:color="auto"/>
                <w:right w:val="none" w:sz="0" w:space="0" w:color="auto"/>
              </w:divBdr>
            </w:div>
          </w:divsChild>
        </w:div>
        <w:div w:id="1441408804">
          <w:marLeft w:val="0"/>
          <w:marRight w:val="0"/>
          <w:marTop w:val="0"/>
          <w:marBottom w:val="0"/>
          <w:divBdr>
            <w:top w:val="none" w:sz="0" w:space="0" w:color="auto"/>
            <w:left w:val="none" w:sz="0" w:space="0" w:color="auto"/>
            <w:bottom w:val="none" w:sz="0" w:space="0" w:color="auto"/>
            <w:right w:val="none" w:sz="0" w:space="0" w:color="auto"/>
          </w:divBdr>
          <w:divsChild>
            <w:div w:id="1563830774">
              <w:marLeft w:val="0"/>
              <w:marRight w:val="0"/>
              <w:marTop w:val="0"/>
              <w:marBottom w:val="0"/>
              <w:divBdr>
                <w:top w:val="none" w:sz="0" w:space="0" w:color="auto"/>
                <w:left w:val="none" w:sz="0" w:space="0" w:color="auto"/>
                <w:bottom w:val="none" w:sz="0" w:space="0" w:color="auto"/>
                <w:right w:val="none" w:sz="0" w:space="0" w:color="auto"/>
              </w:divBdr>
            </w:div>
          </w:divsChild>
        </w:div>
        <w:div w:id="1444617834">
          <w:marLeft w:val="0"/>
          <w:marRight w:val="0"/>
          <w:marTop w:val="0"/>
          <w:marBottom w:val="0"/>
          <w:divBdr>
            <w:top w:val="none" w:sz="0" w:space="0" w:color="auto"/>
            <w:left w:val="none" w:sz="0" w:space="0" w:color="auto"/>
            <w:bottom w:val="none" w:sz="0" w:space="0" w:color="auto"/>
            <w:right w:val="none" w:sz="0" w:space="0" w:color="auto"/>
          </w:divBdr>
          <w:divsChild>
            <w:div w:id="392778563">
              <w:marLeft w:val="0"/>
              <w:marRight w:val="0"/>
              <w:marTop w:val="0"/>
              <w:marBottom w:val="0"/>
              <w:divBdr>
                <w:top w:val="none" w:sz="0" w:space="0" w:color="auto"/>
                <w:left w:val="none" w:sz="0" w:space="0" w:color="auto"/>
                <w:bottom w:val="none" w:sz="0" w:space="0" w:color="auto"/>
                <w:right w:val="none" w:sz="0" w:space="0" w:color="auto"/>
              </w:divBdr>
            </w:div>
          </w:divsChild>
        </w:div>
        <w:div w:id="1447386114">
          <w:marLeft w:val="0"/>
          <w:marRight w:val="0"/>
          <w:marTop w:val="0"/>
          <w:marBottom w:val="0"/>
          <w:divBdr>
            <w:top w:val="none" w:sz="0" w:space="0" w:color="auto"/>
            <w:left w:val="none" w:sz="0" w:space="0" w:color="auto"/>
            <w:bottom w:val="none" w:sz="0" w:space="0" w:color="auto"/>
            <w:right w:val="none" w:sz="0" w:space="0" w:color="auto"/>
          </w:divBdr>
          <w:divsChild>
            <w:div w:id="1611930067">
              <w:marLeft w:val="0"/>
              <w:marRight w:val="0"/>
              <w:marTop w:val="0"/>
              <w:marBottom w:val="0"/>
              <w:divBdr>
                <w:top w:val="none" w:sz="0" w:space="0" w:color="auto"/>
                <w:left w:val="none" w:sz="0" w:space="0" w:color="auto"/>
                <w:bottom w:val="none" w:sz="0" w:space="0" w:color="auto"/>
                <w:right w:val="none" w:sz="0" w:space="0" w:color="auto"/>
              </w:divBdr>
            </w:div>
          </w:divsChild>
        </w:div>
        <w:div w:id="1459059667">
          <w:marLeft w:val="0"/>
          <w:marRight w:val="0"/>
          <w:marTop w:val="0"/>
          <w:marBottom w:val="0"/>
          <w:divBdr>
            <w:top w:val="none" w:sz="0" w:space="0" w:color="auto"/>
            <w:left w:val="none" w:sz="0" w:space="0" w:color="auto"/>
            <w:bottom w:val="none" w:sz="0" w:space="0" w:color="auto"/>
            <w:right w:val="none" w:sz="0" w:space="0" w:color="auto"/>
          </w:divBdr>
          <w:divsChild>
            <w:div w:id="1074549261">
              <w:marLeft w:val="0"/>
              <w:marRight w:val="0"/>
              <w:marTop w:val="0"/>
              <w:marBottom w:val="0"/>
              <w:divBdr>
                <w:top w:val="none" w:sz="0" w:space="0" w:color="auto"/>
                <w:left w:val="none" w:sz="0" w:space="0" w:color="auto"/>
                <w:bottom w:val="none" w:sz="0" w:space="0" w:color="auto"/>
                <w:right w:val="none" w:sz="0" w:space="0" w:color="auto"/>
              </w:divBdr>
            </w:div>
          </w:divsChild>
        </w:div>
        <w:div w:id="1478840175">
          <w:marLeft w:val="0"/>
          <w:marRight w:val="0"/>
          <w:marTop w:val="0"/>
          <w:marBottom w:val="0"/>
          <w:divBdr>
            <w:top w:val="none" w:sz="0" w:space="0" w:color="auto"/>
            <w:left w:val="none" w:sz="0" w:space="0" w:color="auto"/>
            <w:bottom w:val="none" w:sz="0" w:space="0" w:color="auto"/>
            <w:right w:val="none" w:sz="0" w:space="0" w:color="auto"/>
          </w:divBdr>
          <w:divsChild>
            <w:div w:id="764423417">
              <w:marLeft w:val="0"/>
              <w:marRight w:val="0"/>
              <w:marTop w:val="0"/>
              <w:marBottom w:val="0"/>
              <w:divBdr>
                <w:top w:val="none" w:sz="0" w:space="0" w:color="auto"/>
                <w:left w:val="none" w:sz="0" w:space="0" w:color="auto"/>
                <w:bottom w:val="none" w:sz="0" w:space="0" w:color="auto"/>
                <w:right w:val="none" w:sz="0" w:space="0" w:color="auto"/>
              </w:divBdr>
            </w:div>
          </w:divsChild>
        </w:div>
        <w:div w:id="1493719575">
          <w:marLeft w:val="0"/>
          <w:marRight w:val="0"/>
          <w:marTop w:val="0"/>
          <w:marBottom w:val="0"/>
          <w:divBdr>
            <w:top w:val="none" w:sz="0" w:space="0" w:color="auto"/>
            <w:left w:val="none" w:sz="0" w:space="0" w:color="auto"/>
            <w:bottom w:val="none" w:sz="0" w:space="0" w:color="auto"/>
            <w:right w:val="none" w:sz="0" w:space="0" w:color="auto"/>
          </w:divBdr>
          <w:divsChild>
            <w:div w:id="1293287953">
              <w:marLeft w:val="0"/>
              <w:marRight w:val="0"/>
              <w:marTop w:val="0"/>
              <w:marBottom w:val="0"/>
              <w:divBdr>
                <w:top w:val="none" w:sz="0" w:space="0" w:color="auto"/>
                <w:left w:val="none" w:sz="0" w:space="0" w:color="auto"/>
                <w:bottom w:val="none" w:sz="0" w:space="0" w:color="auto"/>
                <w:right w:val="none" w:sz="0" w:space="0" w:color="auto"/>
              </w:divBdr>
            </w:div>
          </w:divsChild>
        </w:div>
        <w:div w:id="1494570018">
          <w:marLeft w:val="0"/>
          <w:marRight w:val="0"/>
          <w:marTop w:val="0"/>
          <w:marBottom w:val="0"/>
          <w:divBdr>
            <w:top w:val="none" w:sz="0" w:space="0" w:color="auto"/>
            <w:left w:val="none" w:sz="0" w:space="0" w:color="auto"/>
            <w:bottom w:val="none" w:sz="0" w:space="0" w:color="auto"/>
            <w:right w:val="none" w:sz="0" w:space="0" w:color="auto"/>
          </w:divBdr>
          <w:divsChild>
            <w:div w:id="1877617075">
              <w:marLeft w:val="0"/>
              <w:marRight w:val="0"/>
              <w:marTop w:val="0"/>
              <w:marBottom w:val="0"/>
              <w:divBdr>
                <w:top w:val="none" w:sz="0" w:space="0" w:color="auto"/>
                <w:left w:val="none" w:sz="0" w:space="0" w:color="auto"/>
                <w:bottom w:val="none" w:sz="0" w:space="0" w:color="auto"/>
                <w:right w:val="none" w:sz="0" w:space="0" w:color="auto"/>
              </w:divBdr>
            </w:div>
          </w:divsChild>
        </w:div>
        <w:div w:id="1505365678">
          <w:marLeft w:val="0"/>
          <w:marRight w:val="0"/>
          <w:marTop w:val="0"/>
          <w:marBottom w:val="0"/>
          <w:divBdr>
            <w:top w:val="none" w:sz="0" w:space="0" w:color="auto"/>
            <w:left w:val="none" w:sz="0" w:space="0" w:color="auto"/>
            <w:bottom w:val="none" w:sz="0" w:space="0" w:color="auto"/>
            <w:right w:val="none" w:sz="0" w:space="0" w:color="auto"/>
          </w:divBdr>
          <w:divsChild>
            <w:div w:id="891691816">
              <w:marLeft w:val="0"/>
              <w:marRight w:val="0"/>
              <w:marTop w:val="0"/>
              <w:marBottom w:val="0"/>
              <w:divBdr>
                <w:top w:val="none" w:sz="0" w:space="0" w:color="auto"/>
                <w:left w:val="none" w:sz="0" w:space="0" w:color="auto"/>
                <w:bottom w:val="none" w:sz="0" w:space="0" w:color="auto"/>
                <w:right w:val="none" w:sz="0" w:space="0" w:color="auto"/>
              </w:divBdr>
            </w:div>
          </w:divsChild>
        </w:div>
        <w:div w:id="1559321676">
          <w:marLeft w:val="0"/>
          <w:marRight w:val="0"/>
          <w:marTop w:val="0"/>
          <w:marBottom w:val="0"/>
          <w:divBdr>
            <w:top w:val="none" w:sz="0" w:space="0" w:color="auto"/>
            <w:left w:val="none" w:sz="0" w:space="0" w:color="auto"/>
            <w:bottom w:val="none" w:sz="0" w:space="0" w:color="auto"/>
            <w:right w:val="none" w:sz="0" w:space="0" w:color="auto"/>
          </w:divBdr>
          <w:divsChild>
            <w:div w:id="1365323051">
              <w:marLeft w:val="0"/>
              <w:marRight w:val="0"/>
              <w:marTop w:val="0"/>
              <w:marBottom w:val="0"/>
              <w:divBdr>
                <w:top w:val="none" w:sz="0" w:space="0" w:color="auto"/>
                <w:left w:val="none" w:sz="0" w:space="0" w:color="auto"/>
                <w:bottom w:val="none" w:sz="0" w:space="0" w:color="auto"/>
                <w:right w:val="none" w:sz="0" w:space="0" w:color="auto"/>
              </w:divBdr>
            </w:div>
          </w:divsChild>
        </w:div>
        <w:div w:id="1595087926">
          <w:marLeft w:val="0"/>
          <w:marRight w:val="0"/>
          <w:marTop w:val="0"/>
          <w:marBottom w:val="0"/>
          <w:divBdr>
            <w:top w:val="none" w:sz="0" w:space="0" w:color="auto"/>
            <w:left w:val="none" w:sz="0" w:space="0" w:color="auto"/>
            <w:bottom w:val="none" w:sz="0" w:space="0" w:color="auto"/>
            <w:right w:val="none" w:sz="0" w:space="0" w:color="auto"/>
          </w:divBdr>
          <w:divsChild>
            <w:div w:id="527911320">
              <w:marLeft w:val="0"/>
              <w:marRight w:val="0"/>
              <w:marTop w:val="0"/>
              <w:marBottom w:val="0"/>
              <w:divBdr>
                <w:top w:val="none" w:sz="0" w:space="0" w:color="auto"/>
                <w:left w:val="none" w:sz="0" w:space="0" w:color="auto"/>
                <w:bottom w:val="none" w:sz="0" w:space="0" w:color="auto"/>
                <w:right w:val="none" w:sz="0" w:space="0" w:color="auto"/>
              </w:divBdr>
            </w:div>
          </w:divsChild>
        </w:div>
        <w:div w:id="1681472862">
          <w:marLeft w:val="0"/>
          <w:marRight w:val="0"/>
          <w:marTop w:val="0"/>
          <w:marBottom w:val="0"/>
          <w:divBdr>
            <w:top w:val="none" w:sz="0" w:space="0" w:color="auto"/>
            <w:left w:val="none" w:sz="0" w:space="0" w:color="auto"/>
            <w:bottom w:val="none" w:sz="0" w:space="0" w:color="auto"/>
            <w:right w:val="none" w:sz="0" w:space="0" w:color="auto"/>
          </w:divBdr>
          <w:divsChild>
            <w:div w:id="90011445">
              <w:marLeft w:val="0"/>
              <w:marRight w:val="0"/>
              <w:marTop w:val="0"/>
              <w:marBottom w:val="0"/>
              <w:divBdr>
                <w:top w:val="none" w:sz="0" w:space="0" w:color="auto"/>
                <w:left w:val="none" w:sz="0" w:space="0" w:color="auto"/>
                <w:bottom w:val="none" w:sz="0" w:space="0" w:color="auto"/>
                <w:right w:val="none" w:sz="0" w:space="0" w:color="auto"/>
              </w:divBdr>
            </w:div>
          </w:divsChild>
        </w:div>
        <w:div w:id="1730767552">
          <w:marLeft w:val="0"/>
          <w:marRight w:val="0"/>
          <w:marTop w:val="0"/>
          <w:marBottom w:val="0"/>
          <w:divBdr>
            <w:top w:val="none" w:sz="0" w:space="0" w:color="auto"/>
            <w:left w:val="none" w:sz="0" w:space="0" w:color="auto"/>
            <w:bottom w:val="none" w:sz="0" w:space="0" w:color="auto"/>
            <w:right w:val="none" w:sz="0" w:space="0" w:color="auto"/>
          </w:divBdr>
          <w:divsChild>
            <w:div w:id="784426724">
              <w:marLeft w:val="0"/>
              <w:marRight w:val="0"/>
              <w:marTop w:val="0"/>
              <w:marBottom w:val="0"/>
              <w:divBdr>
                <w:top w:val="none" w:sz="0" w:space="0" w:color="auto"/>
                <w:left w:val="none" w:sz="0" w:space="0" w:color="auto"/>
                <w:bottom w:val="none" w:sz="0" w:space="0" w:color="auto"/>
                <w:right w:val="none" w:sz="0" w:space="0" w:color="auto"/>
              </w:divBdr>
            </w:div>
          </w:divsChild>
        </w:div>
        <w:div w:id="1796754305">
          <w:marLeft w:val="0"/>
          <w:marRight w:val="0"/>
          <w:marTop w:val="0"/>
          <w:marBottom w:val="0"/>
          <w:divBdr>
            <w:top w:val="none" w:sz="0" w:space="0" w:color="auto"/>
            <w:left w:val="none" w:sz="0" w:space="0" w:color="auto"/>
            <w:bottom w:val="none" w:sz="0" w:space="0" w:color="auto"/>
            <w:right w:val="none" w:sz="0" w:space="0" w:color="auto"/>
          </w:divBdr>
          <w:divsChild>
            <w:div w:id="1717778355">
              <w:marLeft w:val="0"/>
              <w:marRight w:val="0"/>
              <w:marTop w:val="0"/>
              <w:marBottom w:val="0"/>
              <w:divBdr>
                <w:top w:val="none" w:sz="0" w:space="0" w:color="auto"/>
                <w:left w:val="none" w:sz="0" w:space="0" w:color="auto"/>
                <w:bottom w:val="none" w:sz="0" w:space="0" w:color="auto"/>
                <w:right w:val="none" w:sz="0" w:space="0" w:color="auto"/>
              </w:divBdr>
            </w:div>
          </w:divsChild>
        </w:div>
        <w:div w:id="1801416054">
          <w:marLeft w:val="0"/>
          <w:marRight w:val="0"/>
          <w:marTop w:val="0"/>
          <w:marBottom w:val="0"/>
          <w:divBdr>
            <w:top w:val="none" w:sz="0" w:space="0" w:color="auto"/>
            <w:left w:val="none" w:sz="0" w:space="0" w:color="auto"/>
            <w:bottom w:val="none" w:sz="0" w:space="0" w:color="auto"/>
            <w:right w:val="none" w:sz="0" w:space="0" w:color="auto"/>
          </w:divBdr>
          <w:divsChild>
            <w:div w:id="643242249">
              <w:marLeft w:val="0"/>
              <w:marRight w:val="0"/>
              <w:marTop w:val="0"/>
              <w:marBottom w:val="0"/>
              <w:divBdr>
                <w:top w:val="none" w:sz="0" w:space="0" w:color="auto"/>
                <w:left w:val="none" w:sz="0" w:space="0" w:color="auto"/>
                <w:bottom w:val="none" w:sz="0" w:space="0" w:color="auto"/>
                <w:right w:val="none" w:sz="0" w:space="0" w:color="auto"/>
              </w:divBdr>
            </w:div>
          </w:divsChild>
        </w:div>
        <w:div w:id="1807813512">
          <w:marLeft w:val="0"/>
          <w:marRight w:val="0"/>
          <w:marTop w:val="0"/>
          <w:marBottom w:val="0"/>
          <w:divBdr>
            <w:top w:val="none" w:sz="0" w:space="0" w:color="auto"/>
            <w:left w:val="none" w:sz="0" w:space="0" w:color="auto"/>
            <w:bottom w:val="none" w:sz="0" w:space="0" w:color="auto"/>
            <w:right w:val="none" w:sz="0" w:space="0" w:color="auto"/>
          </w:divBdr>
          <w:divsChild>
            <w:div w:id="1237861714">
              <w:marLeft w:val="0"/>
              <w:marRight w:val="0"/>
              <w:marTop w:val="0"/>
              <w:marBottom w:val="0"/>
              <w:divBdr>
                <w:top w:val="none" w:sz="0" w:space="0" w:color="auto"/>
                <w:left w:val="none" w:sz="0" w:space="0" w:color="auto"/>
                <w:bottom w:val="none" w:sz="0" w:space="0" w:color="auto"/>
                <w:right w:val="none" w:sz="0" w:space="0" w:color="auto"/>
              </w:divBdr>
            </w:div>
          </w:divsChild>
        </w:div>
        <w:div w:id="1828088246">
          <w:marLeft w:val="0"/>
          <w:marRight w:val="0"/>
          <w:marTop w:val="0"/>
          <w:marBottom w:val="0"/>
          <w:divBdr>
            <w:top w:val="none" w:sz="0" w:space="0" w:color="auto"/>
            <w:left w:val="none" w:sz="0" w:space="0" w:color="auto"/>
            <w:bottom w:val="none" w:sz="0" w:space="0" w:color="auto"/>
            <w:right w:val="none" w:sz="0" w:space="0" w:color="auto"/>
          </w:divBdr>
          <w:divsChild>
            <w:div w:id="1859269185">
              <w:marLeft w:val="0"/>
              <w:marRight w:val="0"/>
              <w:marTop w:val="0"/>
              <w:marBottom w:val="0"/>
              <w:divBdr>
                <w:top w:val="none" w:sz="0" w:space="0" w:color="auto"/>
                <w:left w:val="none" w:sz="0" w:space="0" w:color="auto"/>
                <w:bottom w:val="none" w:sz="0" w:space="0" w:color="auto"/>
                <w:right w:val="none" w:sz="0" w:space="0" w:color="auto"/>
              </w:divBdr>
            </w:div>
          </w:divsChild>
        </w:div>
        <w:div w:id="1834560511">
          <w:marLeft w:val="0"/>
          <w:marRight w:val="0"/>
          <w:marTop w:val="0"/>
          <w:marBottom w:val="0"/>
          <w:divBdr>
            <w:top w:val="none" w:sz="0" w:space="0" w:color="auto"/>
            <w:left w:val="none" w:sz="0" w:space="0" w:color="auto"/>
            <w:bottom w:val="none" w:sz="0" w:space="0" w:color="auto"/>
            <w:right w:val="none" w:sz="0" w:space="0" w:color="auto"/>
          </w:divBdr>
          <w:divsChild>
            <w:div w:id="1682462969">
              <w:marLeft w:val="0"/>
              <w:marRight w:val="0"/>
              <w:marTop w:val="0"/>
              <w:marBottom w:val="0"/>
              <w:divBdr>
                <w:top w:val="none" w:sz="0" w:space="0" w:color="auto"/>
                <w:left w:val="none" w:sz="0" w:space="0" w:color="auto"/>
                <w:bottom w:val="none" w:sz="0" w:space="0" w:color="auto"/>
                <w:right w:val="none" w:sz="0" w:space="0" w:color="auto"/>
              </w:divBdr>
            </w:div>
          </w:divsChild>
        </w:div>
        <w:div w:id="1840852721">
          <w:marLeft w:val="0"/>
          <w:marRight w:val="0"/>
          <w:marTop w:val="0"/>
          <w:marBottom w:val="0"/>
          <w:divBdr>
            <w:top w:val="none" w:sz="0" w:space="0" w:color="auto"/>
            <w:left w:val="none" w:sz="0" w:space="0" w:color="auto"/>
            <w:bottom w:val="none" w:sz="0" w:space="0" w:color="auto"/>
            <w:right w:val="none" w:sz="0" w:space="0" w:color="auto"/>
          </w:divBdr>
          <w:divsChild>
            <w:div w:id="1166287317">
              <w:marLeft w:val="0"/>
              <w:marRight w:val="0"/>
              <w:marTop w:val="0"/>
              <w:marBottom w:val="0"/>
              <w:divBdr>
                <w:top w:val="none" w:sz="0" w:space="0" w:color="auto"/>
                <w:left w:val="none" w:sz="0" w:space="0" w:color="auto"/>
                <w:bottom w:val="none" w:sz="0" w:space="0" w:color="auto"/>
                <w:right w:val="none" w:sz="0" w:space="0" w:color="auto"/>
              </w:divBdr>
            </w:div>
          </w:divsChild>
        </w:div>
        <w:div w:id="1886944477">
          <w:marLeft w:val="0"/>
          <w:marRight w:val="0"/>
          <w:marTop w:val="0"/>
          <w:marBottom w:val="0"/>
          <w:divBdr>
            <w:top w:val="none" w:sz="0" w:space="0" w:color="auto"/>
            <w:left w:val="none" w:sz="0" w:space="0" w:color="auto"/>
            <w:bottom w:val="none" w:sz="0" w:space="0" w:color="auto"/>
            <w:right w:val="none" w:sz="0" w:space="0" w:color="auto"/>
          </w:divBdr>
          <w:divsChild>
            <w:div w:id="844785541">
              <w:marLeft w:val="0"/>
              <w:marRight w:val="0"/>
              <w:marTop w:val="0"/>
              <w:marBottom w:val="0"/>
              <w:divBdr>
                <w:top w:val="none" w:sz="0" w:space="0" w:color="auto"/>
                <w:left w:val="none" w:sz="0" w:space="0" w:color="auto"/>
                <w:bottom w:val="none" w:sz="0" w:space="0" w:color="auto"/>
                <w:right w:val="none" w:sz="0" w:space="0" w:color="auto"/>
              </w:divBdr>
            </w:div>
          </w:divsChild>
        </w:div>
        <w:div w:id="1976057304">
          <w:marLeft w:val="0"/>
          <w:marRight w:val="0"/>
          <w:marTop w:val="0"/>
          <w:marBottom w:val="0"/>
          <w:divBdr>
            <w:top w:val="none" w:sz="0" w:space="0" w:color="auto"/>
            <w:left w:val="none" w:sz="0" w:space="0" w:color="auto"/>
            <w:bottom w:val="none" w:sz="0" w:space="0" w:color="auto"/>
            <w:right w:val="none" w:sz="0" w:space="0" w:color="auto"/>
          </w:divBdr>
          <w:divsChild>
            <w:div w:id="3827956">
              <w:marLeft w:val="0"/>
              <w:marRight w:val="0"/>
              <w:marTop w:val="0"/>
              <w:marBottom w:val="0"/>
              <w:divBdr>
                <w:top w:val="none" w:sz="0" w:space="0" w:color="auto"/>
                <w:left w:val="none" w:sz="0" w:space="0" w:color="auto"/>
                <w:bottom w:val="none" w:sz="0" w:space="0" w:color="auto"/>
                <w:right w:val="none" w:sz="0" w:space="0" w:color="auto"/>
              </w:divBdr>
            </w:div>
          </w:divsChild>
        </w:div>
        <w:div w:id="2011324351">
          <w:marLeft w:val="0"/>
          <w:marRight w:val="0"/>
          <w:marTop w:val="0"/>
          <w:marBottom w:val="0"/>
          <w:divBdr>
            <w:top w:val="none" w:sz="0" w:space="0" w:color="auto"/>
            <w:left w:val="none" w:sz="0" w:space="0" w:color="auto"/>
            <w:bottom w:val="none" w:sz="0" w:space="0" w:color="auto"/>
            <w:right w:val="none" w:sz="0" w:space="0" w:color="auto"/>
          </w:divBdr>
          <w:divsChild>
            <w:div w:id="58477640">
              <w:marLeft w:val="0"/>
              <w:marRight w:val="0"/>
              <w:marTop w:val="0"/>
              <w:marBottom w:val="0"/>
              <w:divBdr>
                <w:top w:val="none" w:sz="0" w:space="0" w:color="auto"/>
                <w:left w:val="none" w:sz="0" w:space="0" w:color="auto"/>
                <w:bottom w:val="none" w:sz="0" w:space="0" w:color="auto"/>
                <w:right w:val="none" w:sz="0" w:space="0" w:color="auto"/>
              </w:divBdr>
            </w:div>
          </w:divsChild>
        </w:div>
        <w:div w:id="2041544647">
          <w:marLeft w:val="0"/>
          <w:marRight w:val="0"/>
          <w:marTop w:val="0"/>
          <w:marBottom w:val="0"/>
          <w:divBdr>
            <w:top w:val="none" w:sz="0" w:space="0" w:color="auto"/>
            <w:left w:val="none" w:sz="0" w:space="0" w:color="auto"/>
            <w:bottom w:val="none" w:sz="0" w:space="0" w:color="auto"/>
            <w:right w:val="none" w:sz="0" w:space="0" w:color="auto"/>
          </w:divBdr>
          <w:divsChild>
            <w:div w:id="575095379">
              <w:marLeft w:val="0"/>
              <w:marRight w:val="0"/>
              <w:marTop w:val="0"/>
              <w:marBottom w:val="0"/>
              <w:divBdr>
                <w:top w:val="none" w:sz="0" w:space="0" w:color="auto"/>
                <w:left w:val="none" w:sz="0" w:space="0" w:color="auto"/>
                <w:bottom w:val="none" w:sz="0" w:space="0" w:color="auto"/>
                <w:right w:val="none" w:sz="0" w:space="0" w:color="auto"/>
              </w:divBdr>
            </w:div>
          </w:divsChild>
        </w:div>
        <w:div w:id="2044667436">
          <w:marLeft w:val="0"/>
          <w:marRight w:val="0"/>
          <w:marTop w:val="0"/>
          <w:marBottom w:val="0"/>
          <w:divBdr>
            <w:top w:val="none" w:sz="0" w:space="0" w:color="auto"/>
            <w:left w:val="none" w:sz="0" w:space="0" w:color="auto"/>
            <w:bottom w:val="none" w:sz="0" w:space="0" w:color="auto"/>
            <w:right w:val="none" w:sz="0" w:space="0" w:color="auto"/>
          </w:divBdr>
          <w:divsChild>
            <w:div w:id="1609315205">
              <w:marLeft w:val="0"/>
              <w:marRight w:val="0"/>
              <w:marTop w:val="0"/>
              <w:marBottom w:val="0"/>
              <w:divBdr>
                <w:top w:val="none" w:sz="0" w:space="0" w:color="auto"/>
                <w:left w:val="none" w:sz="0" w:space="0" w:color="auto"/>
                <w:bottom w:val="none" w:sz="0" w:space="0" w:color="auto"/>
                <w:right w:val="none" w:sz="0" w:space="0" w:color="auto"/>
              </w:divBdr>
            </w:div>
          </w:divsChild>
        </w:div>
        <w:div w:id="2062820868">
          <w:marLeft w:val="0"/>
          <w:marRight w:val="0"/>
          <w:marTop w:val="0"/>
          <w:marBottom w:val="0"/>
          <w:divBdr>
            <w:top w:val="none" w:sz="0" w:space="0" w:color="auto"/>
            <w:left w:val="none" w:sz="0" w:space="0" w:color="auto"/>
            <w:bottom w:val="none" w:sz="0" w:space="0" w:color="auto"/>
            <w:right w:val="none" w:sz="0" w:space="0" w:color="auto"/>
          </w:divBdr>
          <w:divsChild>
            <w:div w:id="102952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64841">
      <w:bodyDiv w:val="1"/>
      <w:marLeft w:val="0"/>
      <w:marRight w:val="0"/>
      <w:marTop w:val="0"/>
      <w:marBottom w:val="0"/>
      <w:divBdr>
        <w:top w:val="none" w:sz="0" w:space="0" w:color="auto"/>
        <w:left w:val="none" w:sz="0" w:space="0" w:color="auto"/>
        <w:bottom w:val="none" w:sz="0" w:space="0" w:color="auto"/>
        <w:right w:val="none" w:sz="0" w:space="0" w:color="auto"/>
      </w:divBdr>
    </w:div>
    <w:div w:id="757364462">
      <w:bodyDiv w:val="1"/>
      <w:marLeft w:val="0"/>
      <w:marRight w:val="0"/>
      <w:marTop w:val="0"/>
      <w:marBottom w:val="0"/>
      <w:divBdr>
        <w:top w:val="none" w:sz="0" w:space="0" w:color="auto"/>
        <w:left w:val="none" w:sz="0" w:space="0" w:color="auto"/>
        <w:bottom w:val="none" w:sz="0" w:space="0" w:color="auto"/>
        <w:right w:val="none" w:sz="0" w:space="0" w:color="auto"/>
      </w:divBdr>
    </w:div>
    <w:div w:id="761410854">
      <w:bodyDiv w:val="1"/>
      <w:marLeft w:val="0"/>
      <w:marRight w:val="0"/>
      <w:marTop w:val="0"/>
      <w:marBottom w:val="0"/>
      <w:divBdr>
        <w:top w:val="none" w:sz="0" w:space="0" w:color="auto"/>
        <w:left w:val="none" w:sz="0" w:space="0" w:color="auto"/>
        <w:bottom w:val="none" w:sz="0" w:space="0" w:color="auto"/>
        <w:right w:val="none" w:sz="0" w:space="0" w:color="auto"/>
      </w:divBdr>
    </w:div>
    <w:div w:id="763913395">
      <w:bodyDiv w:val="1"/>
      <w:marLeft w:val="0"/>
      <w:marRight w:val="0"/>
      <w:marTop w:val="0"/>
      <w:marBottom w:val="0"/>
      <w:divBdr>
        <w:top w:val="none" w:sz="0" w:space="0" w:color="auto"/>
        <w:left w:val="none" w:sz="0" w:space="0" w:color="auto"/>
        <w:bottom w:val="none" w:sz="0" w:space="0" w:color="auto"/>
        <w:right w:val="none" w:sz="0" w:space="0" w:color="auto"/>
      </w:divBdr>
    </w:div>
    <w:div w:id="765733870">
      <w:bodyDiv w:val="1"/>
      <w:marLeft w:val="0"/>
      <w:marRight w:val="0"/>
      <w:marTop w:val="0"/>
      <w:marBottom w:val="0"/>
      <w:divBdr>
        <w:top w:val="none" w:sz="0" w:space="0" w:color="auto"/>
        <w:left w:val="none" w:sz="0" w:space="0" w:color="auto"/>
        <w:bottom w:val="none" w:sz="0" w:space="0" w:color="auto"/>
        <w:right w:val="none" w:sz="0" w:space="0" w:color="auto"/>
      </w:divBdr>
    </w:div>
    <w:div w:id="767194949">
      <w:bodyDiv w:val="1"/>
      <w:marLeft w:val="0"/>
      <w:marRight w:val="0"/>
      <w:marTop w:val="0"/>
      <w:marBottom w:val="0"/>
      <w:divBdr>
        <w:top w:val="none" w:sz="0" w:space="0" w:color="auto"/>
        <w:left w:val="none" w:sz="0" w:space="0" w:color="auto"/>
        <w:bottom w:val="none" w:sz="0" w:space="0" w:color="auto"/>
        <w:right w:val="none" w:sz="0" w:space="0" w:color="auto"/>
      </w:divBdr>
      <w:divsChild>
        <w:div w:id="55706710">
          <w:marLeft w:val="0"/>
          <w:marRight w:val="0"/>
          <w:marTop w:val="0"/>
          <w:marBottom w:val="0"/>
          <w:divBdr>
            <w:top w:val="none" w:sz="0" w:space="0" w:color="auto"/>
            <w:left w:val="none" w:sz="0" w:space="0" w:color="auto"/>
            <w:bottom w:val="none" w:sz="0" w:space="0" w:color="auto"/>
            <w:right w:val="none" w:sz="0" w:space="0" w:color="auto"/>
          </w:divBdr>
        </w:div>
        <w:div w:id="156383725">
          <w:marLeft w:val="0"/>
          <w:marRight w:val="0"/>
          <w:marTop w:val="0"/>
          <w:marBottom w:val="0"/>
          <w:divBdr>
            <w:top w:val="none" w:sz="0" w:space="0" w:color="auto"/>
            <w:left w:val="none" w:sz="0" w:space="0" w:color="auto"/>
            <w:bottom w:val="none" w:sz="0" w:space="0" w:color="auto"/>
            <w:right w:val="none" w:sz="0" w:space="0" w:color="auto"/>
          </w:divBdr>
        </w:div>
        <w:div w:id="202637474">
          <w:marLeft w:val="0"/>
          <w:marRight w:val="0"/>
          <w:marTop w:val="0"/>
          <w:marBottom w:val="0"/>
          <w:divBdr>
            <w:top w:val="none" w:sz="0" w:space="0" w:color="auto"/>
            <w:left w:val="none" w:sz="0" w:space="0" w:color="auto"/>
            <w:bottom w:val="none" w:sz="0" w:space="0" w:color="auto"/>
            <w:right w:val="none" w:sz="0" w:space="0" w:color="auto"/>
          </w:divBdr>
        </w:div>
        <w:div w:id="202987365">
          <w:marLeft w:val="0"/>
          <w:marRight w:val="0"/>
          <w:marTop w:val="240"/>
          <w:marBottom w:val="240"/>
          <w:divBdr>
            <w:top w:val="none" w:sz="0" w:space="0" w:color="auto"/>
            <w:left w:val="none" w:sz="0" w:space="0" w:color="auto"/>
            <w:bottom w:val="none" w:sz="0" w:space="0" w:color="auto"/>
            <w:right w:val="none" w:sz="0" w:space="0" w:color="auto"/>
          </w:divBdr>
        </w:div>
        <w:div w:id="214121560">
          <w:marLeft w:val="0"/>
          <w:marRight w:val="0"/>
          <w:marTop w:val="0"/>
          <w:marBottom w:val="0"/>
          <w:divBdr>
            <w:top w:val="none" w:sz="0" w:space="0" w:color="auto"/>
            <w:left w:val="none" w:sz="0" w:space="0" w:color="auto"/>
            <w:bottom w:val="none" w:sz="0" w:space="0" w:color="auto"/>
            <w:right w:val="none" w:sz="0" w:space="0" w:color="auto"/>
          </w:divBdr>
        </w:div>
        <w:div w:id="260842690">
          <w:marLeft w:val="0"/>
          <w:marRight w:val="0"/>
          <w:marTop w:val="0"/>
          <w:marBottom w:val="0"/>
          <w:divBdr>
            <w:top w:val="none" w:sz="0" w:space="0" w:color="auto"/>
            <w:left w:val="none" w:sz="0" w:space="0" w:color="auto"/>
            <w:bottom w:val="none" w:sz="0" w:space="0" w:color="auto"/>
            <w:right w:val="none" w:sz="0" w:space="0" w:color="auto"/>
          </w:divBdr>
        </w:div>
        <w:div w:id="337511120">
          <w:marLeft w:val="0"/>
          <w:marRight w:val="0"/>
          <w:marTop w:val="0"/>
          <w:marBottom w:val="0"/>
          <w:divBdr>
            <w:top w:val="none" w:sz="0" w:space="0" w:color="auto"/>
            <w:left w:val="none" w:sz="0" w:space="0" w:color="auto"/>
            <w:bottom w:val="none" w:sz="0" w:space="0" w:color="auto"/>
            <w:right w:val="none" w:sz="0" w:space="0" w:color="auto"/>
          </w:divBdr>
        </w:div>
        <w:div w:id="390271864">
          <w:marLeft w:val="0"/>
          <w:marRight w:val="0"/>
          <w:marTop w:val="0"/>
          <w:marBottom w:val="0"/>
          <w:divBdr>
            <w:top w:val="none" w:sz="0" w:space="0" w:color="auto"/>
            <w:left w:val="none" w:sz="0" w:space="0" w:color="auto"/>
            <w:bottom w:val="none" w:sz="0" w:space="0" w:color="auto"/>
            <w:right w:val="none" w:sz="0" w:space="0" w:color="auto"/>
          </w:divBdr>
        </w:div>
        <w:div w:id="406193303">
          <w:marLeft w:val="0"/>
          <w:marRight w:val="0"/>
          <w:marTop w:val="0"/>
          <w:marBottom w:val="0"/>
          <w:divBdr>
            <w:top w:val="none" w:sz="0" w:space="0" w:color="auto"/>
            <w:left w:val="none" w:sz="0" w:space="0" w:color="auto"/>
            <w:bottom w:val="none" w:sz="0" w:space="0" w:color="auto"/>
            <w:right w:val="none" w:sz="0" w:space="0" w:color="auto"/>
          </w:divBdr>
        </w:div>
        <w:div w:id="549998602">
          <w:marLeft w:val="0"/>
          <w:marRight w:val="0"/>
          <w:marTop w:val="0"/>
          <w:marBottom w:val="0"/>
          <w:divBdr>
            <w:top w:val="none" w:sz="0" w:space="0" w:color="auto"/>
            <w:left w:val="none" w:sz="0" w:space="0" w:color="auto"/>
            <w:bottom w:val="none" w:sz="0" w:space="0" w:color="auto"/>
            <w:right w:val="none" w:sz="0" w:space="0" w:color="auto"/>
          </w:divBdr>
        </w:div>
        <w:div w:id="551618671">
          <w:marLeft w:val="0"/>
          <w:marRight w:val="0"/>
          <w:marTop w:val="0"/>
          <w:marBottom w:val="0"/>
          <w:divBdr>
            <w:top w:val="none" w:sz="0" w:space="0" w:color="auto"/>
            <w:left w:val="none" w:sz="0" w:space="0" w:color="auto"/>
            <w:bottom w:val="none" w:sz="0" w:space="0" w:color="auto"/>
            <w:right w:val="none" w:sz="0" w:space="0" w:color="auto"/>
          </w:divBdr>
        </w:div>
        <w:div w:id="597325827">
          <w:marLeft w:val="0"/>
          <w:marRight w:val="0"/>
          <w:marTop w:val="0"/>
          <w:marBottom w:val="0"/>
          <w:divBdr>
            <w:top w:val="none" w:sz="0" w:space="0" w:color="auto"/>
            <w:left w:val="none" w:sz="0" w:space="0" w:color="auto"/>
            <w:bottom w:val="none" w:sz="0" w:space="0" w:color="auto"/>
            <w:right w:val="none" w:sz="0" w:space="0" w:color="auto"/>
          </w:divBdr>
        </w:div>
        <w:div w:id="656805040">
          <w:marLeft w:val="0"/>
          <w:marRight w:val="0"/>
          <w:marTop w:val="0"/>
          <w:marBottom w:val="0"/>
          <w:divBdr>
            <w:top w:val="none" w:sz="0" w:space="0" w:color="auto"/>
            <w:left w:val="none" w:sz="0" w:space="0" w:color="auto"/>
            <w:bottom w:val="none" w:sz="0" w:space="0" w:color="auto"/>
            <w:right w:val="none" w:sz="0" w:space="0" w:color="auto"/>
          </w:divBdr>
        </w:div>
        <w:div w:id="707071768">
          <w:marLeft w:val="0"/>
          <w:marRight w:val="0"/>
          <w:marTop w:val="0"/>
          <w:marBottom w:val="0"/>
          <w:divBdr>
            <w:top w:val="none" w:sz="0" w:space="0" w:color="auto"/>
            <w:left w:val="none" w:sz="0" w:space="0" w:color="auto"/>
            <w:bottom w:val="none" w:sz="0" w:space="0" w:color="auto"/>
            <w:right w:val="none" w:sz="0" w:space="0" w:color="auto"/>
          </w:divBdr>
        </w:div>
        <w:div w:id="747309719">
          <w:marLeft w:val="0"/>
          <w:marRight w:val="0"/>
          <w:marTop w:val="0"/>
          <w:marBottom w:val="0"/>
          <w:divBdr>
            <w:top w:val="none" w:sz="0" w:space="0" w:color="auto"/>
            <w:left w:val="none" w:sz="0" w:space="0" w:color="auto"/>
            <w:bottom w:val="none" w:sz="0" w:space="0" w:color="auto"/>
            <w:right w:val="none" w:sz="0" w:space="0" w:color="auto"/>
          </w:divBdr>
        </w:div>
        <w:div w:id="774711980">
          <w:marLeft w:val="0"/>
          <w:marRight w:val="0"/>
          <w:marTop w:val="0"/>
          <w:marBottom w:val="0"/>
          <w:divBdr>
            <w:top w:val="none" w:sz="0" w:space="0" w:color="auto"/>
            <w:left w:val="none" w:sz="0" w:space="0" w:color="auto"/>
            <w:bottom w:val="none" w:sz="0" w:space="0" w:color="auto"/>
            <w:right w:val="none" w:sz="0" w:space="0" w:color="auto"/>
          </w:divBdr>
        </w:div>
        <w:div w:id="897744112">
          <w:marLeft w:val="0"/>
          <w:marRight w:val="0"/>
          <w:marTop w:val="0"/>
          <w:marBottom w:val="0"/>
          <w:divBdr>
            <w:top w:val="none" w:sz="0" w:space="0" w:color="auto"/>
            <w:left w:val="none" w:sz="0" w:space="0" w:color="auto"/>
            <w:bottom w:val="none" w:sz="0" w:space="0" w:color="auto"/>
            <w:right w:val="none" w:sz="0" w:space="0" w:color="auto"/>
          </w:divBdr>
        </w:div>
        <w:div w:id="1019622378">
          <w:marLeft w:val="0"/>
          <w:marRight w:val="0"/>
          <w:marTop w:val="0"/>
          <w:marBottom w:val="0"/>
          <w:divBdr>
            <w:top w:val="none" w:sz="0" w:space="0" w:color="auto"/>
            <w:left w:val="none" w:sz="0" w:space="0" w:color="auto"/>
            <w:bottom w:val="none" w:sz="0" w:space="0" w:color="auto"/>
            <w:right w:val="none" w:sz="0" w:space="0" w:color="auto"/>
          </w:divBdr>
        </w:div>
        <w:div w:id="1104618297">
          <w:marLeft w:val="0"/>
          <w:marRight w:val="0"/>
          <w:marTop w:val="0"/>
          <w:marBottom w:val="0"/>
          <w:divBdr>
            <w:top w:val="none" w:sz="0" w:space="0" w:color="auto"/>
            <w:left w:val="none" w:sz="0" w:space="0" w:color="auto"/>
            <w:bottom w:val="none" w:sz="0" w:space="0" w:color="auto"/>
            <w:right w:val="none" w:sz="0" w:space="0" w:color="auto"/>
          </w:divBdr>
        </w:div>
        <w:div w:id="1140535568">
          <w:marLeft w:val="0"/>
          <w:marRight w:val="0"/>
          <w:marTop w:val="0"/>
          <w:marBottom w:val="0"/>
          <w:divBdr>
            <w:top w:val="none" w:sz="0" w:space="0" w:color="auto"/>
            <w:left w:val="none" w:sz="0" w:space="0" w:color="auto"/>
            <w:bottom w:val="none" w:sz="0" w:space="0" w:color="auto"/>
            <w:right w:val="none" w:sz="0" w:space="0" w:color="auto"/>
          </w:divBdr>
        </w:div>
        <w:div w:id="1158884618">
          <w:marLeft w:val="0"/>
          <w:marRight w:val="0"/>
          <w:marTop w:val="0"/>
          <w:marBottom w:val="0"/>
          <w:divBdr>
            <w:top w:val="none" w:sz="0" w:space="0" w:color="auto"/>
            <w:left w:val="none" w:sz="0" w:space="0" w:color="auto"/>
            <w:bottom w:val="none" w:sz="0" w:space="0" w:color="auto"/>
            <w:right w:val="none" w:sz="0" w:space="0" w:color="auto"/>
          </w:divBdr>
        </w:div>
        <w:div w:id="1163358029">
          <w:marLeft w:val="0"/>
          <w:marRight w:val="0"/>
          <w:marTop w:val="0"/>
          <w:marBottom w:val="0"/>
          <w:divBdr>
            <w:top w:val="none" w:sz="0" w:space="0" w:color="auto"/>
            <w:left w:val="none" w:sz="0" w:space="0" w:color="auto"/>
            <w:bottom w:val="none" w:sz="0" w:space="0" w:color="auto"/>
            <w:right w:val="none" w:sz="0" w:space="0" w:color="auto"/>
          </w:divBdr>
        </w:div>
        <w:div w:id="1171749719">
          <w:marLeft w:val="0"/>
          <w:marRight w:val="0"/>
          <w:marTop w:val="0"/>
          <w:marBottom w:val="0"/>
          <w:divBdr>
            <w:top w:val="none" w:sz="0" w:space="0" w:color="auto"/>
            <w:left w:val="none" w:sz="0" w:space="0" w:color="auto"/>
            <w:bottom w:val="none" w:sz="0" w:space="0" w:color="auto"/>
            <w:right w:val="none" w:sz="0" w:space="0" w:color="auto"/>
          </w:divBdr>
        </w:div>
        <w:div w:id="1344361985">
          <w:marLeft w:val="0"/>
          <w:marRight w:val="0"/>
          <w:marTop w:val="0"/>
          <w:marBottom w:val="0"/>
          <w:divBdr>
            <w:top w:val="none" w:sz="0" w:space="0" w:color="auto"/>
            <w:left w:val="none" w:sz="0" w:space="0" w:color="auto"/>
            <w:bottom w:val="none" w:sz="0" w:space="0" w:color="auto"/>
            <w:right w:val="none" w:sz="0" w:space="0" w:color="auto"/>
          </w:divBdr>
        </w:div>
        <w:div w:id="1365134318">
          <w:marLeft w:val="0"/>
          <w:marRight w:val="0"/>
          <w:marTop w:val="0"/>
          <w:marBottom w:val="0"/>
          <w:divBdr>
            <w:top w:val="none" w:sz="0" w:space="0" w:color="auto"/>
            <w:left w:val="none" w:sz="0" w:space="0" w:color="auto"/>
            <w:bottom w:val="none" w:sz="0" w:space="0" w:color="auto"/>
            <w:right w:val="none" w:sz="0" w:space="0" w:color="auto"/>
          </w:divBdr>
        </w:div>
        <w:div w:id="1452894051">
          <w:marLeft w:val="0"/>
          <w:marRight w:val="0"/>
          <w:marTop w:val="0"/>
          <w:marBottom w:val="0"/>
          <w:divBdr>
            <w:top w:val="none" w:sz="0" w:space="0" w:color="auto"/>
            <w:left w:val="none" w:sz="0" w:space="0" w:color="auto"/>
            <w:bottom w:val="none" w:sz="0" w:space="0" w:color="auto"/>
            <w:right w:val="none" w:sz="0" w:space="0" w:color="auto"/>
          </w:divBdr>
        </w:div>
        <w:div w:id="1493060904">
          <w:marLeft w:val="0"/>
          <w:marRight w:val="0"/>
          <w:marTop w:val="0"/>
          <w:marBottom w:val="0"/>
          <w:divBdr>
            <w:top w:val="none" w:sz="0" w:space="0" w:color="auto"/>
            <w:left w:val="none" w:sz="0" w:space="0" w:color="auto"/>
            <w:bottom w:val="none" w:sz="0" w:space="0" w:color="auto"/>
            <w:right w:val="none" w:sz="0" w:space="0" w:color="auto"/>
          </w:divBdr>
        </w:div>
        <w:div w:id="1542666559">
          <w:marLeft w:val="0"/>
          <w:marRight w:val="0"/>
          <w:marTop w:val="0"/>
          <w:marBottom w:val="0"/>
          <w:divBdr>
            <w:top w:val="none" w:sz="0" w:space="0" w:color="auto"/>
            <w:left w:val="none" w:sz="0" w:space="0" w:color="auto"/>
            <w:bottom w:val="none" w:sz="0" w:space="0" w:color="auto"/>
            <w:right w:val="none" w:sz="0" w:space="0" w:color="auto"/>
          </w:divBdr>
        </w:div>
        <w:div w:id="1562407375">
          <w:marLeft w:val="0"/>
          <w:marRight w:val="0"/>
          <w:marTop w:val="0"/>
          <w:marBottom w:val="0"/>
          <w:divBdr>
            <w:top w:val="none" w:sz="0" w:space="0" w:color="auto"/>
            <w:left w:val="none" w:sz="0" w:space="0" w:color="auto"/>
            <w:bottom w:val="none" w:sz="0" w:space="0" w:color="auto"/>
            <w:right w:val="none" w:sz="0" w:space="0" w:color="auto"/>
          </w:divBdr>
        </w:div>
        <w:div w:id="1647198329">
          <w:marLeft w:val="0"/>
          <w:marRight w:val="0"/>
          <w:marTop w:val="0"/>
          <w:marBottom w:val="0"/>
          <w:divBdr>
            <w:top w:val="none" w:sz="0" w:space="0" w:color="auto"/>
            <w:left w:val="none" w:sz="0" w:space="0" w:color="auto"/>
            <w:bottom w:val="none" w:sz="0" w:space="0" w:color="auto"/>
            <w:right w:val="none" w:sz="0" w:space="0" w:color="auto"/>
          </w:divBdr>
        </w:div>
        <w:div w:id="1686857038">
          <w:marLeft w:val="0"/>
          <w:marRight w:val="0"/>
          <w:marTop w:val="0"/>
          <w:marBottom w:val="0"/>
          <w:divBdr>
            <w:top w:val="none" w:sz="0" w:space="0" w:color="auto"/>
            <w:left w:val="none" w:sz="0" w:space="0" w:color="auto"/>
            <w:bottom w:val="none" w:sz="0" w:space="0" w:color="auto"/>
            <w:right w:val="none" w:sz="0" w:space="0" w:color="auto"/>
          </w:divBdr>
        </w:div>
        <w:div w:id="1758601249">
          <w:marLeft w:val="0"/>
          <w:marRight w:val="0"/>
          <w:marTop w:val="0"/>
          <w:marBottom w:val="0"/>
          <w:divBdr>
            <w:top w:val="none" w:sz="0" w:space="0" w:color="auto"/>
            <w:left w:val="none" w:sz="0" w:space="0" w:color="auto"/>
            <w:bottom w:val="none" w:sz="0" w:space="0" w:color="auto"/>
            <w:right w:val="none" w:sz="0" w:space="0" w:color="auto"/>
          </w:divBdr>
        </w:div>
        <w:div w:id="1786925161">
          <w:marLeft w:val="0"/>
          <w:marRight w:val="0"/>
          <w:marTop w:val="0"/>
          <w:marBottom w:val="0"/>
          <w:divBdr>
            <w:top w:val="none" w:sz="0" w:space="0" w:color="auto"/>
            <w:left w:val="none" w:sz="0" w:space="0" w:color="auto"/>
            <w:bottom w:val="none" w:sz="0" w:space="0" w:color="auto"/>
            <w:right w:val="none" w:sz="0" w:space="0" w:color="auto"/>
          </w:divBdr>
        </w:div>
        <w:div w:id="1907446150">
          <w:marLeft w:val="0"/>
          <w:marRight w:val="0"/>
          <w:marTop w:val="0"/>
          <w:marBottom w:val="0"/>
          <w:divBdr>
            <w:top w:val="none" w:sz="0" w:space="0" w:color="auto"/>
            <w:left w:val="none" w:sz="0" w:space="0" w:color="auto"/>
            <w:bottom w:val="none" w:sz="0" w:space="0" w:color="auto"/>
            <w:right w:val="none" w:sz="0" w:space="0" w:color="auto"/>
          </w:divBdr>
        </w:div>
        <w:div w:id="1979457200">
          <w:marLeft w:val="0"/>
          <w:marRight w:val="0"/>
          <w:marTop w:val="0"/>
          <w:marBottom w:val="0"/>
          <w:divBdr>
            <w:top w:val="none" w:sz="0" w:space="0" w:color="auto"/>
            <w:left w:val="none" w:sz="0" w:space="0" w:color="auto"/>
            <w:bottom w:val="none" w:sz="0" w:space="0" w:color="auto"/>
            <w:right w:val="none" w:sz="0" w:space="0" w:color="auto"/>
          </w:divBdr>
        </w:div>
        <w:div w:id="2058817442">
          <w:marLeft w:val="0"/>
          <w:marRight w:val="0"/>
          <w:marTop w:val="0"/>
          <w:marBottom w:val="0"/>
          <w:divBdr>
            <w:top w:val="none" w:sz="0" w:space="0" w:color="auto"/>
            <w:left w:val="none" w:sz="0" w:space="0" w:color="auto"/>
            <w:bottom w:val="none" w:sz="0" w:space="0" w:color="auto"/>
            <w:right w:val="none" w:sz="0" w:space="0" w:color="auto"/>
          </w:divBdr>
        </w:div>
        <w:div w:id="2060352208">
          <w:marLeft w:val="0"/>
          <w:marRight w:val="0"/>
          <w:marTop w:val="0"/>
          <w:marBottom w:val="0"/>
          <w:divBdr>
            <w:top w:val="none" w:sz="0" w:space="0" w:color="auto"/>
            <w:left w:val="none" w:sz="0" w:space="0" w:color="auto"/>
            <w:bottom w:val="none" w:sz="0" w:space="0" w:color="auto"/>
            <w:right w:val="none" w:sz="0" w:space="0" w:color="auto"/>
          </w:divBdr>
        </w:div>
        <w:div w:id="2098939618">
          <w:marLeft w:val="0"/>
          <w:marRight w:val="0"/>
          <w:marTop w:val="0"/>
          <w:marBottom w:val="0"/>
          <w:divBdr>
            <w:top w:val="none" w:sz="0" w:space="0" w:color="auto"/>
            <w:left w:val="none" w:sz="0" w:space="0" w:color="auto"/>
            <w:bottom w:val="none" w:sz="0" w:space="0" w:color="auto"/>
            <w:right w:val="none" w:sz="0" w:space="0" w:color="auto"/>
          </w:divBdr>
          <w:divsChild>
            <w:div w:id="136344154">
              <w:marLeft w:val="0"/>
              <w:marRight w:val="0"/>
              <w:marTop w:val="0"/>
              <w:marBottom w:val="0"/>
              <w:divBdr>
                <w:top w:val="none" w:sz="0" w:space="0" w:color="auto"/>
                <w:left w:val="none" w:sz="0" w:space="0" w:color="auto"/>
                <w:bottom w:val="none" w:sz="0" w:space="0" w:color="auto"/>
                <w:right w:val="none" w:sz="0" w:space="0" w:color="auto"/>
              </w:divBdr>
            </w:div>
            <w:div w:id="339897929">
              <w:marLeft w:val="0"/>
              <w:marRight w:val="0"/>
              <w:marTop w:val="0"/>
              <w:marBottom w:val="0"/>
              <w:divBdr>
                <w:top w:val="none" w:sz="0" w:space="0" w:color="auto"/>
                <w:left w:val="none" w:sz="0" w:space="0" w:color="auto"/>
                <w:bottom w:val="none" w:sz="0" w:space="0" w:color="auto"/>
                <w:right w:val="none" w:sz="0" w:space="0" w:color="auto"/>
              </w:divBdr>
            </w:div>
            <w:div w:id="452869484">
              <w:marLeft w:val="0"/>
              <w:marRight w:val="0"/>
              <w:marTop w:val="0"/>
              <w:marBottom w:val="0"/>
              <w:divBdr>
                <w:top w:val="none" w:sz="0" w:space="0" w:color="auto"/>
                <w:left w:val="none" w:sz="0" w:space="0" w:color="auto"/>
                <w:bottom w:val="none" w:sz="0" w:space="0" w:color="auto"/>
                <w:right w:val="none" w:sz="0" w:space="0" w:color="auto"/>
              </w:divBdr>
            </w:div>
            <w:div w:id="513418018">
              <w:marLeft w:val="0"/>
              <w:marRight w:val="0"/>
              <w:marTop w:val="0"/>
              <w:marBottom w:val="0"/>
              <w:divBdr>
                <w:top w:val="none" w:sz="0" w:space="0" w:color="auto"/>
                <w:left w:val="none" w:sz="0" w:space="0" w:color="auto"/>
                <w:bottom w:val="none" w:sz="0" w:space="0" w:color="auto"/>
                <w:right w:val="none" w:sz="0" w:space="0" w:color="auto"/>
              </w:divBdr>
            </w:div>
            <w:div w:id="648553775">
              <w:marLeft w:val="0"/>
              <w:marRight w:val="0"/>
              <w:marTop w:val="0"/>
              <w:marBottom w:val="0"/>
              <w:divBdr>
                <w:top w:val="none" w:sz="0" w:space="0" w:color="auto"/>
                <w:left w:val="none" w:sz="0" w:space="0" w:color="auto"/>
                <w:bottom w:val="none" w:sz="0" w:space="0" w:color="auto"/>
                <w:right w:val="none" w:sz="0" w:space="0" w:color="auto"/>
              </w:divBdr>
            </w:div>
            <w:div w:id="759719575">
              <w:marLeft w:val="0"/>
              <w:marRight w:val="0"/>
              <w:marTop w:val="0"/>
              <w:marBottom w:val="0"/>
              <w:divBdr>
                <w:top w:val="none" w:sz="0" w:space="0" w:color="auto"/>
                <w:left w:val="none" w:sz="0" w:space="0" w:color="auto"/>
                <w:bottom w:val="none" w:sz="0" w:space="0" w:color="auto"/>
                <w:right w:val="none" w:sz="0" w:space="0" w:color="auto"/>
              </w:divBdr>
            </w:div>
            <w:div w:id="894437234">
              <w:marLeft w:val="0"/>
              <w:marRight w:val="0"/>
              <w:marTop w:val="0"/>
              <w:marBottom w:val="0"/>
              <w:divBdr>
                <w:top w:val="none" w:sz="0" w:space="0" w:color="auto"/>
                <w:left w:val="none" w:sz="0" w:space="0" w:color="auto"/>
                <w:bottom w:val="none" w:sz="0" w:space="0" w:color="auto"/>
                <w:right w:val="none" w:sz="0" w:space="0" w:color="auto"/>
              </w:divBdr>
            </w:div>
            <w:div w:id="925530043">
              <w:marLeft w:val="0"/>
              <w:marRight w:val="0"/>
              <w:marTop w:val="0"/>
              <w:marBottom w:val="0"/>
              <w:divBdr>
                <w:top w:val="none" w:sz="0" w:space="0" w:color="auto"/>
                <w:left w:val="none" w:sz="0" w:space="0" w:color="auto"/>
                <w:bottom w:val="none" w:sz="0" w:space="0" w:color="auto"/>
                <w:right w:val="none" w:sz="0" w:space="0" w:color="auto"/>
              </w:divBdr>
            </w:div>
            <w:div w:id="1138576038">
              <w:marLeft w:val="0"/>
              <w:marRight w:val="0"/>
              <w:marTop w:val="0"/>
              <w:marBottom w:val="0"/>
              <w:divBdr>
                <w:top w:val="none" w:sz="0" w:space="0" w:color="auto"/>
                <w:left w:val="none" w:sz="0" w:space="0" w:color="auto"/>
                <w:bottom w:val="none" w:sz="0" w:space="0" w:color="auto"/>
                <w:right w:val="none" w:sz="0" w:space="0" w:color="auto"/>
              </w:divBdr>
            </w:div>
            <w:div w:id="1170026995">
              <w:marLeft w:val="0"/>
              <w:marRight w:val="0"/>
              <w:marTop w:val="0"/>
              <w:marBottom w:val="0"/>
              <w:divBdr>
                <w:top w:val="none" w:sz="0" w:space="0" w:color="auto"/>
                <w:left w:val="none" w:sz="0" w:space="0" w:color="auto"/>
                <w:bottom w:val="none" w:sz="0" w:space="0" w:color="auto"/>
                <w:right w:val="none" w:sz="0" w:space="0" w:color="auto"/>
              </w:divBdr>
            </w:div>
            <w:div w:id="1299997359">
              <w:marLeft w:val="0"/>
              <w:marRight w:val="0"/>
              <w:marTop w:val="0"/>
              <w:marBottom w:val="0"/>
              <w:divBdr>
                <w:top w:val="none" w:sz="0" w:space="0" w:color="auto"/>
                <w:left w:val="none" w:sz="0" w:space="0" w:color="auto"/>
                <w:bottom w:val="none" w:sz="0" w:space="0" w:color="auto"/>
                <w:right w:val="none" w:sz="0" w:space="0" w:color="auto"/>
              </w:divBdr>
            </w:div>
            <w:div w:id="1301692195">
              <w:marLeft w:val="0"/>
              <w:marRight w:val="0"/>
              <w:marTop w:val="0"/>
              <w:marBottom w:val="0"/>
              <w:divBdr>
                <w:top w:val="none" w:sz="0" w:space="0" w:color="auto"/>
                <w:left w:val="none" w:sz="0" w:space="0" w:color="auto"/>
                <w:bottom w:val="none" w:sz="0" w:space="0" w:color="auto"/>
                <w:right w:val="none" w:sz="0" w:space="0" w:color="auto"/>
              </w:divBdr>
            </w:div>
            <w:div w:id="1345521489">
              <w:marLeft w:val="0"/>
              <w:marRight w:val="0"/>
              <w:marTop w:val="0"/>
              <w:marBottom w:val="0"/>
              <w:divBdr>
                <w:top w:val="none" w:sz="0" w:space="0" w:color="auto"/>
                <w:left w:val="none" w:sz="0" w:space="0" w:color="auto"/>
                <w:bottom w:val="none" w:sz="0" w:space="0" w:color="auto"/>
                <w:right w:val="none" w:sz="0" w:space="0" w:color="auto"/>
              </w:divBdr>
            </w:div>
            <w:div w:id="1731273117">
              <w:marLeft w:val="0"/>
              <w:marRight w:val="0"/>
              <w:marTop w:val="0"/>
              <w:marBottom w:val="0"/>
              <w:divBdr>
                <w:top w:val="none" w:sz="0" w:space="0" w:color="auto"/>
                <w:left w:val="none" w:sz="0" w:space="0" w:color="auto"/>
                <w:bottom w:val="none" w:sz="0" w:space="0" w:color="auto"/>
                <w:right w:val="none" w:sz="0" w:space="0" w:color="auto"/>
              </w:divBdr>
            </w:div>
            <w:div w:id="1735660381">
              <w:marLeft w:val="0"/>
              <w:marRight w:val="0"/>
              <w:marTop w:val="0"/>
              <w:marBottom w:val="0"/>
              <w:divBdr>
                <w:top w:val="none" w:sz="0" w:space="0" w:color="auto"/>
                <w:left w:val="none" w:sz="0" w:space="0" w:color="auto"/>
                <w:bottom w:val="none" w:sz="0" w:space="0" w:color="auto"/>
                <w:right w:val="none" w:sz="0" w:space="0" w:color="auto"/>
              </w:divBdr>
            </w:div>
            <w:div w:id="1905094946">
              <w:marLeft w:val="0"/>
              <w:marRight w:val="0"/>
              <w:marTop w:val="0"/>
              <w:marBottom w:val="0"/>
              <w:divBdr>
                <w:top w:val="none" w:sz="0" w:space="0" w:color="auto"/>
                <w:left w:val="none" w:sz="0" w:space="0" w:color="auto"/>
                <w:bottom w:val="none" w:sz="0" w:space="0" w:color="auto"/>
                <w:right w:val="none" w:sz="0" w:space="0" w:color="auto"/>
              </w:divBdr>
            </w:div>
            <w:div w:id="1910073342">
              <w:marLeft w:val="0"/>
              <w:marRight w:val="0"/>
              <w:marTop w:val="0"/>
              <w:marBottom w:val="0"/>
              <w:divBdr>
                <w:top w:val="none" w:sz="0" w:space="0" w:color="auto"/>
                <w:left w:val="none" w:sz="0" w:space="0" w:color="auto"/>
                <w:bottom w:val="none" w:sz="0" w:space="0" w:color="auto"/>
                <w:right w:val="none" w:sz="0" w:space="0" w:color="auto"/>
              </w:divBdr>
            </w:div>
            <w:div w:id="1973558421">
              <w:marLeft w:val="0"/>
              <w:marRight w:val="0"/>
              <w:marTop w:val="0"/>
              <w:marBottom w:val="0"/>
              <w:divBdr>
                <w:top w:val="none" w:sz="0" w:space="0" w:color="auto"/>
                <w:left w:val="none" w:sz="0" w:space="0" w:color="auto"/>
                <w:bottom w:val="none" w:sz="0" w:space="0" w:color="auto"/>
                <w:right w:val="none" w:sz="0" w:space="0" w:color="auto"/>
              </w:divBdr>
            </w:div>
            <w:div w:id="2091659238">
              <w:marLeft w:val="0"/>
              <w:marRight w:val="0"/>
              <w:marTop w:val="0"/>
              <w:marBottom w:val="0"/>
              <w:divBdr>
                <w:top w:val="none" w:sz="0" w:space="0" w:color="auto"/>
                <w:left w:val="none" w:sz="0" w:space="0" w:color="auto"/>
                <w:bottom w:val="none" w:sz="0" w:space="0" w:color="auto"/>
                <w:right w:val="none" w:sz="0" w:space="0" w:color="auto"/>
              </w:divBdr>
            </w:div>
            <w:div w:id="2096781380">
              <w:marLeft w:val="0"/>
              <w:marRight w:val="0"/>
              <w:marTop w:val="0"/>
              <w:marBottom w:val="0"/>
              <w:divBdr>
                <w:top w:val="none" w:sz="0" w:space="0" w:color="auto"/>
                <w:left w:val="none" w:sz="0" w:space="0" w:color="auto"/>
                <w:bottom w:val="none" w:sz="0" w:space="0" w:color="auto"/>
                <w:right w:val="none" w:sz="0" w:space="0" w:color="auto"/>
              </w:divBdr>
            </w:div>
            <w:div w:id="213721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51801">
      <w:bodyDiv w:val="1"/>
      <w:marLeft w:val="0"/>
      <w:marRight w:val="0"/>
      <w:marTop w:val="0"/>
      <w:marBottom w:val="0"/>
      <w:divBdr>
        <w:top w:val="none" w:sz="0" w:space="0" w:color="auto"/>
        <w:left w:val="none" w:sz="0" w:space="0" w:color="auto"/>
        <w:bottom w:val="none" w:sz="0" w:space="0" w:color="auto"/>
        <w:right w:val="none" w:sz="0" w:space="0" w:color="auto"/>
      </w:divBdr>
    </w:div>
    <w:div w:id="769929857">
      <w:bodyDiv w:val="1"/>
      <w:marLeft w:val="0"/>
      <w:marRight w:val="0"/>
      <w:marTop w:val="0"/>
      <w:marBottom w:val="0"/>
      <w:divBdr>
        <w:top w:val="none" w:sz="0" w:space="0" w:color="auto"/>
        <w:left w:val="none" w:sz="0" w:space="0" w:color="auto"/>
        <w:bottom w:val="none" w:sz="0" w:space="0" w:color="auto"/>
        <w:right w:val="none" w:sz="0" w:space="0" w:color="auto"/>
      </w:divBdr>
    </w:div>
    <w:div w:id="769937583">
      <w:bodyDiv w:val="1"/>
      <w:marLeft w:val="0"/>
      <w:marRight w:val="0"/>
      <w:marTop w:val="0"/>
      <w:marBottom w:val="0"/>
      <w:divBdr>
        <w:top w:val="none" w:sz="0" w:space="0" w:color="auto"/>
        <w:left w:val="none" w:sz="0" w:space="0" w:color="auto"/>
        <w:bottom w:val="none" w:sz="0" w:space="0" w:color="auto"/>
        <w:right w:val="none" w:sz="0" w:space="0" w:color="auto"/>
      </w:divBdr>
    </w:div>
    <w:div w:id="773015435">
      <w:bodyDiv w:val="1"/>
      <w:marLeft w:val="0"/>
      <w:marRight w:val="0"/>
      <w:marTop w:val="0"/>
      <w:marBottom w:val="0"/>
      <w:divBdr>
        <w:top w:val="none" w:sz="0" w:space="0" w:color="auto"/>
        <w:left w:val="none" w:sz="0" w:space="0" w:color="auto"/>
        <w:bottom w:val="none" w:sz="0" w:space="0" w:color="auto"/>
        <w:right w:val="none" w:sz="0" w:space="0" w:color="auto"/>
      </w:divBdr>
    </w:div>
    <w:div w:id="775060413">
      <w:bodyDiv w:val="1"/>
      <w:marLeft w:val="0"/>
      <w:marRight w:val="0"/>
      <w:marTop w:val="0"/>
      <w:marBottom w:val="0"/>
      <w:divBdr>
        <w:top w:val="none" w:sz="0" w:space="0" w:color="auto"/>
        <w:left w:val="none" w:sz="0" w:space="0" w:color="auto"/>
        <w:bottom w:val="none" w:sz="0" w:space="0" w:color="auto"/>
        <w:right w:val="none" w:sz="0" w:space="0" w:color="auto"/>
      </w:divBdr>
      <w:divsChild>
        <w:div w:id="1300769543">
          <w:marLeft w:val="0"/>
          <w:marRight w:val="0"/>
          <w:marTop w:val="0"/>
          <w:marBottom w:val="0"/>
          <w:divBdr>
            <w:top w:val="none" w:sz="0" w:space="0" w:color="auto"/>
            <w:left w:val="none" w:sz="0" w:space="0" w:color="auto"/>
            <w:bottom w:val="none" w:sz="0" w:space="0" w:color="auto"/>
            <w:right w:val="none" w:sz="0" w:space="0" w:color="auto"/>
          </w:divBdr>
        </w:div>
      </w:divsChild>
    </w:div>
    <w:div w:id="777716806">
      <w:bodyDiv w:val="1"/>
      <w:marLeft w:val="0"/>
      <w:marRight w:val="0"/>
      <w:marTop w:val="0"/>
      <w:marBottom w:val="0"/>
      <w:divBdr>
        <w:top w:val="none" w:sz="0" w:space="0" w:color="auto"/>
        <w:left w:val="none" w:sz="0" w:space="0" w:color="auto"/>
        <w:bottom w:val="none" w:sz="0" w:space="0" w:color="auto"/>
        <w:right w:val="none" w:sz="0" w:space="0" w:color="auto"/>
      </w:divBdr>
      <w:divsChild>
        <w:div w:id="979699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295827">
      <w:bodyDiv w:val="1"/>
      <w:marLeft w:val="0"/>
      <w:marRight w:val="0"/>
      <w:marTop w:val="0"/>
      <w:marBottom w:val="0"/>
      <w:divBdr>
        <w:top w:val="none" w:sz="0" w:space="0" w:color="auto"/>
        <w:left w:val="none" w:sz="0" w:space="0" w:color="auto"/>
        <w:bottom w:val="none" w:sz="0" w:space="0" w:color="auto"/>
        <w:right w:val="none" w:sz="0" w:space="0" w:color="auto"/>
      </w:divBdr>
    </w:div>
    <w:div w:id="781805174">
      <w:bodyDiv w:val="1"/>
      <w:marLeft w:val="0"/>
      <w:marRight w:val="0"/>
      <w:marTop w:val="0"/>
      <w:marBottom w:val="0"/>
      <w:divBdr>
        <w:top w:val="none" w:sz="0" w:space="0" w:color="auto"/>
        <w:left w:val="none" w:sz="0" w:space="0" w:color="auto"/>
        <w:bottom w:val="none" w:sz="0" w:space="0" w:color="auto"/>
        <w:right w:val="none" w:sz="0" w:space="0" w:color="auto"/>
      </w:divBdr>
      <w:divsChild>
        <w:div w:id="725840899">
          <w:marLeft w:val="0"/>
          <w:marRight w:val="0"/>
          <w:marTop w:val="0"/>
          <w:marBottom w:val="0"/>
          <w:divBdr>
            <w:top w:val="none" w:sz="0" w:space="0" w:color="auto"/>
            <w:left w:val="none" w:sz="0" w:space="0" w:color="auto"/>
            <w:bottom w:val="none" w:sz="0" w:space="0" w:color="auto"/>
            <w:right w:val="none" w:sz="0" w:space="0" w:color="auto"/>
          </w:divBdr>
        </w:div>
      </w:divsChild>
    </w:div>
    <w:div w:id="782268165">
      <w:bodyDiv w:val="1"/>
      <w:marLeft w:val="0"/>
      <w:marRight w:val="0"/>
      <w:marTop w:val="0"/>
      <w:marBottom w:val="0"/>
      <w:divBdr>
        <w:top w:val="none" w:sz="0" w:space="0" w:color="auto"/>
        <w:left w:val="none" w:sz="0" w:space="0" w:color="auto"/>
        <w:bottom w:val="none" w:sz="0" w:space="0" w:color="auto"/>
        <w:right w:val="none" w:sz="0" w:space="0" w:color="auto"/>
      </w:divBdr>
    </w:div>
    <w:div w:id="783813935">
      <w:bodyDiv w:val="1"/>
      <w:marLeft w:val="0"/>
      <w:marRight w:val="0"/>
      <w:marTop w:val="0"/>
      <w:marBottom w:val="0"/>
      <w:divBdr>
        <w:top w:val="none" w:sz="0" w:space="0" w:color="auto"/>
        <w:left w:val="none" w:sz="0" w:space="0" w:color="auto"/>
        <w:bottom w:val="none" w:sz="0" w:space="0" w:color="auto"/>
        <w:right w:val="none" w:sz="0" w:space="0" w:color="auto"/>
      </w:divBdr>
    </w:div>
    <w:div w:id="789472871">
      <w:bodyDiv w:val="1"/>
      <w:marLeft w:val="0"/>
      <w:marRight w:val="0"/>
      <w:marTop w:val="0"/>
      <w:marBottom w:val="0"/>
      <w:divBdr>
        <w:top w:val="none" w:sz="0" w:space="0" w:color="auto"/>
        <w:left w:val="none" w:sz="0" w:space="0" w:color="auto"/>
        <w:bottom w:val="none" w:sz="0" w:space="0" w:color="auto"/>
        <w:right w:val="none" w:sz="0" w:space="0" w:color="auto"/>
      </w:divBdr>
    </w:div>
    <w:div w:id="795759928">
      <w:bodyDiv w:val="1"/>
      <w:marLeft w:val="0"/>
      <w:marRight w:val="0"/>
      <w:marTop w:val="0"/>
      <w:marBottom w:val="0"/>
      <w:divBdr>
        <w:top w:val="none" w:sz="0" w:space="0" w:color="auto"/>
        <w:left w:val="none" w:sz="0" w:space="0" w:color="auto"/>
        <w:bottom w:val="none" w:sz="0" w:space="0" w:color="auto"/>
        <w:right w:val="none" w:sz="0" w:space="0" w:color="auto"/>
      </w:divBdr>
    </w:div>
    <w:div w:id="796723388">
      <w:bodyDiv w:val="1"/>
      <w:marLeft w:val="0"/>
      <w:marRight w:val="0"/>
      <w:marTop w:val="0"/>
      <w:marBottom w:val="0"/>
      <w:divBdr>
        <w:top w:val="none" w:sz="0" w:space="0" w:color="auto"/>
        <w:left w:val="none" w:sz="0" w:space="0" w:color="auto"/>
        <w:bottom w:val="none" w:sz="0" w:space="0" w:color="auto"/>
        <w:right w:val="none" w:sz="0" w:space="0" w:color="auto"/>
      </w:divBdr>
      <w:divsChild>
        <w:div w:id="1141118605">
          <w:marLeft w:val="0"/>
          <w:marRight w:val="0"/>
          <w:marTop w:val="0"/>
          <w:marBottom w:val="0"/>
          <w:divBdr>
            <w:top w:val="none" w:sz="0" w:space="0" w:color="auto"/>
            <w:left w:val="none" w:sz="0" w:space="0" w:color="auto"/>
            <w:bottom w:val="none" w:sz="0" w:space="0" w:color="auto"/>
            <w:right w:val="none" w:sz="0" w:space="0" w:color="auto"/>
          </w:divBdr>
        </w:div>
      </w:divsChild>
    </w:div>
    <w:div w:id="798105932">
      <w:bodyDiv w:val="1"/>
      <w:marLeft w:val="0"/>
      <w:marRight w:val="0"/>
      <w:marTop w:val="0"/>
      <w:marBottom w:val="0"/>
      <w:divBdr>
        <w:top w:val="none" w:sz="0" w:space="0" w:color="auto"/>
        <w:left w:val="none" w:sz="0" w:space="0" w:color="auto"/>
        <w:bottom w:val="none" w:sz="0" w:space="0" w:color="auto"/>
        <w:right w:val="none" w:sz="0" w:space="0" w:color="auto"/>
      </w:divBdr>
    </w:div>
    <w:div w:id="808017939">
      <w:bodyDiv w:val="1"/>
      <w:marLeft w:val="0"/>
      <w:marRight w:val="0"/>
      <w:marTop w:val="0"/>
      <w:marBottom w:val="0"/>
      <w:divBdr>
        <w:top w:val="none" w:sz="0" w:space="0" w:color="auto"/>
        <w:left w:val="none" w:sz="0" w:space="0" w:color="auto"/>
        <w:bottom w:val="none" w:sz="0" w:space="0" w:color="auto"/>
        <w:right w:val="none" w:sz="0" w:space="0" w:color="auto"/>
      </w:divBdr>
    </w:div>
    <w:div w:id="809589170">
      <w:bodyDiv w:val="1"/>
      <w:marLeft w:val="0"/>
      <w:marRight w:val="0"/>
      <w:marTop w:val="0"/>
      <w:marBottom w:val="0"/>
      <w:divBdr>
        <w:top w:val="none" w:sz="0" w:space="0" w:color="auto"/>
        <w:left w:val="none" w:sz="0" w:space="0" w:color="auto"/>
        <w:bottom w:val="none" w:sz="0" w:space="0" w:color="auto"/>
        <w:right w:val="none" w:sz="0" w:space="0" w:color="auto"/>
      </w:divBdr>
    </w:div>
    <w:div w:id="812870558">
      <w:bodyDiv w:val="1"/>
      <w:marLeft w:val="0"/>
      <w:marRight w:val="0"/>
      <w:marTop w:val="0"/>
      <w:marBottom w:val="0"/>
      <w:divBdr>
        <w:top w:val="none" w:sz="0" w:space="0" w:color="auto"/>
        <w:left w:val="none" w:sz="0" w:space="0" w:color="auto"/>
        <w:bottom w:val="none" w:sz="0" w:space="0" w:color="auto"/>
        <w:right w:val="none" w:sz="0" w:space="0" w:color="auto"/>
      </w:divBdr>
    </w:div>
    <w:div w:id="815806787">
      <w:bodyDiv w:val="1"/>
      <w:marLeft w:val="0"/>
      <w:marRight w:val="0"/>
      <w:marTop w:val="0"/>
      <w:marBottom w:val="0"/>
      <w:divBdr>
        <w:top w:val="none" w:sz="0" w:space="0" w:color="auto"/>
        <w:left w:val="none" w:sz="0" w:space="0" w:color="auto"/>
        <w:bottom w:val="none" w:sz="0" w:space="0" w:color="auto"/>
        <w:right w:val="none" w:sz="0" w:space="0" w:color="auto"/>
      </w:divBdr>
      <w:divsChild>
        <w:div w:id="638339828">
          <w:marLeft w:val="0"/>
          <w:marRight w:val="0"/>
          <w:marTop w:val="0"/>
          <w:marBottom w:val="0"/>
          <w:divBdr>
            <w:top w:val="none" w:sz="0" w:space="0" w:color="auto"/>
            <w:left w:val="none" w:sz="0" w:space="0" w:color="auto"/>
            <w:bottom w:val="none" w:sz="0" w:space="0" w:color="auto"/>
            <w:right w:val="none" w:sz="0" w:space="0" w:color="auto"/>
          </w:divBdr>
        </w:div>
        <w:div w:id="1954286307">
          <w:marLeft w:val="0"/>
          <w:marRight w:val="0"/>
          <w:marTop w:val="0"/>
          <w:marBottom w:val="0"/>
          <w:divBdr>
            <w:top w:val="none" w:sz="0" w:space="0" w:color="auto"/>
            <w:left w:val="none" w:sz="0" w:space="0" w:color="auto"/>
            <w:bottom w:val="none" w:sz="0" w:space="0" w:color="auto"/>
            <w:right w:val="none" w:sz="0" w:space="0" w:color="auto"/>
          </w:divBdr>
        </w:div>
      </w:divsChild>
    </w:div>
    <w:div w:id="820197275">
      <w:bodyDiv w:val="1"/>
      <w:marLeft w:val="0"/>
      <w:marRight w:val="0"/>
      <w:marTop w:val="0"/>
      <w:marBottom w:val="0"/>
      <w:divBdr>
        <w:top w:val="none" w:sz="0" w:space="0" w:color="auto"/>
        <w:left w:val="none" w:sz="0" w:space="0" w:color="auto"/>
        <w:bottom w:val="none" w:sz="0" w:space="0" w:color="auto"/>
        <w:right w:val="none" w:sz="0" w:space="0" w:color="auto"/>
      </w:divBdr>
      <w:divsChild>
        <w:div w:id="1949969172">
          <w:marLeft w:val="0"/>
          <w:marRight w:val="0"/>
          <w:marTop w:val="0"/>
          <w:marBottom w:val="0"/>
          <w:divBdr>
            <w:top w:val="none" w:sz="0" w:space="0" w:color="auto"/>
            <w:left w:val="none" w:sz="0" w:space="0" w:color="auto"/>
            <w:bottom w:val="none" w:sz="0" w:space="0" w:color="auto"/>
            <w:right w:val="none" w:sz="0" w:space="0" w:color="auto"/>
          </w:divBdr>
          <w:divsChild>
            <w:div w:id="364523047">
              <w:marLeft w:val="0"/>
              <w:marRight w:val="0"/>
              <w:marTop w:val="0"/>
              <w:marBottom w:val="0"/>
              <w:divBdr>
                <w:top w:val="none" w:sz="0" w:space="0" w:color="auto"/>
                <w:left w:val="none" w:sz="0" w:space="0" w:color="auto"/>
                <w:bottom w:val="none" w:sz="0" w:space="0" w:color="auto"/>
                <w:right w:val="none" w:sz="0" w:space="0" w:color="auto"/>
              </w:divBdr>
            </w:div>
            <w:div w:id="397634620">
              <w:marLeft w:val="0"/>
              <w:marRight w:val="0"/>
              <w:marTop w:val="0"/>
              <w:marBottom w:val="0"/>
              <w:divBdr>
                <w:top w:val="none" w:sz="0" w:space="0" w:color="auto"/>
                <w:left w:val="none" w:sz="0" w:space="0" w:color="auto"/>
                <w:bottom w:val="none" w:sz="0" w:space="0" w:color="auto"/>
                <w:right w:val="none" w:sz="0" w:space="0" w:color="auto"/>
              </w:divBdr>
            </w:div>
            <w:div w:id="405494274">
              <w:marLeft w:val="0"/>
              <w:marRight w:val="0"/>
              <w:marTop w:val="0"/>
              <w:marBottom w:val="0"/>
              <w:divBdr>
                <w:top w:val="none" w:sz="0" w:space="0" w:color="auto"/>
                <w:left w:val="none" w:sz="0" w:space="0" w:color="auto"/>
                <w:bottom w:val="none" w:sz="0" w:space="0" w:color="auto"/>
                <w:right w:val="none" w:sz="0" w:space="0" w:color="auto"/>
              </w:divBdr>
            </w:div>
            <w:div w:id="559560941">
              <w:marLeft w:val="0"/>
              <w:marRight w:val="0"/>
              <w:marTop w:val="0"/>
              <w:marBottom w:val="0"/>
              <w:divBdr>
                <w:top w:val="none" w:sz="0" w:space="0" w:color="auto"/>
                <w:left w:val="none" w:sz="0" w:space="0" w:color="auto"/>
                <w:bottom w:val="none" w:sz="0" w:space="0" w:color="auto"/>
                <w:right w:val="none" w:sz="0" w:space="0" w:color="auto"/>
              </w:divBdr>
            </w:div>
            <w:div w:id="631640193">
              <w:marLeft w:val="0"/>
              <w:marRight w:val="0"/>
              <w:marTop w:val="0"/>
              <w:marBottom w:val="0"/>
              <w:divBdr>
                <w:top w:val="none" w:sz="0" w:space="0" w:color="auto"/>
                <w:left w:val="none" w:sz="0" w:space="0" w:color="auto"/>
                <w:bottom w:val="none" w:sz="0" w:space="0" w:color="auto"/>
                <w:right w:val="none" w:sz="0" w:space="0" w:color="auto"/>
              </w:divBdr>
            </w:div>
            <w:div w:id="678972096">
              <w:marLeft w:val="0"/>
              <w:marRight w:val="0"/>
              <w:marTop w:val="0"/>
              <w:marBottom w:val="0"/>
              <w:divBdr>
                <w:top w:val="none" w:sz="0" w:space="0" w:color="auto"/>
                <w:left w:val="none" w:sz="0" w:space="0" w:color="auto"/>
                <w:bottom w:val="none" w:sz="0" w:space="0" w:color="auto"/>
                <w:right w:val="none" w:sz="0" w:space="0" w:color="auto"/>
              </w:divBdr>
            </w:div>
            <w:div w:id="790247983">
              <w:marLeft w:val="0"/>
              <w:marRight w:val="0"/>
              <w:marTop w:val="0"/>
              <w:marBottom w:val="0"/>
              <w:divBdr>
                <w:top w:val="none" w:sz="0" w:space="0" w:color="auto"/>
                <w:left w:val="none" w:sz="0" w:space="0" w:color="auto"/>
                <w:bottom w:val="none" w:sz="0" w:space="0" w:color="auto"/>
                <w:right w:val="none" w:sz="0" w:space="0" w:color="auto"/>
              </w:divBdr>
            </w:div>
            <w:div w:id="968128417">
              <w:marLeft w:val="0"/>
              <w:marRight w:val="0"/>
              <w:marTop w:val="0"/>
              <w:marBottom w:val="0"/>
              <w:divBdr>
                <w:top w:val="none" w:sz="0" w:space="0" w:color="auto"/>
                <w:left w:val="none" w:sz="0" w:space="0" w:color="auto"/>
                <w:bottom w:val="none" w:sz="0" w:space="0" w:color="auto"/>
                <w:right w:val="none" w:sz="0" w:space="0" w:color="auto"/>
              </w:divBdr>
            </w:div>
            <w:div w:id="972446308">
              <w:marLeft w:val="0"/>
              <w:marRight w:val="0"/>
              <w:marTop w:val="0"/>
              <w:marBottom w:val="0"/>
              <w:divBdr>
                <w:top w:val="none" w:sz="0" w:space="0" w:color="auto"/>
                <w:left w:val="none" w:sz="0" w:space="0" w:color="auto"/>
                <w:bottom w:val="none" w:sz="0" w:space="0" w:color="auto"/>
                <w:right w:val="none" w:sz="0" w:space="0" w:color="auto"/>
              </w:divBdr>
            </w:div>
            <w:div w:id="1058164480">
              <w:marLeft w:val="0"/>
              <w:marRight w:val="0"/>
              <w:marTop w:val="0"/>
              <w:marBottom w:val="0"/>
              <w:divBdr>
                <w:top w:val="none" w:sz="0" w:space="0" w:color="auto"/>
                <w:left w:val="none" w:sz="0" w:space="0" w:color="auto"/>
                <w:bottom w:val="none" w:sz="0" w:space="0" w:color="auto"/>
                <w:right w:val="none" w:sz="0" w:space="0" w:color="auto"/>
              </w:divBdr>
            </w:div>
            <w:div w:id="1092430330">
              <w:marLeft w:val="0"/>
              <w:marRight w:val="0"/>
              <w:marTop w:val="0"/>
              <w:marBottom w:val="0"/>
              <w:divBdr>
                <w:top w:val="none" w:sz="0" w:space="0" w:color="auto"/>
                <w:left w:val="none" w:sz="0" w:space="0" w:color="auto"/>
                <w:bottom w:val="none" w:sz="0" w:space="0" w:color="auto"/>
                <w:right w:val="none" w:sz="0" w:space="0" w:color="auto"/>
              </w:divBdr>
            </w:div>
            <w:div w:id="1180772534">
              <w:marLeft w:val="0"/>
              <w:marRight w:val="0"/>
              <w:marTop w:val="0"/>
              <w:marBottom w:val="0"/>
              <w:divBdr>
                <w:top w:val="none" w:sz="0" w:space="0" w:color="auto"/>
                <w:left w:val="none" w:sz="0" w:space="0" w:color="auto"/>
                <w:bottom w:val="none" w:sz="0" w:space="0" w:color="auto"/>
                <w:right w:val="none" w:sz="0" w:space="0" w:color="auto"/>
              </w:divBdr>
            </w:div>
            <w:div w:id="1241912844">
              <w:marLeft w:val="0"/>
              <w:marRight w:val="0"/>
              <w:marTop w:val="0"/>
              <w:marBottom w:val="0"/>
              <w:divBdr>
                <w:top w:val="none" w:sz="0" w:space="0" w:color="auto"/>
                <w:left w:val="none" w:sz="0" w:space="0" w:color="auto"/>
                <w:bottom w:val="none" w:sz="0" w:space="0" w:color="auto"/>
                <w:right w:val="none" w:sz="0" w:space="0" w:color="auto"/>
              </w:divBdr>
            </w:div>
            <w:div w:id="1496608618">
              <w:marLeft w:val="0"/>
              <w:marRight w:val="0"/>
              <w:marTop w:val="0"/>
              <w:marBottom w:val="0"/>
              <w:divBdr>
                <w:top w:val="none" w:sz="0" w:space="0" w:color="auto"/>
                <w:left w:val="none" w:sz="0" w:space="0" w:color="auto"/>
                <w:bottom w:val="none" w:sz="0" w:space="0" w:color="auto"/>
                <w:right w:val="none" w:sz="0" w:space="0" w:color="auto"/>
              </w:divBdr>
            </w:div>
            <w:div w:id="1525241953">
              <w:marLeft w:val="0"/>
              <w:marRight w:val="0"/>
              <w:marTop w:val="0"/>
              <w:marBottom w:val="0"/>
              <w:divBdr>
                <w:top w:val="none" w:sz="0" w:space="0" w:color="auto"/>
                <w:left w:val="none" w:sz="0" w:space="0" w:color="auto"/>
                <w:bottom w:val="none" w:sz="0" w:space="0" w:color="auto"/>
                <w:right w:val="none" w:sz="0" w:space="0" w:color="auto"/>
              </w:divBdr>
            </w:div>
            <w:div w:id="1531987120">
              <w:marLeft w:val="0"/>
              <w:marRight w:val="0"/>
              <w:marTop w:val="0"/>
              <w:marBottom w:val="0"/>
              <w:divBdr>
                <w:top w:val="none" w:sz="0" w:space="0" w:color="auto"/>
                <w:left w:val="none" w:sz="0" w:space="0" w:color="auto"/>
                <w:bottom w:val="none" w:sz="0" w:space="0" w:color="auto"/>
                <w:right w:val="none" w:sz="0" w:space="0" w:color="auto"/>
              </w:divBdr>
            </w:div>
            <w:div w:id="1552576763">
              <w:marLeft w:val="0"/>
              <w:marRight w:val="0"/>
              <w:marTop w:val="0"/>
              <w:marBottom w:val="0"/>
              <w:divBdr>
                <w:top w:val="none" w:sz="0" w:space="0" w:color="auto"/>
                <w:left w:val="none" w:sz="0" w:space="0" w:color="auto"/>
                <w:bottom w:val="none" w:sz="0" w:space="0" w:color="auto"/>
                <w:right w:val="none" w:sz="0" w:space="0" w:color="auto"/>
              </w:divBdr>
            </w:div>
            <w:div w:id="1564487759">
              <w:marLeft w:val="0"/>
              <w:marRight w:val="0"/>
              <w:marTop w:val="0"/>
              <w:marBottom w:val="0"/>
              <w:divBdr>
                <w:top w:val="none" w:sz="0" w:space="0" w:color="auto"/>
                <w:left w:val="none" w:sz="0" w:space="0" w:color="auto"/>
                <w:bottom w:val="none" w:sz="0" w:space="0" w:color="auto"/>
                <w:right w:val="none" w:sz="0" w:space="0" w:color="auto"/>
              </w:divBdr>
            </w:div>
            <w:div w:id="1577470265">
              <w:marLeft w:val="0"/>
              <w:marRight w:val="0"/>
              <w:marTop w:val="0"/>
              <w:marBottom w:val="0"/>
              <w:divBdr>
                <w:top w:val="none" w:sz="0" w:space="0" w:color="auto"/>
                <w:left w:val="none" w:sz="0" w:space="0" w:color="auto"/>
                <w:bottom w:val="none" w:sz="0" w:space="0" w:color="auto"/>
                <w:right w:val="none" w:sz="0" w:space="0" w:color="auto"/>
              </w:divBdr>
            </w:div>
            <w:div w:id="1726562498">
              <w:marLeft w:val="0"/>
              <w:marRight w:val="0"/>
              <w:marTop w:val="0"/>
              <w:marBottom w:val="0"/>
              <w:divBdr>
                <w:top w:val="none" w:sz="0" w:space="0" w:color="auto"/>
                <w:left w:val="none" w:sz="0" w:space="0" w:color="auto"/>
                <w:bottom w:val="none" w:sz="0" w:space="0" w:color="auto"/>
                <w:right w:val="none" w:sz="0" w:space="0" w:color="auto"/>
              </w:divBdr>
            </w:div>
            <w:div w:id="194884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4882">
      <w:bodyDiv w:val="1"/>
      <w:marLeft w:val="0"/>
      <w:marRight w:val="0"/>
      <w:marTop w:val="0"/>
      <w:marBottom w:val="0"/>
      <w:divBdr>
        <w:top w:val="none" w:sz="0" w:space="0" w:color="auto"/>
        <w:left w:val="none" w:sz="0" w:space="0" w:color="auto"/>
        <w:bottom w:val="none" w:sz="0" w:space="0" w:color="auto"/>
        <w:right w:val="none" w:sz="0" w:space="0" w:color="auto"/>
      </w:divBdr>
    </w:div>
    <w:div w:id="825560316">
      <w:bodyDiv w:val="1"/>
      <w:marLeft w:val="0"/>
      <w:marRight w:val="0"/>
      <w:marTop w:val="0"/>
      <w:marBottom w:val="0"/>
      <w:divBdr>
        <w:top w:val="none" w:sz="0" w:space="0" w:color="auto"/>
        <w:left w:val="none" w:sz="0" w:space="0" w:color="auto"/>
        <w:bottom w:val="none" w:sz="0" w:space="0" w:color="auto"/>
        <w:right w:val="none" w:sz="0" w:space="0" w:color="auto"/>
      </w:divBdr>
    </w:div>
    <w:div w:id="826437377">
      <w:bodyDiv w:val="1"/>
      <w:marLeft w:val="0"/>
      <w:marRight w:val="0"/>
      <w:marTop w:val="0"/>
      <w:marBottom w:val="0"/>
      <w:divBdr>
        <w:top w:val="none" w:sz="0" w:space="0" w:color="auto"/>
        <w:left w:val="none" w:sz="0" w:space="0" w:color="auto"/>
        <w:bottom w:val="none" w:sz="0" w:space="0" w:color="auto"/>
        <w:right w:val="none" w:sz="0" w:space="0" w:color="auto"/>
      </w:divBdr>
    </w:div>
    <w:div w:id="834996182">
      <w:bodyDiv w:val="1"/>
      <w:marLeft w:val="0"/>
      <w:marRight w:val="0"/>
      <w:marTop w:val="0"/>
      <w:marBottom w:val="0"/>
      <w:divBdr>
        <w:top w:val="none" w:sz="0" w:space="0" w:color="auto"/>
        <w:left w:val="none" w:sz="0" w:space="0" w:color="auto"/>
        <w:bottom w:val="none" w:sz="0" w:space="0" w:color="auto"/>
        <w:right w:val="none" w:sz="0" w:space="0" w:color="auto"/>
      </w:divBdr>
      <w:divsChild>
        <w:div w:id="1819954997">
          <w:marLeft w:val="0"/>
          <w:marRight w:val="0"/>
          <w:marTop w:val="0"/>
          <w:marBottom w:val="0"/>
          <w:divBdr>
            <w:top w:val="none" w:sz="0" w:space="0" w:color="auto"/>
            <w:left w:val="none" w:sz="0" w:space="0" w:color="auto"/>
            <w:bottom w:val="none" w:sz="0" w:space="0" w:color="auto"/>
            <w:right w:val="none" w:sz="0" w:space="0" w:color="auto"/>
          </w:divBdr>
          <w:divsChild>
            <w:div w:id="6970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9725">
      <w:bodyDiv w:val="1"/>
      <w:marLeft w:val="0"/>
      <w:marRight w:val="0"/>
      <w:marTop w:val="0"/>
      <w:marBottom w:val="0"/>
      <w:divBdr>
        <w:top w:val="none" w:sz="0" w:space="0" w:color="auto"/>
        <w:left w:val="none" w:sz="0" w:space="0" w:color="auto"/>
        <w:bottom w:val="none" w:sz="0" w:space="0" w:color="auto"/>
        <w:right w:val="none" w:sz="0" w:space="0" w:color="auto"/>
      </w:divBdr>
    </w:div>
    <w:div w:id="867445875">
      <w:bodyDiv w:val="1"/>
      <w:marLeft w:val="0"/>
      <w:marRight w:val="0"/>
      <w:marTop w:val="0"/>
      <w:marBottom w:val="0"/>
      <w:divBdr>
        <w:top w:val="none" w:sz="0" w:space="0" w:color="auto"/>
        <w:left w:val="none" w:sz="0" w:space="0" w:color="auto"/>
        <w:bottom w:val="none" w:sz="0" w:space="0" w:color="auto"/>
        <w:right w:val="none" w:sz="0" w:space="0" w:color="auto"/>
      </w:divBdr>
    </w:div>
    <w:div w:id="870797971">
      <w:bodyDiv w:val="1"/>
      <w:marLeft w:val="0"/>
      <w:marRight w:val="0"/>
      <w:marTop w:val="0"/>
      <w:marBottom w:val="0"/>
      <w:divBdr>
        <w:top w:val="none" w:sz="0" w:space="0" w:color="auto"/>
        <w:left w:val="none" w:sz="0" w:space="0" w:color="auto"/>
        <w:bottom w:val="none" w:sz="0" w:space="0" w:color="auto"/>
        <w:right w:val="none" w:sz="0" w:space="0" w:color="auto"/>
      </w:divBdr>
    </w:div>
    <w:div w:id="872112984">
      <w:bodyDiv w:val="1"/>
      <w:marLeft w:val="0"/>
      <w:marRight w:val="0"/>
      <w:marTop w:val="0"/>
      <w:marBottom w:val="0"/>
      <w:divBdr>
        <w:top w:val="none" w:sz="0" w:space="0" w:color="auto"/>
        <w:left w:val="none" w:sz="0" w:space="0" w:color="auto"/>
        <w:bottom w:val="none" w:sz="0" w:space="0" w:color="auto"/>
        <w:right w:val="none" w:sz="0" w:space="0" w:color="auto"/>
      </w:divBdr>
    </w:div>
    <w:div w:id="873419419">
      <w:bodyDiv w:val="1"/>
      <w:marLeft w:val="0"/>
      <w:marRight w:val="0"/>
      <w:marTop w:val="0"/>
      <w:marBottom w:val="0"/>
      <w:divBdr>
        <w:top w:val="none" w:sz="0" w:space="0" w:color="auto"/>
        <w:left w:val="none" w:sz="0" w:space="0" w:color="auto"/>
        <w:bottom w:val="none" w:sz="0" w:space="0" w:color="auto"/>
        <w:right w:val="none" w:sz="0" w:space="0" w:color="auto"/>
      </w:divBdr>
    </w:div>
    <w:div w:id="874922818">
      <w:bodyDiv w:val="1"/>
      <w:marLeft w:val="0"/>
      <w:marRight w:val="0"/>
      <w:marTop w:val="0"/>
      <w:marBottom w:val="0"/>
      <w:divBdr>
        <w:top w:val="none" w:sz="0" w:space="0" w:color="auto"/>
        <w:left w:val="none" w:sz="0" w:space="0" w:color="auto"/>
        <w:bottom w:val="none" w:sz="0" w:space="0" w:color="auto"/>
        <w:right w:val="none" w:sz="0" w:space="0" w:color="auto"/>
      </w:divBdr>
    </w:div>
    <w:div w:id="883173784">
      <w:bodyDiv w:val="1"/>
      <w:marLeft w:val="0"/>
      <w:marRight w:val="0"/>
      <w:marTop w:val="0"/>
      <w:marBottom w:val="0"/>
      <w:divBdr>
        <w:top w:val="none" w:sz="0" w:space="0" w:color="auto"/>
        <w:left w:val="none" w:sz="0" w:space="0" w:color="auto"/>
        <w:bottom w:val="none" w:sz="0" w:space="0" w:color="auto"/>
        <w:right w:val="none" w:sz="0" w:space="0" w:color="auto"/>
      </w:divBdr>
    </w:div>
    <w:div w:id="886841209">
      <w:bodyDiv w:val="1"/>
      <w:marLeft w:val="0"/>
      <w:marRight w:val="0"/>
      <w:marTop w:val="0"/>
      <w:marBottom w:val="0"/>
      <w:divBdr>
        <w:top w:val="none" w:sz="0" w:space="0" w:color="auto"/>
        <w:left w:val="none" w:sz="0" w:space="0" w:color="auto"/>
        <w:bottom w:val="none" w:sz="0" w:space="0" w:color="auto"/>
        <w:right w:val="none" w:sz="0" w:space="0" w:color="auto"/>
      </w:divBdr>
    </w:div>
    <w:div w:id="891160537">
      <w:bodyDiv w:val="1"/>
      <w:marLeft w:val="0"/>
      <w:marRight w:val="0"/>
      <w:marTop w:val="0"/>
      <w:marBottom w:val="0"/>
      <w:divBdr>
        <w:top w:val="none" w:sz="0" w:space="0" w:color="auto"/>
        <w:left w:val="none" w:sz="0" w:space="0" w:color="auto"/>
        <w:bottom w:val="none" w:sz="0" w:space="0" w:color="auto"/>
        <w:right w:val="none" w:sz="0" w:space="0" w:color="auto"/>
      </w:divBdr>
    </w:div>
    <w:div w:id="905066909">
      <w:bodyDiv w:val="1"/>
      <w:marLeft w:val="0"/>
      <w:marRight w:val="0"/>
      <w:marTop w:val="0"/>
      <w:marBottom w:val="0"/>
      <w:divBdr>
        <w:top w:val="none" w:sz="0" w:space="0" w:color="auto"/>
        <w:left w:val="none" w:sz="0" w:space="0" w:color="auto"/>
        <w:bottom w:val="none" w:sz="0" w:space="0" w:color="auto"/>
        <w:right w:val="none" w:sz="0" w:space="0" w:color="auto"/>
      </w:divBdr>
    </w:div>
    <w:div w:id="908467679">
      <w:bodyDiv w:val="1"/>
      <w:marLeft w:val="0"/>
      <w:marRight w:val="0"/>
      <w:marTop w:val="0"/>
      <w:marBottom w:val="0"/>
      <w:divBdr>
        <w:top w:val="none" w:sz="0" w:space="0" w:color="auto"/>
        <w:left w:val="none" w:sz="0" w:space="0" w:color="auto"/>
        <w:bottom w:val="none" w:sz="0" w:space="0" w:color="auto"/>
        <w:right w:val="none" w:sz="0" w:space="0" w:color="auto"/>
      </w:divBdr>
      <w:divsChild>
        <w:div w:id="30813645">
          <w:marLeft w:val="0"/>
          <w:marRight w:val="0"/>
          <w:marTop w:val="0"/>
          <w:marBottom w:val="0"/>
          <w:divBdr>
            <w:top w:val="none" w:sz="0" w:space="0" w:color="auto"/>
            <w:left w:val="none" w:sz="0" w:space="0" w:color="auto"/>
            <w:bottom w:val="none" w:sz="0" w:space="0" w:color="auto"/>
            <w:right w:val="none" w:sz="0" w:space="0" w:color="auto"/>
          </w:divBdr>
        </w:div>
      </w:divsChild>
    </w:div>
    <w:div w:id="921766996">
      <w:bodyDiv w:val="1"/>
      <w:marLeft w:val="0"/>
      <w:marRight w:val="0"/>
      <w:marTop w:val="0"/>
      <w:marBottom w:val="0"/>
      <w:divBdr>
        <w:top w:val="none" w:sz="0" w:space="0" w:color="auto"/>
        <w:left w:val="none" w:sz="0" w:space="0" w:color="auto"/>
        <w:bottom w:val="none" w:sz="0" w:space="0" w:color="auto"/>
        <w:right w:val="none" w:sz="0" w:space="0" w:color="auto"/>
      </w:divBdr>
      <w:divsChild>
        <w:div w:id="1133327478">
          <w:marLeft w:val="0"/>
          <w:marRight w:val="0"/>
          <w:marTop w:val="0"/>
          <w:marBottom w:val="0"/>
          <w:divBdr>
            <w:top w:val="none" w:sz="0" w:space="0" w:color="auto"/>
            <w:left w:val="none" w:sz="0" w:space="0" w:color="auto"/>
            <w:bottom w:val="none" w:sz="0" w:space="0" w:color="auto"/>
            <w:right w:val="none" w:sz="0" w:space="0" w:color="auto"/>
          </w:divBdr>
          <w:divsChild>
            <w:div w:id="9625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718">
      <w:bodyDiv w:val="1"/>
      <w:marLeft w:val="0"/>
      <w:marRight w:val="0"/>
      <w:marTop w:val="0"/>
      <w:marBottom w:val="0"/>
      <w:divBdr>
        <w:top w:val="none" w:sz="0" w:space="0" w:color="auto"/>
        <w:left w:val="none" w:sz="0" w:space="0" w:color="auto"/>
        <w:bottom w:val="none" w:sz="0" w:space="0" w:color="auto"/>
        <w:right w:val="none" w:sz="0" w:space="0" w:color="auto"/>
      </w:divBdr>
    </w:div>
    <w:div w:id="926890274">
      <w:bodyDiv w:val="1"/>
      <w:marLeft w:val="0"/>
      <w:marRight w:val="0"/>
      <w:marTop w:val="0"/>
      <w:marBottom w:val="0"/>
      <w:divBdr>
        <w:top w:val="none" w:sz="0" w:space="0" w:color="auto"/>
        <w:left w:val="none" w:sz="0" w:space="0" w:color="auto"/>
        <w:bottom w:val="none" w:sz="0" w:space="0" w:color="auto"/>
        <w:right w:val="none" w:sz="0" w:space="0" w:color="auto"/>
      </w:divBdr>
    </w:div>
    <w:div w:id="927232537">
      <w:bodyDiv w:val="1"/>
      <w:marLeft w:val="0"/>
      <w:marRight w:val="0"/>
      <w:marTop w:val="0"/>
      <w:marBottom w:val="0"/>
      <w:divBdr>
        <w:top w:val="none" w:sz="0" w:space="0" w:color="auto"/>
        <w:left w:val="none" w:sz="0" w:space="0" w:color="auto"/>
        <w:bottom w:val="none" w:sz="0" w:space="0" w:color="auto"/>
        <w:right w:val="none" w:sz="0" w:space="0" w:color="auto"/>
      </w:divBdr>
    </w:div>
    <w:div w:id="929967184">
      <w:bodyDiv w:val="1"/>
      <w:marLeft w:val="0"/>
      <w:marRight w:val="0"/>
      <w:marTop w:val="0"/>
      <w:marBottom w:val="0"/>
      <w:divBdr>
        <w:top w:val="none" w:sz="0" w:space="0" w:color="auto"/>
        <w:left w:val="none" w:sz="0" w:space="0" w:color="auto"/>
        <w:bottom w:val="none" w:sz="0" w:space="0" w:color="auto"/>
        <w:right w:val="none" w:sz="0" w:space="0" w:color="auto"/>
      </w:divBdr>
      <w:divsChild>
        <w:div w:id="315500094">
          <w:marLeft w:val="0"/>
          <w:marRight w:val="0"/>
          <w:marTop w:val="0"/>
          <w:marBottom w:val="0"/>
          <w:divBdr>
            <w:top w:val="none" w:sz="0" w:space="0" w:color="auto"/>
            <w:left w:val="none" w:sz="0" w:space="0" w:color="auto"/>
            <w:bottom w:val="none" w:sz="0" w:space="0" w:color="auto"/>
            <w:right w:val="none" w:sz="0" w:space="0" w:color="auto"/>
          </w:divBdr>
          <w:divsChild>
            <w:div w:id="20751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6624">
      <w:bodyDiv w:val="1"/>
      <w:marLeft w:val="0"/>
      <w:marRight w:val="0"/>
      <w:marTop w:val="0"/>
      <w:marBottom w:val="0"/>
      <w:divBdr>
        <w:top w:val="none" w:sz="0" w:space="0" w:color="auto"/>
        <w:left w:val="none" w:sz="0" w:space="0" w:color="auto"/>
        <w:bottom w:val="none" w:sz="0" w:space="0" w:color="auto"/>
        <w:right w:val="none" w:sz="0" w:space="0" w:color="auto"/>
      </w:divBdr>
    </w:div>
    <w:div w:id="935165225">
      <w:bodyDiv w:val="1"/>
      <w:marLeft w:val="0"/>
      <w:marRight w:val="0"/>
      <w:marTop w:val="0"/>
      <w:marBottom w:val="0"/>
      <w:divBdr>
        <w:top w:val="none" w:sz="0" w:space="0" w:color="auto"/>
        <w:left w:val="none" w:sz="0" w:space="0" w:color="auto"/>
        <w:bottom w:val="none" w:sz="0" w:space="0" w:color="auto"/>
        <w:right w:val="none" w:sz="0" w:space="0" w:color="auto"/>
      </w:divBdr>
    </w:div>
    <w:div w:id="935867685">
      <w:bodyDiv w:val="1"/>
      <w:marLeft w:val="0"/>
      <w:marRight w:val="0"/>
      <w:marTop w:val="0"/>
      <w:marBottom w:val="0"/>
      <w:divBdr>
        <w:top w:val="none" w:sz="0" w:space="0" w:color="auto"/>
        <w:left w:val="none" w:sz="0" w:space="0" w:color="auto"/>
        <w:bottom w:val="none" w:sz="0" w:space="0" w:color="auto"/>
        <w:right w:val="none" w:sz="0" w:space="0" w:color="auto"/>
      </w:divBdr>
    </w:div>
    <w:div w:id="936713508">
      <w:bodyDiv w:val="1"/>
      <w:marLeft w:val="0"/>
      <w:marRight w:val="0"/>
      <w:marTop w:val="0"/>
      <w:marBottom w:val="0"/>
      <w:divBdr>
        <w:top w:val="none" w:sz="0" w:space="0" w:color="auto"/>
        <w:left w:val="none" w:sz="0" w:space="0" w:color="auto"/>
        <w:bottom w:val="none" w:sz="0" w:space="0" w:color="auto"/>
        <w:right w:val="none" w:sz="0" w:space="0" w:color="auto"/>
      </w:divBdr>
    </w:div>
    <w:div w:id="940912528">
      <w:bodyDiv w:val="1"/>
      <w:marLeft w:val="0"/>
      <w:marRight w:val="0"/>
      <w:marTop w:val="0"/>
      <w:marBottom w:val="0"/>
      <w:divBdr>
        <w:top w:val="none" w:sz="0" w:space="0" w:color="auto"/>
        <w:left w:val="none" w:sz="0" w:space="0" w:color="auto"/>
        <w:bottom w:val="none" w:sz="0" w:space="0" w:color="auto"/>
        <w:right w:val="none" w:sz="0" w:space="0" w:color="auto"/>
      </w:divBdr>
    </w:div>
    <w:div w:id="944116747">
      <w:bodyDiv w:val="1"/>
      <w:marLeft w:val="0"/>
      <w:marRight w:val="0"/>
      <w:marTop w:val="0"/>
      <w:marBottom w:val="0"/>
      <w:divBdr>
        <w:top w:val="none" w:sz="0" w:space="0" w:color="auto"/>
        <w:left w:val="none" w:sz="0" w:space="0" w:color="auto"/>
        <w:bottom w:val="none" w:sz="0" w:space="0" w:color="auto"/>
        <w:right w:val="none" w:sz="0" w:space="0" w:color="auto"/>
      </w:divBdr>
    </w:div>
    <w:div w:id="944848954">
      <w:bodyDiv w:val="1"/>
      <w:marLeft w:val="0"/>
      <w:marRight w:val="0"/>
      <w:marTop w:val="0"/>
      <w:marBottom w:val="0"/>
      <w:divBdr>
        <w:top w:val="none" w:sz="0" w:space="0" w:color="auto"/>
        <w:left w:val="none" w:sz="0" w:space="0" w:color="auto"/>
        <w:bottom w:val="none" w:sz="0" w:space="0" w:color="auto"/>
        <w:right w:val="none" w:sz="0" w:space="0" w:color="auto"/>
      </w:divBdr>
    </w:div>
    <w:div w:id="956985794">
      <w:bodyDiv w:val="1"/>
      <w:marLeft w:val="0"/>
      <w:marRight w:val="0"/>
      <w:marTop w:val="0"/>
      <w:marBottom w:val="0"/>
      <w:divBdr>
        <w:top w:val="none" w:sz="0" w:space="0" w:color="auto"/>
        <w:left w:val="none" w:sz="0" w:space="0" w:color="auto"/>
        <w:bottom w:val="none" w:sz="0" w:space="0" w:color="auto"/>
        <w:right w:val="none" w:sz="0" w:space="0" w:color="auto"/>
      </w:divBdr>
    </w:div>
    <w:div w:id="964577154">
      <w:bodyDiv w:val="1"/>
      <w:marLeft w:val="0"/>
      <w:marRight w:val="0"/>
      <w:marTop w:val="0"/>
      <w:marBottom w:val="0"/>
      <w:divBdr>
        <w:top w:val="none" w:sz="0" w:space="0" w:color="auto"/>
        <w:left w:val="none" w:sz="0" w:space="0" w:color="auto"/>
        <w:bottom w:val="none" w:sz="0" w:space="0" w:color="auto"/>
        <w:right w:val="none" w:sz="0" w:space="0" w:color="auto"/>
      </w:divBdr>
    </w:div>
    <w:div w:id="966860401">
      <w:bodyDiv w:val="1"/>
      <w:marLeft w:val="0"/>
      <w:marRight w:val="0"/>
      <w:marTop w:val="0"/>
      <w:marBottom w:val="0"/>
      <w:divBdr>
        <w:top w:val="none" w:sz="0" w:space="0" w:color="auto"/>
        <w:left w:val="none" w:sz="0" w:space="0" w:color="auto"/>
        <w:bottom w:val="none" w:sz="0" w:space="0" w:color="auto"/>
        <w:right w:val="none" w:sz="0" w:space="0" w:color="auto"/>
      </w:divBdr>
    </w:div>
    <w:div w:id="971835374">
      <w:bodyDiv w:val="1"/>
      <w:marLeft w:val="0"/>
      <w:marRight w:val="0"/>
      <w:marTop w:val="0"/>
      <w:marBottom w:val="0"/>
      <w:divBdr>
        <w:top w:val="none" w:sz="0" w:space="0" w:color="auto"/>
        <w:left w:val="none" w:sz="0" w:space="0" w:color="auto"/>
        <w:bottom w:val="none" w:sz="0" w:space="0" w:color="auto"/>
        <w:right w:val="none" w:sz="0" w:space="0" w:color="auto"/>
      </w:divBdr>
    </w:div>
    <w:div w:id="971910252">
      <w:bodyDiv w:val="1"/>
      <w:marLeft w:val="0"/>
      <w:marRight w:val="0"/>
      <w:marTop w:val="0"/>
      <w:marBottom w:val="0"/>
      <w:divBdr>
        <w:top w:val="none" w:sz="0" w:space="0" w:color="auto"/>
        <w:left w:val="none" w:sz="0" w:space="0" w:color="auto"/>
        <w:bottom w:val="none" w:sz="0" w:space="0" w:color="auto"/>
        <w:right w:val="none" w:sz="0" w:space="0" w:color="auto"/>
      </w:divBdr>
      <w:divsChild>
        <w:div w:id="1613518372">
          <w:marLeft w:val="0"/>
          <w:marRight w:val="0"/>
          <w:marTop w:val="0"/>
          <w:marBottom w:val="0"/>
          <w:divBdr>
            <w:top w:val="none" w:sz="0" w:space="0" w:color="auto"/>
            <w:left w:val="none" w:sz="0" w:space="0" w:color="auto"/>
            <w:bottom w:val="none" w:sz="0" w:space="0" w:color="auto"/>
            <w:right w:val="none" w:sz="0" w:space="0" w:color="auto"/>
          </w:divBdr>
        </w:div>
      </w:divsChild>
    </w:div>
    <w:div w:id="974218506">
      <w:bodyDiv w:val="1"/>
      <w:marLeft w:val="0"/>
      <w:marRight w:val="0"/>
      <w:marTop w:val="0"/>
      <w:marBottom w:val="0"/>
      <w:divBdr>
        <w:top w:val="none" w:sz="0" w:space="0" w:color="auto"/>
        <w:left w:val="none" w:sz="0" w:space="0" w:color="auto"/>
        <w:bottom w:val="none" w:sz="0" w:space="0" w:color="auto"/>
        <w:right w:val="none" w:sz="0" w:space="0" w:color="auto"/>
      </w:divBdr>
    </w:div>
    <w:div w:id="982537971">
      <w:bodyDiv w:val="1"/>
      <w:marLeft w:val="0"/>
      <w:marRight w:val="0"/>
      <w:marTop w:val="0"/>
      <w:marBottom w:val="0"/>
      <w:divBdr>
        <w:top w:val="none" w:sz="0" w:space="0" w:color="auto"/>
        <w:left w:val="none" w:sz="0" w:space="0" w:color="auto"/>
        <w:bottom w:val="none" w:sz="0" w:space="0" w:color="auto"/>
        <w:right w:val="none" w:sz="0" w:space="0" w:color="auto"/>
      </w:divBdr>
    </w:div>
    <w:div w:id="982927156">
      <w:bodyDiv w:val="1"/>
      <w:marLeft w:val="0"/>
      <w:marRight w:val="0"/>
      <w:marTop w:val="0"/>
      <w:marBottom w:val="0"/>
      <w:divBdr>
        <w:top w:val="none" w:sz="0" w:space="0" w:color="auto"/>
        <w:left w:val="none" w:sz="0" w:space="0" w:color="auto"/>
        <w:bottom w:val="none" w:sz="0" w:space="0" w:color="auto"/>
        <w:right w:val="none" w:sz="0" w:space="0" w:color="auto"/>
      </w:divBdr>
    </w:div>
    <w:div w:id="983117111">
      <w:bodyDiv w:val="1"/>
      <w:marLeft w:val="0"/>
      <w:marRight w:val="0"/>
      <w:marTop w:val="0"/>
      <w:marBottom w:val="0"/>
      <w:divBdr>
        <w:top w:val="none" w:sz="0" w:space="0" w:color="auto"/>
        <w:left w:val="none" w:sz="0" w:space="0" w:color="auto"/>
        <w:bottom w:val="none" w:sz="0" w:space="0" w:color="auto"/>
        <w:right w:val="none" w:sz="0" w:space="0" w:color="auto"/>
      </w:divBdr>
    </w:div>
    <w:div w:id="987634473">
      <w:bodyDiv w:val="1"/>
      <w:marLeft w:val="0"/>
      <w:marRight w:val="0"/>
      <w:marTop w:val="0"/>
      <w:marBottom w:val="0"/>
      <w:divBdr>
        <w:top w:val="none" w:sz="0" w:space="0" w:color="auto"/>
        <w:left w:val="none" w:sz="0" w:space="0" w:color="auto"/>
        <w:bottom w:val="none" w:sz="0" w:space="0" w:color="auto"/>
        <w:right w:val="none" w:sz="0" w:space="0" w:color="auto"/>
      </w:divBdr>
    </w:div>
    <w:div w:id="990905006">
      <w:bodyDiv w:val="1"/>
      <w:marLeft w:val="0"/>
      <w:marRight w:val="0"/>
      <w:marTop w:val="0"/>
      <w:marBottom w:val="0"/>
      <w:divBdr>
        <w:top w:val="none" w:sz="0" w:space="0" w:color="auto"/>
        <w:left w:val="none" w:sz="0" w:space="0" w:color="auto"/>
        <w:bottom w:val="none" w:sz="0" w:space="0" w:color="auto"/>
        <w:right w:val="none" w:sz="0" w:space="0" w:color="auto"/>
      </w:divBdr>
    </w:div>
    <w:div w:id="992560773">
      <w:bodyDiv w:val="1"/>
      <w:marLeft w:val="0"/>
      <w:marRight w:val="0"/>
      <w:marTop w:val="0"/>
      <w:marBottom w:val="0"/>
      <w:divBdr>
        <w:top w:val="none" w:sz="0" w:space="0" w:color="auto"/>
        <w:left w:val="none" w:sz="0" w:space="0" w:color="auto"/>
        <w:bottom w:val="none" w:sz="0" w:space="0" w:color="auto"/>
        <w:right w:val="none" w:sz="0" w:space="0" w:color="auto"/>
      </w:divBdr>
    </w:div>
    <w:div w:id="992686455">
      <w:bodyDiv w:val="1"/>
      <w:marLeft w:val="0"/>
      <w:marRight w:val="0"/>
      <w:marTop w:val="0"/>
      <w:marBottom w:val="0"/>
      <w:divBdr>
        <w:top w:val="none" w:sz="0" w:space="0" w:color="auto"/>
        <w:left w:val="none" w:sz="0" w:space="0" w:color="auto"/>
        <w:bottom w:val="none" w:sz="0" w:space="0" w:color="auto"/>
        <w:right w:val="none" w:sz="0" w:space="0" w:color="auto"/>
      </w:divBdr>
    </w:div>
    <w:div w:id="993340094">
      <w:bodyDiv w:val="1"/>
      <w:marLeft w:val="0"/>
      <w:marRight w:val="0"/>
      <w:marTop w:val="0"/>
      <w:marBottom w:val="0"/>
      <w:divBdr>
        <w:top w:val="none" w:sz="0" w:space="0" w:color="auto"/>
        <w:left w:val="none" w:sz="0" w:space="0" w:color="auto"/>
        <w:bottom w:val="none" w:sz="0" w:space="0" w:color="auto"/>
        <w:right w:val="none" w:sz="0" w:space="0" w:color="auto"/>
      </w:divBdr>
    </w:div>
    <w:div w:id="997078564">
      <w:bodyDiv w:val="1"/>
      <w:marLeft w:val="0"/>
      <w:marRight w:val="0"/>
      <w:marTop w:val="0"/>
      <w:marBottom w:val="0"/>
      <w:divBdr>
        <w:top w:val="none" w:sz="0" w:space="0" w:color="auto"/>
        <w:left w:val="none" w:sz="0" w:space="0" w:color="auto"/>
        <w:bottom w:val="none" w:sz="0" w:space="0" w:color="auto"/>
        <w:right w:val="none" w:sz="0" w:space="0" w:color="auto"/>
      </w:divBdr>
    </w:div>
    <w:div w:id="1000700254">
      <w:bodyDiv w:val="1"/>
      <w:marLeft w:val="0"/>
      <w:marRight w:val="0"/>
      <w:marTop w:val="0"/>
      <w:marBottom w:val="0"/>
      <w:divBdr>
        <w:top w:val="none" w:sz="0" w:space="0" w:color="auto"/>
        <w:left w:val="none" w:sz="0" w:space="0" w:color="auto"/>
        <w:bottom w:val="none" w:sz="0" w:space="0" w:color="auto"/>
        <w:right w:val="none" w:sz="0" w:space="0" w:color="auto"/>
      </w:divBdr>
    </w:div>
    <w:div w:id="1000813067">
      <w:bodyDiv w:val="1"/>
      <w:marLeft w:val="0"/>
      <w:marRight w:val="0"/>
      <w:marTop w:val="0"/>
      <w:marBottom w:val="0"/>
      <w:divBdr>
        <w:top w:val="none" w:sz="0" w:space="0" w:color="auto"/>
        <w:left w:val="none" w:sz="0" w:space="0" w:color="auto"/>
        <w:bottom w:val="none" w:sz="0" w:space="0" w:color="auto"/>
        <w:right w:val="none" w:sz="0" w:space="0" w:color="auto"/>
      </w:divBdr>
    </w:div>
    <w:div w:id="1006591965">
      <w:bodyDiv w:val="1"/>
      <w:marLeft w:val="0"/>
      <w:marRight w:val="0"/>
      <w:marTop w:val="0"/>
      <w:marBottom w:val="0"/>
      <w:divBdr>
        <w:top w:val="none" w:sz="0" w:space="0" w:color="auto"/>
        <w:left w:val="none" w:sz="0" w:space="0" w:color="auto"/>
        <w:bottom w:val="none" w:sz="0" w:space="0" w:color="auto"/>
        <w:right w:val="none" w:sz="0" w:space="0" w:color="auto"/>
      </w:divBdr>
    </w:div>
    <w:div w:id="1014767536">
      <w:bodyDiv w:val="1"/>
      <w:marLeft w:val="0"/>
      <w:marRight w:val="0"/>
      <w:marTop w:val="0"/>
      <w:marBottom w:val="0"/>
      <w:divBdr>
        <w:top w:val="none" w:sz="0" w:space="0" w:color="auto"/>
        <w:left w:val="none" w:sz="0" w:space="0" w:color="auto"/>
        <w:bottom w:val="none" w:sz="0" w:space="0" w:color="auto"/>
        <w:right w:val="none" w:sz="0" w:space="0" w:color="auto"/>
      </w:divBdr>
    </w:div>
    <w:div w:id="1016007601">
      <w:bodyDiv w:val="1"/>
      <w:marLeft w:val="0"/>
      <w:marRight w:val="0"/>
      <w:marTop w:val="0"/>
      <w:marBottom w:val="0"/>
      <w:divBdr>
        <w:top w:val="none" w:sz="0" w:space="0" w:color="auto"/>
        <w:left w:val="none" w:sz="0" w:space="0" w:color="auto"/>
        <w:bottom w:val="none" w:sz="0" w:space="0" w:color="auto"/>
        <w:right w:val="none" w:sz="0" w:space="0" w:color="auto"/>
      </w:divBdr>
    </w:div>
    <w:div w:id="1019694347">
      <w:bodyDiv w:val="1"/>
      <w:marLeft w:val="0"/>
      <w:marRight w:val="0"/>
      <w:marTop w:val="0"/>
      <w:marBottom w:val="0"/>
      <w:divBdr>
        <w:top w:val="none" w:sz="0" w:space="0" w:color="auto"/>
        <w:left w:val="none" w:sz="0" w:space="0" w:color="auto"/>
        <w:bottom w:val="none" w:sz="0" w:space="0" w:color="auto"/>
        <w:right w:val="none" w:sz="0" w:space="0" w:color="auto"/>
      </w:divBdr>
    </w:div>
    <w:div w:id="1021392705">
      <w:bodyDiv w:val="1"/>
      <w:marLeft w:val="0"/>
      <w:marRight w:val="0"/>
      <w:marTop w:val="0"/>
      <w:marBottom w:val="0"/>
      <w:divBdr>
        <w:top w:val="none" w:sz="0" w:space="0" w:color="auto"/>
        <w:left w:val="none" w:sz="0" w:space="0" w:color="auto"/>
        <w:bottom w:val="none" w:sz="0" w:space="0" w:color="auto"/>
        <w:right w:val="none" w:sz="0" w:space="0" w:color="auto"/>
      </w:divBdr>
    </w:div>
    <w:div w:id="1024163162">
      <w:bodyDiv w:val="1"/>
      <w:marLeft w:val="0"/>
      <w:marRight w:val="0"/>
      <w:marTop w:val="0"/>
      <w:marBottom w:val="0"/>
      <w:divBdr>
        <w:top w:val="none" w:sz="0" w:space="0" w:color="auto"/>
        <w:left w:val="none" w:sz="0" w:space="0" w:color="auto"/>
        <w:bottom w:val="none" w:sz="0" w:space="0" w:color="auto"/>
        <w:right w:val="none" w:sz="0" w:space="0" w:color="auto"/>
      </w:divBdr>
      <w:divsChild>
        <w:div w:id="1214660794">
          <w:marLeft w:val="0"/>
          <w:marRight w:val="0"/>
          <w:marTop w:val="0"/>
          <w:marBottom w:val="0"/>
          <w:divBdr>
            <w:top w:val="none" w:sz="0" w:space="0" w:color="auto"/>
            <w:left w:val="none" w:sz="0" w:space="0" w:color="auto"/>
            <w:bottom w:val="none" w:sz="0" w:space="0" w:color="auto"/>
            <w:right w:val="none" w:sz="0" w:space="0" w:color="auto"/>
          </w:divBdr>
          <w:divsChild>
            <w:div w:id="1363625597">
              <w:marLeft w:val="0"/>
              <w:marRight w:val="0"/>
              <w:marTop w:val="0"/>
              <w:marBottom w:val="0"/>
              <w:divBdr>
                <w:top w:val="none" w:sz="0" w:space="0" w:color="auto"/>
                <w:left w:val="none" w:sz="0" w:space="0" w:color="auto"/>
                <w:bottom w:val="none" w:sz="0" w:space="0" w:color="auto"/>
                <w:right w:val="none" w:sz="0" w:space="0" w:color="auto"/>
              </w:divBdr>
            </w:div>
            <w:div w:id="1649095001">
              <w:marLeft w:val="0"/>
              <w:marRight w:val="0"/>
              <w:marTop w:val="0"/>
              <w:marBottom w:val="0"/>
              <w:divBdr>
                <w:top w:val="none" w:sz="0" w:space="0" w:color="auto"/>
                <w:left w:val="none" w:sz="0" w:space="0" w:color="auto"/>
                <w:bottom w:val="none" w:sz="0" w:space="0" w:color="auto"/>
                <w:right w:val="none" w:sz="0" w:space="0" w:color="auto"/>
              </w:divBdr>
            </w:div>
            <w:div w:id="2087223070">
              <w:marLeft w:val="0"/>
              <w:marRight w:val="0"/>
              <w:marTop w:val="0"/>
              <w:marBottom w:val="0"/>
              <w:divBdr>
                <w:top w:val="none" w:sz="0" w:space="0" w:color="auto"/>
                <w:left w:val="none" w:sz="0" w:space="0" w:color="auto"/>
                <w:bottom w:val="none" w:sz="0" w:space="0" w:color="auto"/>
                <w:right w:val="none" w:sz="0" w:space="0" w:color="auto"/>
              </w:divBdr>
              <w:divsChild>
                <w:div w:id="1937588795">
                  <w:marLeft w:val="0"/>
                  <w:marRight w:val="0"/>
                  <w:marTop w:val="0"/>
                  <w:marBottom w:val="0"/>
                  <w:divBdr>
                    <w:top w:val="none" w:sz="0" w:space="0" w:color="auto"/>
                    <w:left w:val="none" w:sz="0" w:space="0" w:color="auto"/>
                    <w:bottom w:val="none" w:sz="0" w:space="0" w:color="auto"/>
                    <w:right w:val="none" w:sz="0" w:space="0" w:color="auto"/>
                  </w:divBdr>
                  <w:divsChild>
                    <w:div w:id="110835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35550">
          <w:marLeft w:val="0"/>
          <w:marRight w:val="0"/>
          <w:marTop w:val="0"/>
          <w:marBottom w:val="0"/>
          <w:divBdr>
            <w:top w:val="none" w:sz="0" w:space="0" w:color="auto"/>
            <w:left w:val="none" w:sz="0" w:space="0" w:color="auto"/>
            <w:bottom w:val="none" w:sz="0" w:space="0" w:color="auto"/>
            <w:right w:val="none" w:sz="0" w:space="0" w:color="auto"/>
          </w:divBdr>
          <w:divsChild>
            <w:div w:id="170066426">
              <w:marLeft w:val="0"/>
              <w:marRight w:val="0"/>
              <w:marTop w:val="0"/>
              <w:marBottom w:val="0"/>
              <w:divBdr>
                <w:top w:val="none" w:sz="0" w:space="0" w:color="auto"/>
                <w:left w:val="none" w:sz="0" w:space="0" w:color="auto"/>
                <w:bottom w:val="none" w:sz="0" w:space="0" w:color="auto"/>
                <w:right w:val="none" w:sz="0" w:space="0" w:color="auto"/>
              </w:divBdr>
            </w:div>
            <w:div w:id="1502117170">
              <w:marLeft w:val="0"/>
              <w:marRight w:val="0"/>
              <w:marTop w:val="0"/>
              <w:marBottom w:val="0"/>
              <w:divBdr>
                <w:top w:val="none" w:sz="0" w:space="0" w:color="auto"/>
                <w:left w:val="none" w:sz="0" w:space="0" w:color="auto"/>
                <w:bottom w:val="none" w:sz="0" w:space="0" w:color="auto"/>
                <w:right w:val="none" w:sz="0" w:space="0" w:color="auto"/>
              </w:divBdr>
              <w:divsChild>
                <w:div w:id="1803502189">
                  <w:marLeft w:val="0"/>
                  <w:marRight w:val="0"/>
                  <w:marTop w:val="0"/>
                  <w:marBottom w:val="0"/>
                  <w:divBdr>
                    <w:top w:val="none" w:sz="0" w:space="0" w:color="auto"/>
                    <w:left w:val="none" w:sz="0" w:space="0" w:color="auto"/>
                    <w:bottom w:val="none" w:sz="0" w:space="0" w:color="auto"/>
                    <w:right w:val="none" w:sz="0" w:space="0" w:color="auto"/>
                  </w:divBdr>
                  <w:divsChild>
                    <w:div w:id="59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8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7850">
      <w:bodyDiv w:val="1"/>
      <w:marLeft w:val="0"/>
      <w:marRight w:val="0"/>
      <w:marTop w:val="0"/>
      <w:marBottom w:val="0"/>
      <w:divBdr>
        <w:top w:val="none" w:sz="0" w:space="0" w:color="auto"/>
        <w:left w:val="none" w:sz="0" w:space="0" w:color="auto"/>
        <w:bottom w:val="none" w:sz="0" w:space="0" w:color="auto"/>
        <w:right w:val="none" w:sz="0" w:space="0" w:color="auto"/>
      </w:divBdr>
      <w:divsChild>
        <w:div w:id="2102413539">
          <w:marLeft w:val="0"/>
          <w:marRight w:val="0"/>
          <w:marTop w:val="0"/>
          <w:marBottom w:val="0"/>
          <w:divBdr>
            <w:top w:val="none" w:sz="0" w:space="0" w:color="auto"/>
            <w:left w:val="none" w:sz="0" w:space="0" w:color="auto"/>
            <w:bottom w:val="none" w:sz="0" w:space="0" w:color="auto"/>
            <w:right w:val="none" w:sz="0" w:space="0" w:color="auto"/>
          </w:divBdr>
        </w:div>
      </w:divsChild>
    </w:div>
    <w:div w:id="1037006010">
      <w:bodyDiv w:val="1"/>
      <w:marLeft w:val="0"/>
      <w:marRight w:val="0"/>
      <w:marTop w:val="0"/>
      <w:marBottom w:val="0"/>
      <w:divBdr>
        <w:top w:val="none" w:sz="0" w:space="0" w:color="auto"/>
        <w:left w:val="none" w:sz="0" w:space="0" w:color="auto"/>
        <w:bottom w:val="none" w:sz="0" w:space="0" w:color="auto"/>
        <w:right w:val="none" w:sz="0" w:space="0" w:color="auto"/>
      </w:divBdr>
    </w:div>
    <w:div w:id="1041593131">
      <w:bodyDiv w:val="1"/>
      <w:marLeft w:val="0"/>
      <w:marRight w:val="0"/>
      <w:marTop w:val="0"/>
      <w:marBottom w:val="0"/>
      <w:divBdr>
        <w:top w:val="none" w:sz="0" w:space="0" w:color="auto"/>
        <w:left w:val="none" w:sz="0" w:space="0" w:color="auto"/>
        <w:bottom w:val="none" w:sz="0" w:space="0" w:color="auto"/>
        <w:right w:val="none" w:sz="0" w:space="0" w:color="auto"/>
      </w:divBdr>
    </w:div>
    <w:div w:id="1041828310">
      <w:bodyDiv w:val="1"/>
      <w:marLeft w:val="0"/>
      <w:marRight w:val="0"/>
      <w:marTop w:val="0"/>
      <w:marBottom w:val="0"/>
      <w:divBdr>
        <w:top w:val="none" w:sz="0" w:space="0" w:color="auto"/>
        <w:left w:val="none" w:sz="0" w:space="0" w:color="auto"/>
        <w:bottom w:val="none" w:sz="0" w:space="0" w:color="auto"/>
        <w:right w:val="none" w:sz="0" w:space="0" w:color="auto"/>
      </w:divBdr>
    </w:div>
    <w:div w:id="1045563748">
      <w:bodyDiv w:val="1"/>
      <w:marLeft w:val="0"/>
      <w:marRight w:val="0"/>
      <w:marTop w:val="0"/>
      <w:marBottom w:val="0"/>
      <w:divBdr>
        <w:top w:val="none" w:sz="0" w:space="0" w:color="auto"/>
        <w:left w:val="none" w:sz="0" w:space="0" w:color="auto"/>
        <w:bottom w:val="none" w:sz="0" w:space="0" w:color="auto"/>
        <w:right w:val="none" w:sz="0" w:space="0" w:color="auto"/>
      </w:divBdr>
      <w:divsChild>
        <w:div w:id="974524332">
          <w:marLeft w:val="0"/>
          <w:marRight w:val="0"/>
          <w:marTop w:val="0"/>
          <w:marBottom w:val="0"/>
          <w:divBdr>
            <w:top w:val="none" w:sz="0" w:space="0" w:color="auto"/>
            <w:left w:val="none" w:sz="0" w:space="0" w:color="auto"/>
            <w:bottom w:val="none" w:sz="0" w:space="0" w:color="auto"/>
            <w:right w:val="none" w:sz="0" w:space="0" w:color="auto"/>
          </w:divBdr>
        </w:div>
      </w:divsChild>
    </w:div>
    <w:div w:id="1052921523">
      <w:bodyDiv w:val="1"/>
      <w:marLeft w:val="0"/>
      <w:marRight w:val="0"/>
      <w:marTop w:val="0"/>
      <w:marBottom w:val="0"/>
      <w:divBdr>
        <w:top w:val="none" w:sz="0" w:space="0" w:color="auto"/>
        <w:left w:val="none" w:sz="0" w:space="0" w:color="auto"/>
        <w:bottom w:val="none" w:sz="0" w:space="0" w:color="auto"/>
        <w:right w:val="none" w:sz="0" w:space="0" w:color="auto"/>
      </w:divBdr>
    </w:div>
    <w:div w:id="1056585759">
      <w:bodyDiv w:val="1"/>
      <w:marLeft w:val="0"/>
      <w:marRight w:val="0"/>
      <w:marTop w:val="0"/>
      <w:marBottom w:val="0"/>
      <w:divBdr>
        <w:top w:val="none" w:sz="0" w:space="0" w:color="auto"/>
        <w:left w:val="none" w:sz="0" w:space="0" w:color="auto"/>
        <w:bottom w:val="none" w:sz="0" w:space="0" w:color="auto"/>
        <w:right w:val="none" w:sz="0" w:space="0" w:color="auto"/>
      </w:divBdr>
    </w:div>
    <w:div w:id="1059013120">
      <w:bodyDiv w:val="1"/>
      <w:marLeft w:val="0"/>
      <w:marRight w:val="0"/>
      <w:marTop w:val="0"/>
      <w:marBottom w:val="0"/>
      <w:divBdr>
        <w:top w:val="none" w:sz="0" w:space="0" w:color="auto"/>
        <w:left w:val="none" w:sz="0" w:space="0" w:color="auto"/>
        <w:bottom w:val="none" w:sz="0" w:space="0" w:color="auto"/>
        <w:right w:val="none" w:sz="0" w:space="0" w:color="auto"/>
      </w:divBdr>
    </w:div>
    <w:div w:id="1071391164">
      <w:bodyDiv w:val="1"/>
      <w:marLeft w:val="0"/>
      <w:marRight w:val="0"/>
      <w:marTop w:val="0"/>
      <w:marBottom w:val="0"/>
      <w:divBdr>
        <w:top w:val="none" w:sz="0" w:space="0" w:color="auto"/>
        <w:left w:val="none" w:sz="0" w:space="0" w:color="auto"/>
        <w:bottom w:val="none" w:sz="0" w:space="0" w:color="auto"/>
        <w:right w:val="none" w:sz="0" w:space="0" w:color="auto"/>
      </w:divBdr>
    </w:div>
    <w:div w:id="1076710417">
      <w:bodyDiv w:val="1"/>
      <w:marLeft w:val="0"/>
      <w:marRight w:val="0"/>
      <w:marTop w:val="0"/>
      <w:marBottom w:val="0"/>
      <w:divBdr>
        <w:top w:val="none" w:sz="0" w:space="0" w:color="auto"/>
        <w:left w:val="none" w:sz="0" w:space="0" w:color="auto"/>
        <w:bottom w:val="none" w:sz="0" w:space="0" w:color="auto"/>
        <w:right w:val="none" w:sz="0" w:space="0" w:color="auto"/>
      </w:divBdr>
    </w:div>
    <w:div w:id="1078946079">
      <w:bodyDiv w:val="1"/>
      <w:marLeft w:val="0"/>
      <w:marRight w:val="0"/>
      <w:marTop w:val="0"/>
      <w:marBottom w:val="0"/>
      <w:divBdr>
        <w:top w:val="none" w:sz="0" w:space="0" w:color="auto"/>
        <w:left w:val="none" w:sz="0" w:space="0" w:color="auto"/>
        <w:bottom w:val="none" w:sz="0" w:space="0" w:color="auto"/>
        <w:right w:val="none" w:sz="0" w:space="0" w:color="auto"/>
      </w:divBdr>
    </w:div>
    <w:div w:id="1083646970">
      <w:bodyDiv w:val="1"/>
      <w:marLeft w:val="0"/>
      <w:marRight w:val="0"/>
      <w:marTop w:val="0"/>
      <w:marBottom w:val="0"/>
      <w:divBdr>
        <w:top w:val="none" w:sz="0" w:space="0" w:color="auto"/>
        <w:left w:val="none" w:sz="0" w:space="0" w:color="auto"/>
        <w:bottom w:val="none" w:sz="0" w:space="0" w:color="auto"/>
        <w:right w:val="none" w:sz="0" w:space="0" w:color="auto"/>
      </w:divBdr>
    </w:div>
    <w:div w:id="1092504817">
      <w:bodyDiv w:val="1"/>
      <w:marLeft w:val="0"/>
      <w:marRight w:val="0"/>
      <w:marTop w:val="0"/>
      <w:marBottom w:val="0"/>
      <w:divBdr>
        <w:top w:val="none" w:sz="0" w:space="0" w:color="auto"/>
        <w:left w:val="none" w:sz="0" w:space="0" w:color="auto"/>
        <w:bottom w:val="none" w:sz="0" w:space="0" w:color="auto"/>
        <w:right w:val="none" w:sz="0" w:space="0" w:color="auto"/>
      </w:divBdr>
    </w:div>
    <w:div w:id="1093429746">
      <w:bodyDiv w:val="1"/>
      <w:marLeft w:val="0"/>
      <w:marRight w:val="0"/>
      <w:marTop w:val="0"/>
      <w:marBottom w:val="0"/>
      <w:divBdr>
        <w:top w:val="none" w:sz="0" w:space="0" w:color="auto"/>
        <w:left w:val="none" w:sz="0" w:space="0" w:color="auto"/>
        <w:bottom w:val="none" w:sz="0" w:space="0" w:color="auto"/>
        <w:right w:val="none" w:sz="0" w:space="0" w:color="auto"/>
      </w:divBdr>
    </w:div>
    <w:div w:id="1096750828">
      <w:bodyDiv w:val="1"/>
      <w:marLeft w:val="0"/>
      <w:marRight w:val="0"/>
      <w:marTop w:val="0"/>
      <w:marBottom w:val="0"/>
      <w:divBdr>
        <w:top w:val="none" w:sz="0" w:space="0" w:color="auto"/>
        <w:left w:val="none" w:sz="0" w:space="0" w:color="auto"/>
        <w:bottom w:val="none" w:sz="0" w:space="0" w:color="auto"/>
        <w:right w:val="none" w:sz="0" w:space="0" w:color="auto"/>
      </w:divBdr>
      <w:divsChild>
        <w:div w:id="330182404">
          <w:marLeft w:val="15"/>
          <w:marRight w:val="15"/>
          <w:marTop w:val="15"/>
          <w:marBottom w:val="15"/>
          <w:divBdr>
            <w:top w:val="none" w:sz="0" w:space="0" w:color="auto"/>
            <w:left w:val="none" w:sz="0" w:space="0" w:color="auto"/>
            <w:bottom w:val="none" w:sz="0" w:space="0" w:color="auto"/>
            <w:right w:val="none" w:sz="0" w:space="0" w:color="auto"/>
          </w:divBdr>
        </w:div>
        <w:div w:id="1007908164">
          <w:marLeft w:val="15"/>
          <w:marRight w:val="15"/>
          <w:marTop w:val="15"/>
          <w:marBottom w:val="15"/>
          <w:divBdr>
            <w:top w:val="none" w:sz="0" w:space="0" w:color="auto"/>
            <w:left w:val="none" w:sz="0" w:space="0" w:color="auto"/>
            <w:bottom w:val="none" w:sz="0" w:space="0" w:color="auto"/>
            <w:right w:val="none" w:sz="0" w:space="0" w:color="auto"/>
          </w:divBdr>
        </w:div>
        <w:div w:id="1013997584">
          <w:marLeft w:val="15"/>
          <w:marRight w:val="15"/>
          <w:marTop w:val="15"/>
          <w:marBottom w:val="15"/>
          <w:divBdr>
            <w:top w:val="none" w:sz="0" w:space="0" w:color="auto"/>
            <w:left w:val="none" w:sz="0" w:space="0" w:color="auto"/>
            <w:bottom w:val="none" w:sz="0" w:space="0" w:color="auto"/>
            <w:right w:val="none" w:sz="0" w:space="0" w:color="auto"/>
          </w:divBdr>
        </w:div>
        <w:div w:id="1188838200">
          <w:marLeft w:val="15"/>
          <w:marRight w:val="15"/>
          <w:marTop w:val="15"/>
          <w:marBottom w:val="15"/>
          <w:divBdr>
            <w:top w:val="none" w:sz="0" w:space="0" w:color="auto"/>
            <w:left w:val="none" w:sz="0" w:space="0" w:color="auto"/>
            <w:bottom w:val="none" w:sz="0" w:space="0" w:color="auto"/>
            <w:right w:val="none" w:sz="0" w:space="0" w:color="auto"/>
          </w:divBdr>
        </w:div>
        <w:div w:id="1646936867">
          <w:marLeft w:val="15"/>
          <w:marRight w:val="15"/>
          <w:marTop w:val="15"/>
          <w:marBottom w:val="15"/>
          <w:divBdr>
            <w:top w:val="none" w:sz="0" w:space="0" w:color="auto"/>
            <w:left w:val="none" w:sz="0" w:space="0" w:color="auto"/>
            <w:bottom w:val="none" w:sz="0" w:space="0" w:color="auto"/>
            <w:right w:val="none" w:sz="0" w:space="0" w:color="auto"/>
          </w:divBdr>
        </w:div>
        <w:div w:id="1890996758">
          <w:marLeft w:val="15"/>
          <w:marRight w:val="15"/>
          <w:marTop w:val="15"/>
          <w:marBottom w:val="15"/>
          <w:divBdr>
            <w:top w:val="none" w:sz="0" w:space="0" w:color="auto"/>
            <w:left w:val="none" w:sz="0" w:space="0" w:color="auto"/>
            <w:bottom w:val="none" w:sz="0" w:space="0" w:color="auto"/>
            <w:right w:val="none" w:sz="0" w:space="0" w:color="auto"/>
          </w:divBdr>
        </w:div>
      </w:divsChild>
    </w:div>
    <w:div w:id="1098523973">
      <w:bodyDiv w:val="1"/>
      <w:marLeft w:val="0"/>
      <w:marRight w:val="0"/>
      <w:marTop w:val="0"/>
      <w:marBottom w:val="0"/>
      <w:divBdr>
        <w:top w:val="none" w:sz="0" w:space="0" w:color="auto"/>
        <w:left w:val="none" w:sz="0" w:space="0" w:color="auto"/>
        <w:bottom w:val="none" w:sz="0" w:space="0" w:color="auto"/>
        <w:right w:val="none" w:sz="0" w:space="0" w:color="auto"/>
      </w:divBdr>
    </w:div>
    <w:div w:id="1104571927">
      <w:bodyDiv w:val="1"/>
      <w:marLeft w:val="0"/>
      <w:marRight w:val="0"/>
      <w:marTop w:val="0"/>
      <w:marBottom w:val="0"/>
      <w:divBdr>
        <w:top w:val="none" w:sz="0" w:space="0" w:color="auto"/>
        <w:left w:val="none" w:sz="0" w:space="0" w:color="auto"/>
        <w:bottom w:val="none" w:sz="0" w:space="0" w:color="auto"/>
        <w:right w:val="none" w:sz="0" w:space="0" w:color="auto"/>
      </w:divBdr>
    </w:div>
    <w:div w:id="1117606849">
      <w:bodyDiv w:val="1"/>
      <w:marLeft w:val="0"/>
      <w:marRight w:val="0"/>
      <w:marTop w:val="0"/>
      <w:marBottom w:val="0"/>
      <w:divBdr>
        <w:top w:val="none" w:sz="0" w:space="0" w:color="auto"/>
        <w:left w:val="none" w:sz="0" w:space="0" w:color="auto"/>
        <w:bottom w:val="none" w:sz="0" w:space="0" w:color="auto"/>
        <w:right w:val="none" w:sz="0" w:space="0" w:color="auto"/>
      </w:divBdr>
    </w:div>
    <w:div w:id="1124425610">
      <w:bodyDiv w:val="1"/>
      <w:marLeft w:val="0"/>
      <w:marRight w:val="0"/>
      <w:marTop w:val="0"/>
      <w:marBottom w:val="0"/>
      <w:divBdr>
        <w:top w:val="none" w:sz="0" w:space="0" w:color="auto"/>
        <w:left w:val="none" w:sz="0" w:space="0" w:color="auto"/>
        <w:bottom w:val="none" w:sz="0" w:space="0" w:color="auto"/>
        <w:right w:val="none" w:sz="0" w:space="0" w:color="auto"/>
      </w:divBdr>
    </w:div>
    <w:div w:id="1130325403">
      <w:bodyDiv w:val="1"/>
      <w:marLeft w:val="0"/>
      <w:marRight w:val="0"/>
      <w:marTop w:val="0"/>
      <w:marBottom w:val="0"/>
      <w:divBdr>
        <w:top w:val="none" w:sz="0" w:space="0" w:color="auto"/>
        <w:left w:val="none" w:sz="0" w:space="0" w:color="auto"/>
        <w:bottom w:val="none" w:sz="0" w:space="0" w:color="auto"/>
        <w:right w:val="none" w:sz="0" w:space="0" w:color="auto"/>
      </w:divBdr>
    </w:div>
    <w:div w:id="1150170997">
      <w:bodyDiv w:val="1"/>
      <w:marLeft w:val="0"/>
      <w:marRight w:val="0"/>
      <w:marTop w:val="0"/>
      <w:marBottom w:val="0"/>
      <w:divBdr>
        <w:top w:val="none" w:sz="0" w:space="0" w:color="auto"/>
        <w:left w:val="none" w:sz="0" w:space="0" w:color="auto"/>
        <w:bottom w:val="none" w:sz="0" w:space="0" w:color="auto"/>
        <w:right w:val="none" w:sz="0" w:space="0" w:color="auto"/>
      </w:divBdr>
    </w:div>
    <w:div w:id="1150707427">
      <w:bodyDiv w:val="1"/>
      <w:marLeft w:val="0"/>
      <w:marRight w:val="0"/>
      <w:marTop w:val="0"/>
      <w:marBottom w:val="0"/>
      <w:divBdr>
        <w:top w:val="none" w:sz="0" w:space="0" w:color="auto"/>
        <w:left w:val="none" w:sz="0" w:space="0" w:color="auto"/>
        <w:bottom w:val="none" w:sz="0" w:space="0" w:color="auto"/>
        <w:right w:val="none" w:sz="0" w:space="0" w:color="auto"/>
      </w:divBdr>
    </w:div>
    <w:div w:id="1157958100">
      <w:bodyDiv w:val="1"/>
      <w:marLeft w:val="0"/>
      <w:marRight w:val="0"/>
      <w:marTop w:val="0"/>
      <w:marBottom w:val="0"/>
      <w:divBdr>
        <w:top w:val="none" w:sz="0" w:space="0" w:color="auto"/>
        <w:left w:val="none" w:sz="0" w:space="0" w:color="auto"/>
        <w:bottom w:val="none" w:sz="0" w:space="0" w:color="auto"/>
        <w:right w:val="none" w:sz="0" w:space="0" w:color="auto"/>
      </w:divBdr>
      <w:divsChild>
        <w:div w:id="1221553608">
          <w:marLeft w:val="0"/>
          <w:marRight w:val="0"/>
          <w:marTop w:val="0"/>
          <w:marBottom w:val="0"/>
          <w:divBdr>
            <w:top w:val="none" w:sz="0" w:space="0" w:color="auto"/>
            <w:left w:val="none" w:sz="0" w:space="0" w:color="auto"/>
            <w:bottom w:val="none" w:sz="0" w:space="0" w:color="auto"/>
            <w:right w:val="none" w:sz="0" w:space="0" w:color="auto"/>
          </w:divBdr>
        </w:div>
      </w:divsChild>
    </w:div>
    <w:div w:id="1159079073">
      <w:bodyDiv w:val="1"/>
      <w:marLeft w:val="0"/>
      <w:marRight w:val="0"/>
      <w:marTop w:val="0"/>
      <w:marBottom w:val="0"/>
      <w:divBdr>
        <w:top w:val="none" w:sz="0" w:space="0" w:color="auto"/>
        <w:left w:val="none" w:sz="0" w:space="0" w:color="auto"/>
        <w:bottom w:val="none" w:sz="0" w:space="0" w:color="auto"/>
        <w:right w:val="none" w:sz="0" w:space="0" w:color="auto"/>
      </w:divBdr>
      <w:divsChild>
        <w:div w:id="1943608917">
          <w:marLeft w:val="0"/>
          <w:marRight w:val="0"/>
          <w:marTop w:val="0"/>
          <w:marBottom w:val="0"/>
          <w:divBdr>
            <w:top w:val="none" w:sz="0" w:space="0" w:color="auto"/>
            <w:left w:val="none" w:sz="0" w:space="0" w:color="auto"/>
            <w:bottom w:val="none" w:sz="0" w:space="0" w:color="auto"/>
            <w:right w:val="none" w:sz="0" w:space="0" w:color="auto"/>
          </w:divBdr>
        </w:div>
      </w:divsChild>
    </w:div>
    <w:div w:id="1169173231">
      <w:bodyDiv w:val="1"/>
      <w:marLeft w:val="0"/>
      <w:marRight w:val="0"/>
      <w:marTop w:val="0"/>
      <w:marBottom w:val="0"/>
      <w:divBdr>
        <w:top w:val="none" w:sz="0" w:space="0" w:color="auto"/>
        <w:left w:val="none" w:sz="0" w:space="0" w:color="auto"/>
        <w:bottom w:val="none" w:sz="0" w:space="0" w:color="auto"/>
        <w:right w:val="none" w:sz="0" w:space="0" w:color="auto"/>
      </w:divBdr>
      <w:divsChild>
        <w:div w:id="78715611">
          <w:marLeft w:val="0"/>
          <w:marRight w:val="0"/>
          <w:marTop w:val="0"/>
          <w:marBottom w:val="0"/>
          <w:divBdr>
            <w:top w:val="none" w:sz="0" w:space="0" w:color="auto"/>
            <w:left w:val="none" w:sz="0" w:space="0" w:color="auto"/>
            <w:bottom w:val="none" w:sz="0" w:space="0" w:color="auto"/>
            <w:right w:val="none" w:sz="0" w:space="0" w:color="auto"/>
          </w:divBdr>
        </w:div>
      </w:divsChild>
    </w:div>
    <w:div w:id="1173642353">
      <w:bodyDiv w:val="1"/>
      <w:marLeft w:val="0"/>
      <w:marRight w:val="0"/>
      <w:marTop w:val="0"/>
      <w:marBottom w:val="0"/>
      <w:divBdr>
        <w:top w:val="none" w:sz="0" w:space="0" w:color="auto"/>
        <w:left w:val="none" w:sz="0" w:space="0" w:color="auto"/>
        <w:bottom w:val="none" w:sz="0" w:space="0" w:color="auto"/>
        <w:right w:val="none" w:sz="0" w:space="0" w:color="auto"/>
      </w:divBdr>
    </w:div>
    <w:div w:id="1173649309">
      <w:bodyDiv w:val="1"/>
      <w:marLeft w:val="0"/>
      <w:marRight w:val="0"/>
      <w:marTop w:val="0"/>
      <w:marBottom w:val="0"/>
      <w:divBdr>
        <w:top w:val="none" w:sz="0" w:space="0" w:color="auto"/>
        <w:left w:val="none" w:sz="0" w:space="0" w:color="auto"/>
        <w:bottom w:val="none" w:sz="0" w:space="0" w:color="auto"/>
        <w:right w:val="none" w:sz="0" w:space="0" w:color="auto"/>
      </w:divBdr>
    </w:div>
    <w:div w:id="1176579206">
      <w:bodyDiv w:val="1"/>
      <w:marLeft w:val="0"/>
      <w:marRight w:val="0"/>
      <w:marTop w:val="0"/>
      <w:marBottom w:val="0"/>
      <w:divBdr>
        <w:top w:val="none" w:sz="0" w:space="0" w:color="auto"/>
        <w:left w:val="none" w:sz="0" w:space="0" w:color="auto"/>
        <w:bottom w:val="none" w:sz="0" w:space="0" w:color="auto"/>
        <w:right w:val="none" w:sz="0" w:space="0" w:color="auto"/>
      </w:divBdr>
      <w:divsChild>
        <w:div w:id="981421293">
          <w:marLeft w:val="0"/>
          <w:marRight w:val="0"/>
          <w:marTop w:val="0"/>
          <w:marBottom w:val="0"/>
          <w:divBdr>
            <w:top w:val="none" w:sz="0" w:space="0" w:color="auto"/>
            <w:left w:val="none" w:sz="0" w:space="0" w:color="auto"/>
            <w:bottom w:val="none" w:sz="0" w:space="0" w:color="auto"/>
            <w:right w:val="none" w:sz="0" w:space="0" w:color="auto"/>
          </w:divBdr>
          <w:divsChild>
            <w:div w:id="17583578">
              <w:marLeft w:val="0"/>
              <w:marRight w:val="0"/>
              <w:marTop w:val="0"/>
              <w:marBottom w:val="0"/>
              <w:divBdr>
                <w:top w:val="none" w:sz="0" w:space="0" w:color="auto"/>
                <w:left w:val="none" w:sz="0" w:space="0" w:color="auto"/>
                <w:bottom w:val="none" w:sz="0" w:space="0" w:color="auto"/>
                <w:right w:val="none" w:sz="0" w:space="0" w:color="auto"/>
              </w:divBdr>
            </w:div>
            <w:div w:id="42561378">
              <w:marLeft w:val="0"/>
              <w:marRight w:val="0"/>
              <w:marTop w:val="0"/>
              <w:marBottom w:val="0"/>
              <w:divBdr>
                <w:top w:val="none" w:sz="0" w:space="0" w:color="auto"/>
                <w:left w:val="none" w:sz="0" w:space="0" w:color="auto"/>
                <w:bottom w:val="none" w:sz="0" w:space="0" w:color="auto"/>
                <w:right w:val="none" w:sz="0" w:space="0" w:color="auto"/>
              </w:divBdr>
            </w:div>
            <w:div w:id="48579238">
              <w:marLeft w:val="0"/>
              <w:marRight w:val="0"/>
              <w:marTop w:val="0"/>
              <w:marBottom w:val="0"/>
              <w:divBdr>
                <w:top w:val="none" w:sz="0" w:space="0" w:color="auto"/>
                <w:left w:val="none" w:sz="0" w:space="0" w:color="auto"/>
                <w:bottom w:val="none" w:sz="0" w:space="0" w:color="auto"/>
                <w:right w:val="none" w:sz="0" w:space="0" w:color="auto"/>
              </w:divBdr>
            </w:div>
            <w:div w:id="184757358">
              <w:marLeft w:val="0"/>
              <w:marRight w:val="0"/>
              <w:marTop w:val="0"/>
              <w:marBottom w:val="0"/>
              <w:divBdr>
                <w:top w:val="none" w:sz="0" w:space="0" w:color="auto"/>
                <w:left w:val="none" w:sz="0" w:space="0" w:color="auto"/>
                <w:bottom w:val="none" w:sz="0" w:space="0" w:color="auto"/>
                <w:right w:val="none" w:sz="0" w:space="0" w:color="auto"/>
              </w:divBdr>
            </w:div>
            <w:div w:id="209343671">
              <w:marLeft w:val="0"/>
              <w:marRight w:val="0"/>
              <w:marTop w:val="0"/>
              <w:marBottom w:val="0"/>
              <w:divBdr>
                <w:top w:val="none" w:sz="0" w:space="0" w:color="auto"/>
                <w:left w:val="none" w:sz="0" w:space="0" w:color="auto"/>
                <w:bottom w:val="none" w:sz="0" w:space="0" w:color="auto"/>
                <w:right w:val="none" w:sz="0" w:space="0" w:color="auto"/>
              </w:divBdr>
            </w:div>
            <w:div w:id="629670090">
              <w:marLeft w:val="0"/>
              <w:marRight w:val="0"/>
              <w:marTop w:val="0"/>
              <w:marBottom w:val="0"/>
              <w:divBdr>
                <w:top w:val="none" w:sz="0" w:space="0" w:color="auto"/>
                <w:left w:val="none" w:sz="0" w:space="0" w:color="auto"/>
                <w:bottom w:val="none" w:sz="0" w:space="0" w:color="auto"/>
                <w:right w:val="none" w:sz="0" w:space="0" w:color="auto"/>
              </w:divBdr>
            </w:div>
            <w:div w:id="707342342">
              <w:marLeft w:val="0"/>
              <w:marRight w:val="0"/>
              <w:marTop w:val="0"/>
              <w:marBottom w:val="0"/>
              <w:divBdr>
                <w:top w:val="none" w:sz="0" w:space="0" w:color="auto"/>
                <w:left w:val="none" w:sz="0" w:space="0" w:color="auto"/>
                <w:bottom w:val="none" w:sz="0" w:space="0" w:color="auto"/>
                <w:right w:val="none" w:sz="0" w:space="0" w:color="auto"/>
              </w:divBdr>
            </w:div>
            <w:div w:id="713819908">
              <w:marLeft w:val="0"/>
              <w:marRight w:val="0"/>
              <w:marTop w:val="0"/>
              <w:marBottom w:val="0"/>
              <w:divBdr>
                <w:top w:val="none" w:sz="0" w:space="0" w:color="auto"/>
                <w:left w:val="none" w:sz="0" w:space="0" w:color="auto"/>
                <w:bottom w:val="none" w:sz="0" w:space="0" w:color="auto"/>
                <w:right w:val="none" w:sz="0" w:space="0" w:color="auto"/>
              </w:divBdr>
            </w:div>
            <w:div w:id="716052747">
              <w:marLeft w:val="0"/>
              <w:marRight w:val="0"/>
              <w:marTop w:val="0"/>
              <w:marBottom w:val="0"/>
              <w:divBdr>
                <w:top w:val="none" w:sz="0" w:space="0" w:color="auto"/>
                <w:left w:val="none" w:sz="0" w:space="0" w:color="auto"/>
                <w:bottom w:val="none" w:sz="0" w:space="0" w:color="auto"/>
                <w:right w:val="none" w:sz="0" w:space="0" w:color="auto"/>
              </w:divBdr>
            </w:div>
            <w:div w:id="966356570">
              <w:marLeft w:val="0"/>
              <w:marRight w:val="0"/>
              <w:marTop w:val="0"/>
              <w:marBottom w:val="0"/>
              <w:divBdr>
                <w:top w:val="none" w:sz="0" w:space="0" w:color="auto"/>
                <w:left w:val="none" w:sz="0" w:space="0" w:color="auto"/>
                <w:bottom w:val="none" w:sz="0" w:space="0" w:color="auto"/>
                <w:right w:val="none" w:sz="0" w:space="0" w:color="auto"/>
              </w:divBdr>
            </w:div>
            <w:div w:id="1121260859">
              <w:marLeft w:val="0"/>
              <w:marRight w:val="0"/>
              <w:marTop w:val="0"/>
              <w:marBottom w:val="0"/>
              <w:divBdr>
                <w:top w:val="none" w:sz="0" w:space="0" w:color="auto"/>
                <w:left w:val="none" w:sz="0" w:space="0" w:color="auto"/>
                <w:bottom w:val="none" w:sz="0" w:space="0" w:color="auto"/>
                <w:right w:val="none" w:sz="0" w:space="0" w:color="auto"/>
              </w:divBdr>
            </w:div>
            <w:div w:id="1126702716">
              <w:marLeft w:val="0"/>
              <w:marRight w:val="0"/>
              <w:marTop w:val="0"/>
              <w:marBottom w:val="0"/>
              <w:divBdr>
                <w:top w:val="none" w:sz="0" w:space="0" w:color="auto"/>
                <w:left w:val="none" w:sz="0" w:space="0" w:color="auto"/>
                <w:bottom w:val="none" w:sz="0" w:space="0" w:color="auto"/>
                <w:right w:val="none" w:sz="0" w:space="0" w:color="auto"/>
              </w:divBdr>
            </w:div>
            <w:div w:id="1308510588">
              <w:marLeft w:val="0"/>
              <w:marRight w:val="0"/>
              <w:marTop w:val="0"/>
              <w:marBottom w:val="0"/>
              <w:divBdr>
                <w:top w:val="none" w:sz="0" w:space="0" w:color="auto"/>
                <w:left w:val="none" w:sz="0" w:space="0" w:color="auto"/>
                <w:bottom w:val="none" w:sz="0" w:space="0" w:color="auto"/>
                <w:right w:val="none" w:sz="0" w:space="0" w:color="auto"/>
              </w:divBdr>
            </w:div>
            <w:div w:id="1418744563">
              <w:marLeft w:val="0"/>
              <w:marRight w:val="0"/>
              <w:marTop w:val="0"/>
              <w:marBottom w:val="0"/>
              <w:divBdr>
                <w:top w:val="none" w:sz="0" w:space="0" w:color="auto"/>
                <w:left w:val="none" w:sz="0" w:space="0" w:color="auto"/>
                <w:bottom w:val="none" w:sz="0" w:space="0" w:color="auto"/>
                <w:right w:val="none" w:sz="0" w:space="0" w:color="auto"/>
              </w:divBdr>
            </w:div>
            <w:div w:id="1476557465">
              <w:marLeft w:val="0"/>
              <w:marRight w:val="0"/>
              <w:marTop w:val="0"/>
              <w:marBottom w:val="0"/>
              <w:divBdr>
                <w:top w:val="none" w:sz="0" w:space="0" w:color="auto"/>
                <w:left w:val="none" w:sz="0" w:space="0" w:color="auto"/>
                <w:bottom w:val="none" w:sz="0" w:space="0" w:color="auto"/>
                <w:right w:val="none" w:sz="0" w:space="0" w:color="auto"/>
              </w:divBdr>
            </w:div>
            <w:div w:id="1562981893">
              <w:marLeft w:val="0"/>
              <w:marRight w:val="0"/>
              <w:marTop w:val="0"/>
              <w:marBottom w:val="0"/>
              <w:divBdr>
                <w:top w:val="none" w:sz="0" w:space="0" w:color="auto"/>
                <w:left w:val="none" w:sz="0" w:space="0" w:color="auto"/>
                <w:bottom w:val="none" w:sz="0" w:space="0" w:color="auto"/>
                <w:right w:val="none" w:sz="0" w:space="0" w:color="auto"/>
              </w:divBdr>
            </w:div>
            <w:div w:id="1673798836">
              <w:marLeft w:val="0"/>
              <w:marRight w:val="0"/>
              <w:marTop w:val="0"/>
              <w:marBottom w:val="0"/>
              <w:divBdr>
                <w:top w:val="none" w:sz="0" w:space="0" w:color="auto"/>
                <w:left w:val="none" w:sz="0" w:space="0" w:color="auto"/>
                <w:bottom w:val="none" w:sz="0" w:space="0" w:color="auto"/>
                <w:right w:val="none" w:sz="0" w:space="0" w:color="auto"/>
              </w:divBdr>
            </w:div>
            <w:div w:id="1677921681">
              <w:marLeft w:val="0"/>
              <w:marRight w:val="0"/>
              <w:marTop w:val="0"/>
              <w:marBottom w:val="0"/>
              <w:divBdr>
                <w:top w:val="none" w:sz="0" w:space="0" w:color="auto"/>
                <w:left w:val="none" w:sz="0" w:space="0" w:color="auto"/>
                <w:bottom w:val="none" w:sz="0" w:space="0" w:color="auto"/>
                <w:right w:val="none" w:sz="0" w:space="0" w:color="auto"/>
              </w:divBdr>
            </w:div>
            <w:div w:id="1940598741">
              <w:marLeft w:val="0"/>
              <w:marRight w:val="0"/>
              <w:marTop w:val="0"/>
              <w:marBottom w:val="0"/>
              <w:divBdr>
                <w:top w:val="none" w:sz="0" w:space="0" w:color="auto"/>
                <w:left w:val="none" w:sz="0" w:space="0" w:color="auto"/>
                <w:bottom w:val="none" w:sz="0" w:space="0" w:color="auto"/>
                <w:right w:val="none" w:sz="0" w:space="0" w:color="auto"/>
              </w:divBdr>
            </w:div>
            <w:div w:id="1946577682">
              <w:marLeft w:val="0"/>
              <w:marRight w:val="0"/>
              <w:marTop w:val="0"/>
              <w:marBottom w:val="0"/>
              <w:divBdr>
                <w:top w:val="none" w:sz="0" w:space="0" w:color="auto"/>
                <w:left w:val="none" w:sz="0" w:space="0" w:color="auto"/>
                <w:bottom w:val="none" w:sz="0" w:space="0" w:color="auto"/>
                <w:right w:val="none" w:sz="0" w:space="0" w:color="auto"/>
              </w:divBdr>
            </w:div>
            <w:div w:id="20624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98405">
      <w:bodyDiv w:val="1"/>
      <w:marLeft w:val="0"/>
      <w:marRight w:val="0"/>
      <w:marTop w:val="0"/>
      <w:marBottom w:val="0"/>
      <w:divBdr>
        <w:top w:val="none" w:sz="0" w:space="0" w:color="auto"/>
        <w:left w:val="none" w:sz="0" w:space="0" w:color="auto"/>
        <w:bottom w:val="none" w:sz="0" w:space="0" w:color="auto"/>
        <w:right w:val="none" w:sz="0" w:space="0" w:color="auto"/>
      </w:divBdr>
    </w:div>
    <w:div w:id="1186360090">
      <w:bodyDiv w:val="1"/>
      <w:marLeft w:val="0"/>
      <w:marRight w:val="0"/>
      <w:marTop w:val="0"/>
      <w:marBottom w:val="0"/>
      <w:divBdr>
        <w:top w:val="none" w:sz="0" w:space="0" w:color="auto"/>
        <w:left w:val="none" w:sz="0" w:space="0" w:color="auto"/>
        <w:bottom w:val="none" w:sz="0" w:space="0" w:color="auto"/>
        <w:right w:val="none" w:sz="0" w:space="0" w:color="auto"/>
      </w:divBdr>
    </w:div>
    <w:div w:id="1186477406">
      <w:bodyDiv w:val="1"/>
      <w:marLeft w:val="0"/>
      <w:marRight w:val="0"/>
      <w:marTop w:val="0"/>
      <w:marBottom w:val="0"/>
      <w:divBdr>
        <w:top w:val="none" w:sz="0" w:space="0" w:color="auto"/>
        <w:left w:val="none" w:sz="0" w:space="0" w:color="auto"/>
        <w:bottom w:val="none" w:sz="0" w:space="0" w:color="auto"/>
        <w:right w:val="none" w:sz="0" w:space="0" w:color="auto"/>
      </w:divBdr>
    </w:div>
    <w:div w:id="1192493638">
      <w:bodyDiv w:val="1"/>
      <w:marLeft w:val="0"/>
      <w:marRight w:val="0"/>
      <w:marTop w:val="0"/>
      <w:marBottom w:val="0"/>
      <w:divBdr>
        <w:top w:val="none" w:sz="0" w:space="0" w:color="auto"/>
        <w:left w:val="none" w:sz="0" w:space="0" w:color="auto"/>
        <w:bottom w:val="none" w:sz="0" w:space="0" w:color="auto"/>
        <w:right w:val="none" w:sz="0" w:space="0" w:color="auto"/>
      </w:divBdr>
    </w:div>
    <w:div w:id="1192839668">
      <w:bodyDiv w:val="1"/>
      <w:marLeft w:val="0"/>
      <w:marRight w:val="0"/>
      <w:marTop w:val="0"/>
      <w:marBottom w:val="0"/>
      <w:divBdr>
        <w:top w:val="none" w:sz="0" w:space="0" w:color="auto"/>
        <w:left w:val="none" w:sz="0" w:space="0" w:color="auto"/>
        <w:bottom w:val="none" w:sz="0" w:space="0" w:color="auto"/>
        <w:right w:val="none" w:sz="0" w:space="0" w:color="auto"/>
      </w:divBdr>
    </w:div>
    <w:div w:id="1193029753">
      <w:bodyDiv w:val="1"/>
      <w:marLeft w:val="0"/>
      <w:marRight w:val="0"/>
      <w:marTop w:val="0"/>
      <w:marBottom w:val="0"/>
      <w:divBdr>
        <w:top w:val="none" w:sz="0" w:space="0" w:color="auto"/>
        <w:left w:val="none" w:sz="0" w:space="0" w:color="auto"/>
        <w:bottom w:val="none" w:sz="0" w:space="0" w:color="auto"/>
        <w:right w:val="none" w:sz="0" w:space="0" w:color="auto"/>
      </w:divBdr>
    </w:div>
    <w:div w:id="1196116565">
      <w:bodyDiv w:val="1"/>
      <w:marLeft w:val="0"/>
      <w:marRight w:val="0"/>
      <w:marTop w:val="0"/>
      <w:marBottom w:val="0"/>
      <w:divBdr>
        <w:top w:val="none" w:sz="0" w:space="0" w:color="auto"/>
        <w:left w:val="none" w:sz="0" w:space="0" w:color="auto"/>
        <w:bottom w:val="none" w:sz="0" w:space="0" w:color="auto"/>
        <w:right w:val="none" w:sz="0" w:space="0" w:color="auto"/>
      </w:divBdr>
    </w:div>
    <w:div w:id="1210610776">
      <w:bodyDiv w:val="1"/>
      <w:marLeft w:val="0"/>
      <w:marRight w:val="0"/>
      <w:marTop w:val="0"/>
      <w:marBottom w:val="0"/>
      <w:divBdr>
        <w:top w:val="none" w:sz="0" w:space="0" w:color="auto"/>
        <w:left w:val="none" w:sz="0" w:space="0" w:color="auto"/>
        <w:bottom w:val="none" w:sz="0" w:space="0" w:color="auto"/>
        <w:right w:val="none" w:sz="0" w:space="0" w:color="auto"/>
      </w:divBdr>
    </w:div>
    <w:div w:id="1214387866">
      <w:bodyDiv w:val="1"/>
      <w:marLeft w:val="0"/>
      <w:marRight w:val="0"/>
      <w:marTop w:val="0"/>
      <w:marBottom w:val="0"/>
      <w:divBdr>
        <w:top w:val="none" w:sz="0" w:space="0" w:color="auto"/>
        <w:left w:val="none" w:sz="0" w:space="0" w:color="auto"/>
        <w:bottom w:val="none" w:sz="0" w:space="0" w:color="auto"/>
        <w:right w:val="none" w:sz="0" w:space="0" w:color="auto"/>
      </w:divBdr>
    </w:div>
    <w:div w:id="1216161445">
      <w:bodyDiv w:val="1"/>
      <w:marLeft w:val="0"/>
      <w:marRight w:val="0"/>
      <w:marTop w:val="0"/>
      <w:marBottom w:val="0"/>
      <w:divBdr>
        <w:top w:val="none" w:sz="0" w:space="0" w:color="auto"/>
        <w:left w:val="none" w:sz="0" w:space="0" w:color="auto"/>
        <w:bottom w:val="none" w:sz="0" w:space="0" w:color="auto"/>
        <w:right w:val="none" w:sz="0" w:space="0" w:color="auto"/>
      </w:divBdr>
    </w:div>
    <w:div w:id="1218318982">
      <w:bodyDiv w:val="1"/>
      <w:marLeft w:val="0"/>
      <w:marRight w:val="0"/>
      <w:marTop w:val="0"/>
      <w:marBottom w:val="0"/>
      <w:divBdr>
        <w:top w:val="none" w:sz="0" w:space="0" w:color="auto"/>
        <w:left w:val="none" w:sz="0" w:space="0" w:color="auto"/>
        <w:bottom w:val="none" w:sz="0" w:space="0" w:color="auto"/>
        <w:right w:val="none" w:sz="0" w:space="0" w:color="auto"/>
      </w:divBdr>
    </w:div>
    <w:div w:id="1218781141">
      <w:bodyDiv w:val="1"/>
      <w:marLeft w:val="0"/>
      <w:marRight w:val="0"/>
      <w:marTop w:val="0"/>
      <w:marBottom w:val="0"/>
      <w:divBdr>
        <w:top w:val="none" w:sz="0" w:space="0" w:color="auto"/>
        <w:left w:val="none" w:sz="0" w:space="0" w:color="auto"/>
        <w:bottom w:val="none" w:sz="0" w:space="0" w:color="auto"/>
        <w:right w:val="none" w:sz="0" w:space="0" w:color="auto"/>
      </w:divBdr>
    </w:div>
    <w:div w:id="1219628152">
      <w:bodyDiv w:val="1"/>
      <w:marLeft w:val="0"/>
      <w:marRight w:val="0"/>
      <w:marTop w:val="0"/>
      <w:marBottom w:val="0"/>
      <w:divBdr>
        <w:top w:val="none" w:sz="0" w:space="0" w:color="auto"/>
        <w:left w:val="none" w:sz="0" w:space="0" w:color="auto"/>
        <w:bottom w:val="none" w:sz="0" w:space="0" w:color="auto"/>
        <w:right w:val="none" w:sz="0" w:space="0" w:color="auto"/>
      </w:divBdr>
    </w:div>
    <w:div w:id="1220289867">
      <w:bodyDiv w:val="1"/>
      <w:marLeft w:val="0"/>
      <w:marRight w:val="0"/>
      <w:marTop w:val="0"/>
      <w:marBottom w:val="0"/>
      <w:divBdr>
        <w:top w:val="none" w:sz="0" w:space="0" w:color="auto"/>
        <w:left w:val="none" w:sz="0" w:space="0" w:color="auto"/>
        <w:bottom w:val="none" w:sz="0" w:space="0" w:color="auto"/>
        <w:right w:val="none" w:sz="0" w:space="0" w:color="auto"/>
      </w:divBdr>
    </w:div>
    <w:div w:id="1231845634">
      <w:bodyDiv w:val="1"/>
      <w:marLeft w:val="0"/>
      <w:marRight w:val="0"/>
      <w:marTop w:val="0"/>
      <w:marBottom w:val="0"/>
      <w:divBdr>
        <w:top w:val="none" w:sz="0" w:space="0" w:color="auto"/>
        <w:left w:val="none" w:sz="0" w:space="0" w:color="auto"/>
        <w:bottom w:val="none" w:sz="0" w:space="0" w:color="auto"/>
        <w:right w:val="none" w:sz="0" w:space="0" w:color="auto"/>
      </w:divBdr>
      <w:divsChild>
        <w:div w:id="1547258563">
          <w:marLeft w:val="0"/>
          <w:marRight w:val="0"/>
          <w:marTop w:val="0"/>
          <w:marBottom w:val="0"/>
          <w:divBdr>
            <w:top w:val="none" w:sz="0" w:space="0" w:color="auto"/>
            <w:left w:val="none" w:sz="0" w:space="0" w:color="auto"/>
            <w:bottom w:val="none" w:sz="0" w:space="0" w:color="auto"/>
            <w:right w:val="none" w:sz="0" w:space="0" w:color="auto"/>
          </w:divBdr>
        </w:div>
      </w:divsChild>
    </w:div>
    <w:div w:id="1234049545">
      <w:bodyDiv w:val="1"/>
      <w:marLeft w:val="0"/>
      <w:marRight w:val="0"/>
      <w:marTop w:val="0"/>
      <w:marBottom w:val="0"/>
      <w:divBdr>
        <w:top w:val="none" w:sz="0" w:space="0" w:color="auto"/>
        <w:left w:val="none" w:sz="0" w:space="0" w:color="auto"/>
        <w:bottom w:val="none" w:sz="0" w:space="0" w:color="auto"/>
        <w:right w:val="none" w:sz="0" w:space="0" w:color="auto"/>
      </w:divBdr>
    </w:div>
    <w:div w:id="1237471178">
      <w:bodyDiv w:val="1"/>
      <w:marLeft w:val="0"/>
      <w:marRight w:val="0"/>
      <w:marTop w:val="0"/>
      <w:marBottom w:val="0"/>
      <w:divBdr>
        <w:top w:val="none" w:sz="0" w:space="0" w:color="auto"/>
        <w:left w:val="none" w:sz="0" w:space="0" w:color="auto"/>
        <w:bottom w:val="none" w:sz="0" w:space="0" w:color="auto"/>
        <w:right w:val="none" w:sz="0" w:space="0" w:color="auto"/>
      </w:divBdr>
      <w:divsChild>
        <w:div w:id="1673559651">
          <w:marLeft w:val="0"/>
          <w:marRight w:val="0"/>
          <w:marTop w:val="0"/>
          <w:marBottom w:val="0"/>
          <w:divBdr>
            <w:top w:val="none" w:sz="0" w:space="0" w:color="auto"/>
            <w:left w:val="none" w:sz="0" w:space="0" w:color="auto"/>
            <w:bottom w:val="none" w:sz="0" w:space="0" w:color="auto"/>
            <w:right w:val="none" w:sz="0" w:space="0" w:color="auto"/>
          </w:divBdr>
        </w:div>
      </w:divsChild>
    </w:div>
    <w:div w:id="1238594415">
      <w:bodyDiv w:val="1"/>
      <w:marLeft w:val="0"/>
      <w:marRight w:val="0"/>
      <w:marTop w:val="0"/>
      <w:marBottom w:val="0"/>
      <w:divBdr>
        <w:top w:val="none" w:sz="0" w:space="0" w:color="auto"/>
        <w:left w:val="none" w:sz="0" w:space="0" w:color="auto"/>
        <w:bottom w:val="none" w:sz="0" w:space="0" w:color="auto"/>
        <w:right w:val="none" w:sz="0" w:space="0" w:color="auto"/>
      </w:divBdr>
    </w:div>
    <w:div w:id="1239633351">
      <w:bodyDiv w:val="1"/>
      <w:marLeft w:val="0"/>
      <w:marRight w:val="0"/>
      <w:marTop w:val="0"/>
      <w:marBottom w:val="0"/>
      <w:divBdr>
        <w:top w:val="none" w:sz="0" w:space="0" w:color="auto"/>
        <w:left w:val="none" w:sz="0" w:space="0" w:color="auto"/>
        <w:bottom w:val="none" w:sz="0" w:space="0" w:color="auto"/>
        <w:right w:val="none" w:sz="0" w:space="0" w:color="auto"/>
      </w:divBdr>
    </w:div>
    <w:div w:id="1240865180">
      <w:bodyDiv w:val="1"/>
      <w:marLeft w:val="0"/>
      <w:marRight w:val="0"/>
      <w:marTop w:val="0"/>
      <w:marBottom w:val="0"/>
      <w:divBdr>
        <w:top w:val="none" w:sz="0" w:space="0" w:color="auto"/>
        <w:left w:val="none" w:sz="0" w:space="0" w:color="auto"/>
        <w:bottom w:val="none" w:sz="0" w:space="0" w:color="auto"/>
        <w:right w:val="none" w:sz="0" w:space="0" w:color="auto"/>
      </w:divBdr>
    </w:div>
    <w:div w:id="1249005244">
      <w:bodyDiv w:val="1"/>
      <w:marLeft w:val="0"/>
      <w:marRight w:val="0"/>
      <w:marTop w:val="0"/>
      <w:marBottom w:val="0"/>
      <w:divBdr>
        <w:top w:val="none" w:sz="0" w:space="0" w:color="auto"/>
        <w:left w:val="none" w:sz="0" w:space="0" w:color="auto"/>
        <w:bottom w:val="none" w:sz="0" w:space="0" w:color="auto"/>
        <w:right w:val="none" w:sz="0" w:space="0" w:color="auto"/>
      </w:divBdr>
    </w:div>
    <w:div w:id="1249537316">
      <w:bodyDiv w:val="1"/>
      <w:marLeft w:val="0"/>
      <w:marRight w:val="0"/>
      <w:marTop w:val="0"/>
      <w:marBottom w:val="0"/>
      <w:divBdr>
        <w:top w:val="none" w:sz="0" w:space="0" w:color="auto"/>
        <w:left w:val="none" w:sz="0" w:space="0" w:color="auto"/>
        <w:bottom w:val="none" w:sz="0" w:space="0" w:color="auto"/>
        <w:right w:val="none" w:sz="0" w:space="0" w:color="auto"/>
      </w:divBdr>
    </w:div>
    <w:div w:id="1253658771">
      <w:bodyDiv w:val="1"/>
      <w:marLeft w:val="0"/>
      <w:marRight w:val="0"/>
      <w:marTop w:val="0"/>
      <w:marBottom w:val="0"/>
      <w:divBdr>
        <w:top w:val="none" w:sz="0" w:space="0" w:color="auto"/>
        <w:left w:val="none" w:sz="0" w:space="0" w:color="auto"/>
        <w:bottom w:val="none" w:sz="0" w:space="0" w:color="auto"/>
        <w:right w:val="none" w:sz="0" w:space="0" w:color="auto"/>
      </w:divBdr>
    </w:div>
    <w:div w:id="1261140202">
      <w:bodyDiv w:val="1"/>
      <w:marLeft w:val="0"/>
      <w:marRight w:val="0"/>
      <w:marTop w:val="0"/>
      <w:marBottom w:val="0"/>
      <w:divBdr>
        <w:top w:val="none" w:sz="0" w:space="0" w:color="auto"/>
        <w:left w:val="none" w:sz="0" w:space="0" w:color="auto"/>
        <w:bottom w:val="none" w:sz="0" w:space="0" w:color="auto"/>
        <w:right w:val="none" w:sz="0" w:space="0" w:color="auto"/>
      </w:divBdr>
    </w:div>
    <w:div w:id="1266768258">
      <w:bodyDiv w:val="1"/>
      <w:marLeft w:val="0"/>
      <w:marRight w:val="0"/>
      <w:marTop w:val="0"/>
      <w:marBottom w:val="0"/>
      <w:divBdr>
        <w:top w:val="none" w:sz="0" w:space="0" w:color="auto"/>
        <w:left w:val="none" w:sz="0" w:space="0" w:color="auto"/>
        <w:bottom w:val="none" w:sz="0" w:space="0" w:color="auto"/>
        <w:right w:val="none" w:sz="0" w:space="0" w:color="auto"/>
      </w:divBdr>
    </w:div>
    <w:div w:id="1273245758">
      <w:bodyDiv w:val="1"/>
      <w:marLeft w:val="0"/>
      <w:marRight w:val="0"/>
      <w:marTop w:val="0"/>
      <w:marBottom w:val="0"/>
      <w:divBdr>
        <w:top w:val="none" w:sz="0" w:space="0" w:color="auto"/>
        <w:left w:val="none" w:sz="0" w:space="0" w:color="auto"/>
        <w:bottom w:val="none" w:sz="0" w:space="0" w:color="auto"/>
        <w:right w:val="none" w:sz="0" w:space="0" w:color="auto"/>
      </w:divBdr>
    </w:div>
    <w:div w:id="1281884436">
      <w:bodyDiv w:val="1"/>
      <w:marLeft w:val="0"/>
      <w:marRight w:val="0"/>
      <w:marTop w:val="0"/>
      <w:marBottom w:val="0"/>
      <w:divBdr>
        <w:top w:val="none" w:sz="0" w:space="0" w:color="auto"/>
        <w:left w:val="none" w:sz="0" w:space="0" w:color="auto"/>
        <w:bottom w:val="none" w:sz="0" w:space="0" w:color="auto"/>
        <w:right w:val="none" w:sz="0" w:space="0" w:color="auto"/>
      </w:divBdr>
      <w:divsChild>
        <w:div w:id="867261148">
          <w:marLeft w:val="0"/>
          <w:marRight w:val="0"/>
          <w:marTop w:val="0"/>
          <w:marBottom w:val="0"/>
          <w:divBdr>
            <w:top w:val="none" w:sz="0" w:space="0" w:color="auto"/>
            <w:left w:val="none" w:sz="0" w:space="0" w:color="auto"/>
            <w:bottom w:val="none" w:sz="0" w:space="0" w:color="auto"/>
            <w:right w:val="none" w:sz="0" w:space="0" w:color="auto"/>
          </w:divBdr>
        </w:div>
      </w:divsChild>
    </w:div>
    <w:div w:id="1289435258">
      <w:bodyDiv w:val="1"/>
      <w:marLeft w:val="0"/>
      <w:marRight w:val="0"/>
      <w:marTop w:val="0"/>
      <w:marBottom w:val="0"/>
      <w:divBdr>
        <w:top w:val="none" w:sz="0" w:space="0" w:color="auto"/>
        <w:left w:val="none" w:sz="0" w:space="0" w:color="auto"/>
        <w:bottom w:val="none" w:sz="0" w:space="0" w:color="auto"/>
        <w:right w:val="none" w:sz="0" w:space="0" w:color="auto"/>
      </w:divBdr>
      <w:divsChild>
        <w:div w:id="283007644">
          <w:marLeft w:val="0"/>
          <w:marRight w:val="0"/>
          <w:marTop w:val="0"/>
          <w:marBottom w:val="0"/>
          <w:divBdr>
            <w:top w:val="none" w:sz="0" w:space="0" w:color="auto"/>
            <w:left w:val="none" w:sz="0" w:space="0" w:color="auto"/>
            <w:bottom w:val="none" w:sz="0" w:space="0" w:color="auto"/>
            <w:right w:val="none" w:sz="0" w:space="0" w:color="auto"/>
          </w:divBdr>
          <w:divsChild>
            <w:div w:id="24908818">
              <w:marLeft w:val="0"/>
              <w:marRight w:val="0"/>
              <w:marTop w:val="0"/>
              <w:marBottom w:val="0"/>
              <w:divBdr>
                <w:top w:val="none" w:sz="0" w:space="0" w:color="auto"/>
                <w:left w:val="none" w:sz="0" w:space="0" w:color="auto"/>
                <w:bottom w:val="none" w:sz="0" w:space="0" w:color="auto"/>
                <w:right w:val="none" w:sz="0" w:space="0" w:color="auto"/>
              </w:divBdr>
            </w:div>
          </w:divsChild>
        </w:div>
        <w:div w:id="314798676">
          <w:marLeft w:val="0"/>
          <w:marRight w:val="0"/>
          <w:marTop w:val="0"/>
          <w:marBottom w:val="0"/>
          <w:divBdr>
            <w:top w:val="none" w:sz="0" w:space="0" w:color="auto"/>
            <w:left w:val="none" w:sz="0" w:space="0" w:color="auto"/>
            <w:bottom w:val="none" w:sz="0" w:space="0" w:color="auto"/>
            <w:right w:val="none" w:sz="0" w:space="0" w:color="auto"/>
          </w:divBdr>
          <w:divsChild>
            <w:div w:id="679625199">
              <w:marLeft w:val="0"/>
              <w:marRight w:val="0"/>
              <w:marTop w:val="0"/>
              <w:marBottom w:val="0"/>
              <w:divBdr>
                <w:top w:val="none" w:sz="0" w:space="0" w:color="auto"/>
                <w:left w:val="none" w:sz="0" w:space="0" w:color="auto"/>
                <w:bottom w:val="none" w:sz="0" w:space="0" w:color="auto"/>
                <w:right w:val="none" w:sz="0" w:space="0" w:color="auto"/>
              </w:divBdr>
            </w:div>
            <w:div w:id="1045909894">
              <w:marLeft w:val="0"/>
              <w:marRight w:val="0"/>
              <w:marTop w:val="0"/>
              <w:marBottom w:val="0"/>
              <w:divBdr>
                <w:top w:val="none" w:sz="0" w:space="0" w:color="auto"/>
                <w:left w:val="none" w:sz="0" w:space="0" w:color="auto"/>
                <w:bottom w:val="none" w:sz="0" w:space="0" w:color="auto"/>
                <w:right w:val="none" w:sz="0" w:space="0" w:color="auto"/>
              </w:divBdr>
            </w:div>
          </w:divsChild>
        </w:div>
        <w:div w:id="457994646">
          <w:marLeft w:val="0"/>
          <w:marRight w:val="0"/>
          <w:marTop w:val="0"/>
          <w:marBottom w:val="0"/>
          <w:divBdr>
            <w:top w:val="none" w:sz="0" w:space="0" w:color="auto"/>
            <w:left w:val="none" w:sz="0" w:space="0" w:color="auto"/>
            <w:bottom w:val="none" w:sz="0" w:space="0" w:color="auto"/>
            <w:right w:val="none" w:sz="0" w:space="0" w:color="auto"/>
          </w:divBdr>
          <w:divsChild>
            <w:div w:id="156772736">
              <w:marLeft w:val="0"/>
              <w:marRight w:val="0"/>
              <w:marTop w:val="0"/>
              <w:marBottom w:val="0"/>
              <w:divBdr>
                <w:top w:val="none" w:sz="0" w:space="0" w:color="auto"/>
                <w:left w:val="none" w:sz="0" w:space="0" w:color="auto"/>
                <w:bottom w:val="none" w:sz="0" w:space="0" w:color="auto"/>
                <w:right w:val="none" w:sz="0" w:space="0" w:color="auto"/>
              </w:divBdr>
            </w:div>
          </w:divsChild>
        </w:div>
        <w:div w:id="508638432">
          <w:marLeft w:val="0"/>
          <w:marRight w:val="0"/>
          <w:marTop w:val="0"/>
          <w:marBottom w:val="0"/>
          <w:divBdr>
            <w:top w:val="none" w:sz="0" w:space="0" w:color="auto"/>
            <w:left w:val="none" w:sz="0" w:space="0" w:color="auto"/>
            <w:bottom w:val="none" w:sz="0" w:space="0" w:color="auto"/>
            <w:right w:val="none" w:sz="0" w:space="0" w:color="auto"/>
          </w:divBdr>
          <w:divsChild>
            <w:div w:id="1922252348">
              <w:marLeft w:val="0"/>
              <w:marRight w:val="0"/>
              <w:marTop w:val="0"/>
              <w:marBottom w:val="0"/>
              <w:divBdr>
                <w:top w:val="none" w:sz="0" w:space="0" w:color="auto"/>
                <w:left w:val="none" w:sz="0" w:space="0" w:color="auto"/>
                <w:bottom w:val="none" w:sz="0" w:space="0" w:color="auto"/>
                <w:right w:val="none" w:sz="0" w:space="0" w:color="auto"/>
              </w:divBdr>
            </w:div>
          </w:divsChild>
        </w:div>
        <w:div w:id="594634579">
          <w:marLeft w:val="0"/>
          <w:marRight w:val="0"/>
          <w:marTop w:val="0"/>
          <w:marBottom w:val="0"/>
          <w:divBdr>
            <w:top w:val="none" w:sz="0" w:space="0" w:color="auto"/>
            <w:left w:val="none" w:sz="0" w:space="0" w:color="auto"/>
            <w:bottom w:val="none" w:sz="0" w:space="0" w:color="auto"/>
            <w:right w:val="none" w:sz="0" w:space="0" w:color="auto"/>
          </w:divBdr>
          <w:divsChild>
            <w:div w:id="413283132">
              <w:marLeft w:val="0"/>
              <w:marRight w:val="0"/>
              <w:marTop w:val="0"/>
              <w:marBottom w:val="0"/>
              <w:divBdr>
                <w:top w:val="none" w:sz="0" w:space="0" w:color="auto"/>
                <w:left w:val="none" w:sz="0" w:space="0" w:color="auto"/>
                <w:bottom w:val="none" w:sz="0" w:space="0" w:color="auto"/>
                <w:right w:val="none" w:sz="0" w:space="0" w:color="auto"/>
              </w:divBdr>
            </w:div>
          </w:divsChild>
        </w:div>
        <w:div w:id="665478451">
          <w:marLeft w:val="0"/>
          <w:marRight w:val="0"/>
          <w:marTop w:val="0"/>
          <w:marBottom w:val="0"/>
          <w:divBdr>
            <w:top w:val="none" w:sz="0" w:space="0" w:color="auto"/>
            <w:left w:val="none" w:sz="0" w:space="0" w:color="auto"/>
            <w:bottom w:val="none" w:sz="0" w:space="0" w:color="auto"/>
            <w:right w:val="none" w:sz="0" w:space="0" w:color="auto"/>
          </w:divBdr>
          <w:divsChild>
            <w:div w:id="1769543574">
              <w:marLeft w:val="0"/>
              <w:marRight w:val="0"/>
              <w:marTop w:val="0"/>
              <w:marBottom w:val="0"/>
              <w:divBdr>
                <w:top w:val="none" w:sz="0" w:space="0" w:color="auto"/>
                <w:left w:val="none" w:sz="0" w:space="0" w:color="auto"/>
                <w:bottom w:val="none" w:sz="0" w:space="0" w:color="auto"/>
                <w:right w:val="none" w:sz="0" w:space="0" w:color="auto"/>
              </w:divBdr>
            </w:div>
            <w:div w:id="1861166911">
              <w:marLeft w:val="0"/>
              <w:marRight w:val="0"/>
              <w:marTop w:val="0"/>
              <w:marBottom w:val="0"/>
              <w:divBdr>
                <w:top w:val="none" w:sz="0" w:space="0" w:color="auto"/>
                <w:left w:val="none" w:sz="0" w:space="0" w:color="auto"/>
                <w:bottom w:val="none" w:sz="0" w:space="0" w:color="auto"/>
                <w:right w:val="none" w:sz="0" w:space="0" w:color="auto"/>
              </w:divBdr>
            </w:div>
          </w:divsChild>
        </w:div>
        <w:div w:id="747922958">
          <w:marLeft w:val="0"/>
          <w:marRight w:val="0"/>
          <w:marTop w:val="0"/>
          <w:marBottom w:val="0"/>
          <w:divBdr>
            <w:top w:val="none" w:sz="0" w:space="0" w:color="auto"/>
            <w:left w:val="none" w:sz="0" w:space="0" w:color="auto"/>
            <w:bottom w:val="none" w:sz="0" w:space="0" w:color="auto"/>
            <w:right w:val="none" w:sz="0" w:space="0" w:color="auto"/>
          </w:divBdr>
          <w:divsChild>
            <w:div w:id="1809087184">
              <w:marLeft w:val="0"/>
              <w:marRight w:val="0"/>
              <w:marTop w:val="0"/>
              <w:marBottom w:val="0"/>
              <w:divBdr>
                <w:top w:val="none" w:sz="0" w:space="0" w:color="auto"/>
                <w:left w:val="none" w:sz="0" w:space="0" w:color="auto"/>
                <w:bottom w:val="none" w:sz="0" w:space="0" w:color="auto"/>
                <w:right w:val="none" w:sz="0" w:space="0" w:color="auto"/>
              </w:divBdr>
            </w:div>
          </w:divsChild>
        </w:div>
        <w:div w:id="771046547">
          <w:marLeft w:val="0"/>
          <w:marRight w:val="0"/>
          <w:marTop w:val="0"/>
          <w:marBottom w:val="0"/>
          <w:divBdr>
            <w:top w:val="none" w:sz="0" w:space="0" w:color="auto"/>
            <w:left w:val="none" w:sz="0" w:space="0" w:color="auto"/>
            <w:bottom w:val="none" w:sz="0" w:space="0" w:color="auto"/>
            <w:right w:val="none" w:sz="0" w:space="0" w:color="auto"/>
          </w:divBdr>
          <w:divsChild>
            <w:div w:id="979573833">
              <w:marLeft w:val="0"/>
              <w:marRight w:val="0"/>
              <w:marTop w:val="0"/>
              <w:marBottom w:val="0"/>
              <w:divBdr>
                <w:top w:val="none" w:sz="0" w:space="0" w:color="auto"/>
                <w:left w:val="none" w:sz="0" w:space="0" w:color="auto"/>
                <w:bottom w:val="none" w:sz="0" w:space="0" w:color="auto"/>
                <w:right w:val="none" w:sz="0" w:space="0" w:color="auto"/>
              </w:divBdr>
            </w:div>
          </w:divsChild>
        </w:div>
        <w:div w:id="896010647">
          <w:marLeft w:val="0"/>
          <w:marRight w:val="0"/>
          <w:marTop w:val="0"/>
          <w:marBottom w:val="0"/>
          <w:divBdr>
            <w:top w:val="none" w:sz="0" w:space="0" w:color="auto"/>
            <w:left w:val="none" w:sz="0" w:space="0" w:color="auto"/>
            <w:bottom w:val="none" w:sz="0" w:space="0" w:color="auto"/>
            <w:right w:val="none" w:sz="0" w:space="0" w:color="auto"/>
          </w:divBdr>
          <w:divsChild>
            <w:div w:id="110829001">
              <w:marLeft w:val="0"/>
              <w:marRight w:val="0"/>
              <w:marTop w:val="0"/>
              <w:marBottom w:val="0"/>
              <w:divBdr>
                <w:top w:val="none" w:sz="0" w:space="0" w:color="auto"/>
                <w:left w:val="none" w:sz="0" w:space="0" w:color="auto"/>
                <w:bottom w:val="none" w:sz="0" w:space="0" w:color="auto"/>
                <w:right w:val="none" w:sz="0" w:space="0" w:color="auto"/>
              </w:divBdr>
            </w:div>
          </w:divsChild>
        </w:div>
        <w:div w:id="963539350">
          <w:marLeft w:val="0"/>
          <w:marRight w:val="0"/>
          <w:marTop w:val="0"/>
          <w:marBottom w:val="0"/>
          <w:divBdr>
            <w:top w:val="none" w:sz="0" w:space="0" w:color="auto"/>
            <w:left w:val="none" w:sz="0" w:space="0" w:color="auto"/>
            <w:bottom w:val="none" w:sz="0" w:space="0" w:color="auto"/>
            <w:right w:val="none" w:sz="0" w:space="0" w:color="auto"/>
          </w:divBdr>
          <w:divsChild>
            <w:div w:id="1530754324">
              <w:marLeft w:val="0"/>
              <w:marRight w:val="0"/>
              <w:marTop w:val="0"/>
              <w:marBottom w:val="0"/>
              <w:divBdr>
                <w:top w:val="none" w:sz="0" w:space="0" w:color="auto"/>
                <w:left w:val="none" w:sz="0" w:space="0" w:color="auto"/>
                <w:bottom w:val="none" w:sz="0" w:space="0" w:color="auto"/>
                <w:right w:val="none" w:sz="0" w:space="0" w:color="auto"/>
              </w:divBdr>
            </w:div>
          </w:divsChild>
        </w:div>
        <w:div w:id="1078677076">
          <w:marLeft w:val="0"/>
          <w:marRight w:val="0"/>
          <w:marTop w:val="0"/>
          <w:marBottom w:val="0"/>
          <w:divBdr>
            <w:top w:val="none" w:sz="0" w:space="0" w:color="auto"/>
            <w:left w:val="none" w:sz="0" w:space="0" w:color="auto"/>
            <w:bottom w:val="none" w:sz="0" w:space="0" w:color="auto"/>
            <w:right w:val="none" w:sz="0" w:space="0" w:color="auto"/>
          </w:divBdr>
          <w:divsChild>
            <w:div w:id="991718429">
              <w:marLeft w:val="0"/>
              <w:marRight w:val="0"/>
              <w:marTop w:val="0"/>
              <w:marBottom w:val="0"/>
              <w:divBdr>
                <w:top w:val="none" w:sz="0" w:space="0" w:color="auto"/>
                <w:left w:val="none" w:sz="0" w:space="0" w:color="auto"/>
                <w:bottom w:val="none" w:sz="0" w:space="0" w:color="auto"/>
                <w:right w:val="none" w:sz="0" w:space="0" w:color="auto"/>
              </w:divBdr>
            </w:div>
            <w:div w:id="1015426850">
              <w:marLeft w:val="0"/>
              <w:marRight w:val="0"/>
              <w:marTop w:val="0"/>
              <w:marBottom w:val="0"/>
              <w:divBdr>
                <w:top w:val="none" w:sz="0" w:space="0" w:color="auto"/>
                <w:left w:val="none" w:sz="0" w:space="0" w:color="auto"/>
                <w:bottom w:val="none" w:sz="0" w:space="0" w:color="auto"/>
                <w:right w:val="none" w:sz="0" w:space="0" w:color="auto"/>
              </w:divBdr>
            </w:div>
          </w:divsChild>
        </w:div>
        <w:div w:id="1263344198">
          <w:marLeft w:val="0"/>
          <w:marRight w:val="0"/>
          <w:marTop w:val="0"/>
          <w:marBottom w:val="0"/>
          <w:divBdr>
            <w:top w:val="none" w:sz="0" w:space="0" w:color="auto"/>
            <w:left w:val="none" w:sz="0" w:space="0" w:color="auto"/>
            <w:bottom w:val="none" w:sz="0" w:space="0" w:color="auto"/>
            <w:right w:val="none" w:sz="0" w:space="0" w:color="auto"/>
          </w:divBdr>
          <w:divsChild>
            <w:div w:id="1935240588">
              <w:marLeft w:val="0"/>
              <w:marRight w:val="0"/>
              <w:marTop w:val="0"/>
              <w:marBottom w:val="0"/>
              <w:divBdr>
                <w:top w:val="none" w:sz="0" w:space="0" w:color="auto"/>
                <w:left w:val="none" w:sz="0" w:space="0" w:color="auto"/>
                <w:bottom w:val="none" w:sz="0" w:space="0" w:color="auto"/>
                <w:right w:val="none" w:sz="0" w:space="0" w:color="auto"/>
              </w:divBdr>
            </w:div>
          </w:divsChild>
        </w:div>
        <w:div w:id="1845513900">
          <w:marLeft w:val="0"/>
          <w:marRight w:val="0"/>
          <w:marTop w:val="0"/>
          <w:marBottom w:val="0"/>
          <w:divBdr>
            <w:top w:val="none" w:sz="0" w:space="0" w:color="auto"/>
            <w:left w:val="none" w:sz="0" w:space="0" w:color="auto"/>
            <w:bottom w:val="none" w:sz="0" w:space="0" w:color="auto"/>
            <w:right w:val="none" w:sz="0" w:space="0" w:color="auto"/>
          </w:divBdr>
          <w:divsChild>
            <w:div w:id="1306274878">
              <w:marLeft w:val="0"/>
              <w:marRight w:val="0"/>
              <w:marTop w:val="0"/>
              <w:marBottom w:val="0"/>
              <w:divBdr>
                <w:top w:val="none" w:sz="0" w:space="0" w:color="auto"/>
                <w:left w:val="none" w:sz="0" w:space="0" w:color="auto"/>
                <w:bottom w:val="none" w:sz="0" w:space="0" w:color="auto"/>
                <w:right w:val="none" w:sz="0" w:space="0" w:color="auto"/>
              </w:divBdr>
            </w:div>
          </w:divsChild>
        </w:div>
        <w:div w:id="1850558133">
          <w:marLeft w:val="0"/>
          <w:marRight w:val="0"/>
          <w:marTop w:val="0"/>
          <w:marBottom w:val="0"/>
          <w:divBdr>
            <w:top w:val="none" w:sz="0" w:space="0" w:color="auto"/>
            <w:left w:val="none" w:sz="0" w:space="0" w:color="auto"/>
            <w:bottom w:val="none" w:sz="0" w:space="0" w:color="auto"/>
            <w:right w:val="none" w:sz="0" w:space="0" w:color="auto"/>
          </w:divBdr>
          <w:divsChild>
            <w:div w:id="544754159">
              <w:marLeft w:val="0"/>
              <w:marRight w:val="0"/>
              <w:marTop w:val="0"/>
              <w:marBottom w:val="0"/>
              <w:divBdr>
                <w:top w:val="none" w:sz="0" w:space="0" w:color="auto"/>
                <w:left w:val="none" w:sz="0" w:space="0" w:color="auto"/>
                <w:bottom w:val="none" w:sz="0" w:space="0" w:color="auto"/>
                <w:right w:val="none" w:sz="0" w:space="0" w:color="auto"/>
              </w:divBdr>
            </w:div>
            <w:div w:id="2090611316">
              <w:marLeft w:val="0"/>
              <w:marRight w:val="0"/>
              <w:marTop w:val="0"/>
              <w:marBottom w:val="0"/>
              <w:divBdr>
                <w:top w:val="none" w:sz="0" w:space="0" w:color="auto"/>
                <w:left w:val="none" w:sz="0" w:space="0" w:color="auto"/>
                <w:bottom w:val="none" w:sz="0" w:space="0" w:color="auto"/>
                <w:right w:val="none" w:sz="0" w:space="0" w:color="auto"/>
              </w:divBdr>
            </w:div>
          </w:divsChild>
        </w:div>
        <w:div w:id="1851220398">
          <w:marLeft w:val="0"/>
          <w:marRight w:val="0"/>
          <w:marTop w:val="0"/>
          <w:marBottom w:val="0"/>
          <w:divBdr>
            <w:top w:val="none" w:sz="0" w:space="0" w:color="auto"/>
            <w:left w:val="none" w:sz="0" w:space="0" w:color="auto"/>
            <w:bottom w:val="none" w:sz="0" w:space="0" w:color="auto"/>
            <w:right w:val="none" w:sz="0" w:space="0" w:color="auto"/>
          </w:divBdr>
          <w:divsChild>
            <w:div w:id="1112242995">
              <w:marLeft w:val="0"/>
              <w:marRight w:val="0"/>
              <w:marTop w:val="0"/>
              <w:marBottom w:val="0"/>
              <w:divBdr>
                <w:top w:val="none" w:sz="0" w:space="0" w:color="auto"/>
                <w:left w:val="none" w:sz="0" w:space="0" w:color="auto"/>
                <w:bottom w:val="none" w:sz="0" w:space="0" w:color="auto"/>
                <w:right w:val="none" w:sz="0" w:space="0" w:color="auto"/>
              </w:divBdr>
            </w:div>
          </w:divsChild>
        </w:div>
        <w:div w:id="2101946378">
          <w:marLeft w:val="0"/>
          <w:marRight w:val="0"/>
          <w:marTop w:val="0"/>
          <w:marBottom w:val="0"/>
          <w:divBdr>
            <w:top w:val="none" w:sz="0" w:space="0" w:color="auto"/>
            <w:left w:val="none" w:sz="0" w:space="0" w:color="auto"/>
            <w:bottom w:val="none" w:sz="0" w:space="0" w:color="auto"/>
            <w:right w:val="none" w:sz="0" w:space="0" w:color="auto"/>
          </w:divBdr>
          <w:divsChild>
            <w:div w:id="303780395">
              <w:marLeft w:val="0"/>
              <w:marRight w:val="0"/>
              <w:marTop w:val="0"/>
              <w:marBottom w:val="0"/>
              <w:divBdr>
                <w:top w:val="none" w:sz="0" w:space="0" w:color="auto"/>
                <w:left w:val="none" w:sz="0" w:space="0" w:color="auto"/>
                <w:bottom w:val="none" w:sz="0" w:space="0" w:color="auto"/>
                <w:right w:val="none" w:sz="0" w:space="0" w:color="auto"/>
              </w:divBdr>
            </w:div>
            <w:div w:id="13444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4455">
      <w:bodyDiv w:val="1"/>
      <w:marLeft w:val="0"/>
      <w:marRight w:val="0"/>
      <w:marTop w:val="0"/>
      <w:marBottom w:val="0"/>
      <w:divBdr>
        <w:top w:val="none" w:sz="0" w:space="0" w:color="auto"/>
        <w:left w:val="none" w:sz="0" w:space="0" w:color="auto"/>
        <w:bottom w:val="none" w:sz="0" w:space="0" w:color="auto"/>
        <w:right w:val="none" w:sz="0" w:space="0" w:color="auto"/>
      </w:divBdr>
    </w:div>
    <w:div w:id="1296257674">
      <w:bodyDiv w:val="1"/>
      <w:marLeft w:val="0"/>
      <w:marRight w:val="0"/>
      <w:marTop w:val="0"/>
      <w:marBottom w:val="0"/>
      <w:divBdr>
        <w:top w:val="none" w:sz="0" w:space="0" w:color="auto"/>
        <w:left w:val="none" w:sz="0" w:space="0" w:color="auto"/>
        <w:bottom w:val="none" w:sz="0" w:space="0" w:color="auto"/>
        <w:right w:val="none" w:sz="0" w:space="0" w:color="auto"/>
      </w:divBdr>
      <w:divsChild>
        <w:div w:id="732045042">
          <w:marLeft w:val="0"/>
          <w:marRight w:val="0"/>
          <w:marTop w:val="0"/>
          <w:marBottom w:val="0"/>
          <w:divBdr>
            <w:top w:val="none" w:sz="0" w:space="0" w:color="auto"/>
            <w:left w:val="none" w:sz="0" w:space="0" w:color="auto"/>
            <w:bottom w:val="none" w:sz="0" w:space="0" w:color="auto"/>
            <w:right w:val="none" w:sz="0" w:space="0" w:color="auto"/>
          </w:divBdr>
          <w:divsChild>
            <w:div w:id="659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05894">
      <w:bodyDiv w:val="1"/>
      <w:marLeft w:val="0"/>
      <w:marRight w:val="0"/>
      <w:marTop w:val="0"/>
      <w:marBottom w:val="0"/>
      <w:divBdr>
        <w:top w:val="none" w:sz="0" w:space="0" w:color="auto"/>
        <w:left w:val="none" w:sz="0" w:space="0" w:color="auto"/>
        <w:bottom w:val="none" w:sz="0" w:space="0" w:color="auto"/>
        <w:right w:val="none" w:sz="0" w:space="0" w:color="auto"/>
      </w:divBdr>
    </w:div>
    <w:div w:id="1301613986">
      <w:bodyDiv w:val="1"/>
      <w:marLeft w:val="0"/>
      <w:marRight w:val="0"/>
      <w:marTop w:val="0"/>
      <w:marBottom w:val="0"/>
      <w:divBdr>
        <w:top w:val="none" w:sz="0" w:space="0" w:color="auto"/>
        <w:left w:val="none" w:sz="0" w:space="0" w:color="auto"/>
        <w:bottom w:val="none" w:sz="0" w:space="0" w:color="auto"/>
        <w:right w:val="none" w:sz="0" w:space="0" w:color="auto"/>
      </w:divBdr>
    </w:div>
    <w:div w:id="1303192177">
      <w:bodyDiv w:val="1"/>
      <w:marLeft w:val="0"/>
      <w:marRight w:val="0"/>
      <w:marTop w:val="0"/>
      <w:marBottom w:val="0"/>
      <w:divBdr>
        <w:top w:val="none" w:sz="0" w:space="0" w:color="auto"/>
        <w:left w:val="none" w:sz="0" w:space="0" w:color="auto"/>
        <w:bottom w:val="none" w:sz="0" w:space="0" w:color="auto"/>
        <w:right w:val="none" w:sz="0" w:space="0" w:color="auto"/>
      </w:divBdr>
    </w:div>
    <w:div w:id="1306162141">
      <w:bodyDiv w:val="1"/>
      <w:marLeft w:val="0"/>
      <w:marRight w:val="0"/>
      <w:marTop w:val="0"/>
      <w:marBottom w:val="0"/>
      <w:divBdr>
        <w:top w:val="none" w:sz="0" w:space="0" w:color="auto"/>
        <w:left w:val="none" w:sz="0" w:space="0" w:color="auto"/>
        <w:bottom w:val="none" w:sz="0" w:space="0" w:color="auto"/>
        <w:right w:val="none" w:sz="0" w:space="0" w:color="auto"/>
      </w:divBdr>
      <w:divsChild>
        <w:div w:id="379131224">
          <w:marLeft w:val="0"/>
          <w:marRight w:val="0"/>
          <w:marTop w:val="0"/>
          <w:marBottom w:val="0"/>
          <w:divBdr>
            <w:top w:val="none" w:sz="0" w:space="0" w:color="auto"/>
            <w:left w:val="none" w:sz="0" w:space="0" w:color="auto"/>
            <w:bottom w:val="none" w:sz="0" w:space="0" w:color="auto"/>
            <w:right w:val="none" w:sz="0" w:space="0" w:color="auto"/>
          </w:divBdr>
        </w:div>
      </w:divsChild>
    </w:div>
    <w:div w:id="1312175931">
      <w:bodyDiv w:val="1"/>
      <w:marLeft w:val="0"/>
      <w:marRight w:val="0"/>
      <w:marTop w:val="0"/>
      <w:marBottom w:val="0"/>
      <w:divBdr>
        <w:top w:val="none" w:sz="0" w:space="0" w:color="auto"/>
        <w:left w:val="none" w:sz="0" w:space="0" w:color="auto"/>
        <w:bottom w:val="none" w:sz="0" w:space="0" w:color="auto"/>
        <w:right w:val="none" w:sz="0" w:space="0" w:color="auto"/>
      </w:divBdr>
    </w:div>
    <w:div w:id="1316375144">
      <w:bodyDiv w:val="1"/>
      <w:marLeft w:val="0"/>
      <w:marRight w:val="0"/>
      <w:marTop w:val="0"/>
      <w:marBottom w:val="0"/>
      <w:divBdr>
        <w:top w:val="none" w:sz="0" w:space="0" w:color="auto"/>
        <w:left w:val="none" w:sz="0" w:space="0" w:color="auto"/>
        <w:bottom w:val="none" w:sz="0" w:space="0" w:color="auto"/>
        <w:right w:val="none" w:sz="0" w:space="0" w:color="auto"/>
      </w:divBdr>
    </w:div>
    <w:div w:id="1321423191">
      <w:bodyDiv w:val="1"/>
      <w:marLeft w:val="0"/>
      <w:marRight w:val="0"/>
      <w:marTop w:val="0"/>
      <w:marBottom w:val="0"/>
      <w:divBdr>
        <w:top w:val="none" w:sz="0" w:space="0" w:color="auto"/>
        <w:left w:val="none" w:sz="0" w:space="0" w:color="auto"/>
        <w:bottom w:val="none" w:sz="0" w:space="0" w:color="auto"/>
        <w:right w:val="none" w:sz="0" w:space="0" w:color="auto"/>
      </w:divBdr>
    </w:div>
    <w:div w:id="1324167580">
      <w:bodyDiv w:val="1"/>
      <w:marLeft w:val="0"/>
      <w:marRight w:val="0"/>
      <w:marTop w:val="0"/>
      <w:marBottom w:val="0"/>
      <w:divBdr>
        <w:top w:val="none" w:sz="0" w:space="0" w:color="auto"/>
        <w:left w:val="none" w:sz="0" w:space="0" w:color="auto"/>
        <w:bottom w:val="none" w:sz="0" w:space="0" w:color="auto"/>
        <w:right w:val="none" w:sz="0" w:space="0" w:color="auto"/>
      </w:divBdr>
    </w:div>
    <w:div w:id="1326664900">
      <w:bodyDiv w:val="1"/>
      <w:marLeft w:val="0"/>
      <w:marRight w:val="0"/>
      <w:marTop w:val="0"/>
      <w:marBottom w:val="0"/>
      <w:divBdr>
        <w:top w:val="none" w:sz="0" w:space="0" w:color="auto"/>
        <w:left w:val="none" w:sz="0" w:space="0" w:color="auto"/>
        <w:bottom w:val="none" w:sz="0" w:space="0" w:color="auto"/>
        <w:right w:val="none" w:sz="0" w:space="0" w:color="auto"/>
      </w:divBdr>
      <w:divsChild>
        <w:div w:id="2040353479">
          <w:marLeft w:val="0"/>
          <w:marRight w:val="0"/>
          <w:marTop w:val="0"/>
          <w:marBottom w:val="0"/>
          <w:divBdr>
            <w:top w:val="none" w:sz="0" w:space="0" w:color="auto"/>
            <w:left w:val="none" w:sz="0" w:space="0" w:color="auto"/>
            <w:bottom w:val="none" w:sz="0" w:space="0" w:color="auto"/>
            <w:right w:val="none" w:sz="0" w:space="0" w:color="auto"/>
          </w:divBdr>
        </w:div>
      </w:divsChild>
    </w:div>
    <w:div w:id="1328441244">
      <w:bodyDiv w:val="1"/>
      <w:marLeft w:val="0"/>
      <w:marRight w:val="0"/>
      <w:marTop w:val="0"/>
      <w:marBottom w:val="0"/>
      <w:divBdr>
        <w:top w:val="none" w:sz="0" w:space="0" w:color="auto"/>
        <w:left w:val="none" w:sz="0" w:space="0" w:color="auto"/>
        <w:bottom w:val="none" w:sz="0" w:space="0" w:color="auto"/>
        <w:right w:val="none" w:sz="0" w:space="0" w:color="auto"/>
      </w:divBdr>
    </w:div>
    <w:div w:id="1343240372">
      <w:bodyDiv w:val="1"/>
      <w:marLeft w:val="0"/>
      <w:marRight w:val="0"/>
      <w:marTop w:val="0"/>
      <w:marBottom w:val="0"/>
      <w:divBdr>
        <w:top w:val="none" w:sz="0" w:space="0" w:color="auto"/>
        <w:left w:val="none" w:sz="0" w:space="0" w:color="auto"/>
        <w:bottom w:val="none" w:sz="0" w:space="0" w:color="auto"/>
        <w:right w:val="none" w:sz="0" w:space="0" w:color="auto"/>
      </w:divBdr>
    </w:div>
    <w:div w:id="1343320688">
      <w:bodyDiv w:val="1"/>
      <w:marLeft w:val="0"/>
      <w:marRight w:val="0"/>
      <w:marTop w:val="0"/>
      <w:marBottom w:val="0"/>
      <w:divBdr>
        <w:top w:val="none" w:sz="0" w:space="0" w:color="auto"/>
        <w:left w:val="none" w:sz="0" w:space="0" w:color="auto"/>
        <w:bottom w:val="none" w:sz="0" w:space="0" w:color="auto"/>
        <w:right w:val="none" w:sz="0" w:space="0" w:color="auto"/>
      </w:divBdr>
    </w:div>
    <w:div w:id="1343434776">
      <w:bodyDiv w:val="1"/>
      <w:marLeft w:val="0"/>
      <w:marRight w:val="0"/>
      <w:marTop w:val="0"/>
      <w:marBottom w:val="0"/>
      <w:divBdr>
        <w:top w:val="none" w:sz="0" w:space="0" w:color="auto"/>
        <w:left w:val="none" w:sz="0" w:space="0" w:color="auto"/>
        <w:bottom w:val="none" w:sz="0" w:space="0" w:color="auto"/>
        <w:right w:val="none" w:sz="0" w:space="0" w:color="auto"/>
      </w:divBdr>
    </w:div>
    <w:div w:id="1344016572">
      <w:bodyDiv w:val="1"/>
      <w:marLeft w:val="0"/>
      <w:marRight w:val="0"/>
      <w:marTop w:val="0"/>
      <w:marBottom w:val="0"/>
      <w:divBdr>
        <w:top w:val="none" w:sz="0" w:space="0" w:color="auto"/>
        <w:left w:val="none" w:sz="0" w:space="0" w:color="auto"/>
        <w:bottom w:val="none" w:sz="0" w:space="0" w:color="auto"/>
        <w:right w:val="none" w:sz="0" w:space="0" w:color="auto"/>
      </w:divBdr>
    </w:div>
    <w:div w:id="1346591261">
      <w:bodyDiv w:val="1"/>
      <w:marLeft w:val="0"/>
      <w:marRight w:val="0"/>
      <w:marTop w:val="0"/>
      <w:marBottom w:val="0"/>
      <w:divBdr>
        <w:top w:val="none" w:sz="0" w:space="0" w:color="auto"/>
        <w:left w:val="none" w:sz="0" w:space="0" w:color="auto"/>
        <w:bottom w:val="none" w:sz="0" w:space="0" w:color="auto"/>
        <w:right w:val="none" w:sz="0" w:space="0" w:color="auto"/>
      </w:divBdr>
    </w:div>
    <w:div w:id="1348213170">
      <w:bodyDiv w:val="1"/>
      <w:marLeft w:val="0"/>
      <w:marRight w:val="0"/>
      <w:marTop w:val="0"/>
      <w:marBottom w:val="0"/>
      <w:divBdr>
        <w:top w:val="none" w:sz="0" w:space="0" w:color="auto"/>
        <w:left w:val="none" w:sz="0" w:space="0" w:color="auto"/>
        <w:bottom w:val="none" w:sz="0" w:space="0" w:color="auto"/>
        <w:right w:val="none" w:sz="0" w:space="0" w:color="auto"/>
      </w:divBdr>
    </w:div>
    <w:div w:id="1354500562">
      <w:bodyDiv w:val="1"/>
      <w:marLeft w:val="0"/>
      <w:marRight w:val="0"/>
      <w:marTop w:val="0"/>
      <w:marBottom w:val="0"/>
      <w:divBdr>
        <w:top w:val="none" w:sz="0" w:space="0" w:color="auto"/>
        <w:left w:val="none" w:sz="0" w:space="0" w:color="auto"/>
        <w:bottom w:val="none" w:sz="0" w:space="0" w:color="auto"/>
        <w:right w:val="none" w:sz="0" w:space="0" w:color="auto"/>
      </w:divBdr>
      <w:divsChild>
        <w:div w:id="1265651049">
          <w:marLeft w:val="0"/>
          <w:marRight w:val="0"/>
          <w:marTop w:val="0"/>
          <w:marBottom w:val="0"/>
          <w:divBdr>
            <w:top w:val="none" w:sz="0" w:space="0" w:color="auto"/>
            <w:left w:val="none" w:sz="0" w:space="0" w:color="auto"/>
            <w:bottom w:val="none" w:sz="0" w:space="0" w:color="auto"/>
            <w:right w:val="none" w:sz="0" w:space="0" w:color="auto"/>
          </w:divBdr>
        </w:div>
      </w:divsChild>
    </w:div>
    <w:div w:id="1359314513">
      <w:bodyDiv w:val="1"/>
      <w:marLeft w:val="0"/>
      <w:marRight w:val="0"/>
      <w:marTop w:val="0"/>
      <w:marBottom w:val="0"/>
      <w:divBdr>
        <w:top w:val="none" w:sz="0" w:space="0" w:color="auto"/>
        <w:left w:val="none" w:sz="0" w:space="0" w:color="auto"/>
        <w:bottom w:val="none" w:sz="0" w:space="0" w:color="auto"/>
        <w:right w:val="none" w:sz="0" w:space="0" w:color="auto"/>
      </w:divBdr>
    </w:div>
    <w:div w:id="1360351409">
      <w:bodyDiv w:val="1"/>
      <w:marLeft w:val="0"/>
      <w:marRight w:val="0"/>
      <w:marTop w:val="0"/>
      <w:marBottom w:val="0"/>
      <w:divBdr>
        <w:top w:val="none" w:sz="0" w:space="0" w:color="auto"/>
        <w:left w:val="none" w:sz="0" w:space="0" w:color="auto"/>
        <w:bottom w:val="none" w:sz="0" w:space="0" w:color="auto"/>
        <w:right w:val="none" w:sz="0" w:space="0" w:color="auto"/>
      </w:divBdr>
    </w:div>
    <w:div w:id="1361735285">
      <w:bodyDiv w:val="1"/>
      <w:marLeft w:val="0"/>
      <w:marRight w:val="0"/>
      <w:marTop w:val="0"/>
      <w:marBottom w:val="0"/>
      <w:divBdr>
        <w:top w:val="none" w:sz="0" w:space="0" w:color="auto"/>
        <w:left w:val="none" w:sz="0" w:space="0" w:color="auto"/>
        <w:bottom w:val="none" w:sz="0" w:space="0" w:color="auto"/>
        <w:right w:val="none" w:sz="0" w:space="0" w:color="auto"/>
      </w:divBdr>
    </w:div>
    <w:div w:id="1362052944">
      <w:bodyDiv w:val="1"/>
      <w:marLeft w:val="0"/>
      <w:marRight w:val="0"/>
      <w:marTop w:val="0"/>
      <w:marBottom w:val="0"/>
      <w:divBdr>
        <w:top w:val="none" w:sz="0" w:space="0" w:color="auto"/>
        <w:left w:val="none" w:sz="0" w:space="0" w:color="auto"/>
        <w:bottom w:val="none" w:sz="0" w:space="0" w:color="auto"/>
        <w:right w:val="none" w:sz="0" w:space="0" w:color="auto"/>
      </w:divBdr>
    </w:div>
    <w:div w:id="1365599297">
      <w:bodyDiv w:val="1"/>
      <w:marLeft w:val="0"/>
      <w:marRight w:val="0"/>
      <w:marTop w:val="0"/>
      <w:marBottom w:val="0"/>
      <w:divBdr>
        <w:top w:val="none" w:sz="0" w:space="0" w:color="auto"/>
        <w:left w:val="none" w:sz="0" w:space="0" w:color="auto"/>
        <w:bottom w:val="none" w:sz="0" w:space="0" w:color="auto"/>
        <w:right w:val="none" w:sz="0" w:space="0" w:color="auto"/>
      </w:divBdr>
    </w:div>
    <w:div w:id="1367177324">
      <w:bodyDiv w:val="1"/>
      <w:marLeft w:val="0"/>
      <w:marRight w:val="0"/>
      <w:marTop w:val="0"/>
      <w:marBottom w:val="0"/>
      <w:divBdr>
        <w:top w:val="none" w:sz="0" w:space="0" w:color="auto"/>
        <w:left w:val="none" w:sz="0" w:space="0" w:color="auto"/>
        <w:bottom w:val="none" w:sz="0" w:space="0" w:color="auto"/>
        <w:right w:val="none" w:sz="0" w:space="0" w:color="auto"/>
      </w:divBdr>
    </w:div>
    <w:div w:id="1372925842">
      <w:bodyDiv w:val="1"/>
      <w:marLeft w:val="0"/>
      <w:marRight w:val="0"/>
      <w:marTop w:val="0"/>
      <w:marBottom w:val="0"/>
      <w:divBdr>
        <w:top w:val="none" w:sz="0" w:space="0" w:color="auto"/>
        <w:left w:val="none" w:sz="0" w:space="0" w:color="auto"/>
        <w:bottom w:val="none" w:sz="0" w:space="0" w:color="auto"/>
        <w:right w:val="none" w:sz="0" w:space="0" w:color="auto"/>
      </w:divBdr>
    </w:div>
    <w:div w:id="1378385125">
      <w:bodyDiv w:val="1"/>
      <w:marLeft w:val="0"/>
      <w:marRight w:val="0"/>
      <w:marTop w:val="0"/>
      <w:marBottom w:val="0"/>
      <w:divBdr>
        <w:top w:val="none" w:sz="0" w:space="0" w:color="auto"/>
        <w:left w:val="none" w:sz="0" w:space="0" w:color="auto"/>
        <w:bottom w:val="none" w:sz="0" w:space="0" w:color="auto"/>
        <w:right w:val="none" w:sz="0" w:space="0" w:color="auto"/>
      </w:divBdr>
    </w:div>
    <w:div w:id="1381202199">
      <w:bodyDiv w:val="1"/>
      <w:marLeft w:val="0"/>
      <w:marRight w:val="0"/>
      <w:marTop w:val="0"/>
      <w:marBottom w:val="0"/>
      <w:divBdr>
        <w:top w:val="none" w:sz="0" w:space="0" w:color="auto"/>
        <w:left w:val="none" w:sz="0" w:space="0" w:color="auto"/>
        <w:bottom w:val="none" w:sz="0" w:space="0" w:color="auto"/>
        <w:right w:val="none" w:sz="0" w:space="0" w:color="auto"/>
      </w:divBdr>
    </w:div>
    <w:div w:id="1382906129">
      <w:bodyDiv w:val="1"/>
      <w:marLeft w:val="0"/>
      <w:marRight w:val="0"/>
      <w:marTop w:val="0"/>
      <w:marBottom w:val="0"/>
      <w:divBdr>
        <w:top w:val="none" w:sz="0" w:space="0" w:color="auto"/>
        <w:left w:val="none" w:sz="0" w:space="0" w:color="auto"/>
        <w:bottom w:val="none" w:sz="0" w:space="0" w:color="auto"/>
        <w:right w:val="none" w:sz="0" w:space="0" w:color="auto"/>
      </w:divBdr>
    </w:div>
    <w:div w:id="1383552382">
      <w:bodyDiv w:val="1"/>
      <w:marLeft w:val="0"/>
      <w:marRight w:val="0"/>
      <w:marTop w:val="0"/>
      <w:marBottom w:val="0"/>
      <w:divBdr>
        <w:top w:val="none" w:sz="0" w:space="0" w:color="auto"/>
        <w:left w:val="none" w:sz="0" w:space="0" w:color="auto"/>
        <w:bottom w:val="none" w:sz="0" w:space="0" w:color="auto"/>
        <w:right w:val="none" w:sz="0" w:space="0" w:color="auto"/>
      </w:divBdr>
    </w:div>
    <w:div w:id="1384137123">
      <w:bodyDiv w:val="1"/>
      <w:marLeft w:val="0"/>
      <w:marRight w:val="0"/>
      <w:marTop w:val="0"/>
      <w:marBottom w:val="0"/>
      <w:divBdr>
        <w:top w:val="none" w:sz="0" w:space="0" w:color="auto"/>
        <w:left w:val="none" w:sz="0" w:space="0" w:color="auto"/>
        <w:bottom w:val="none" w:sz="0" w:space="0" w:color="auto"/>
        <w:right w:val="none" w:sz="0" w:space="0" w:color="auto"/>
      </w:divBdr>
      <w:divsChild>
        <w:div w:id="386076034">
          <w:marLeft w:val="0"/>
          <w:marRight w:val="0"/>
          <w:marTop w:val="0"/>
          <w:marBottom w:val="0"/>
          <w:divBdr>
            <w:top w:val="none" w:sz="0" w:space="0" w:color="auto"/>
            <w:left w:val="none" w:sz="0" w:space="0" w:color="auto"/>
            <w:bottom w:val="none" w:sz="0" w:space="0" w:color="auto"/>
            <w:right w:val="none" w:sz="0" w:space="0" w:color="auto"/>
          </w:divBdr>
          <w:divsChild>
            <w:div w:id="85183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4541">
      <w:bodyDiv w:val="1"/>
      <w:marLeft w:val="0"/>
      <w:marRight w:val="0"/>
      <w:marTop w:val="0"/>
      <w:marBottom w:val="0"/>
      <w:divBdr>
        <w:top w:val="none" w:sz="0" w:space="0" w:color="auto"/>
        <w:left w:val="none" w:sz="0" w:space="0" w:color="auto"/>
        <w:bottom w:val="none" w:sz="0" w:space="0" w:color="auto"/>
        <w:right w:val="none" w:sz="0" w:space="0" w:color="auto"/>
      </w:divBdr>
    </w:div>
    <w:div w:id="1387100952">
      <w:bodyDiv w:val="1"/>
      <w:marLeft w:val="0"/>
      <w:marRight w:val="0"/>
      <w:marTop w:val="0"/>
      <w:marBottom w:val="0"/>
      <w:divBdr>
        <w:top w:val="none" w:sz="0" w:space="0" w:color="auto"/>
        <w:left w:val="none" w:sz="0" w:space="0" w:color="auto"/>
        <w:bottom w:val="none" w:sz="0" w:space="0" w:color="auto"/>
        <w:right w:val="none" w:sz="0" w:space="0" w:color="auto"/>
      </w:divBdr>
    </w:div>
    <w:div w:id="1387871436">
      <w:bodyDiv w:val="1"/>
      <w:marLeft w:val="0"/>
      <w:marRight w:val="0"/>
      <w:marTop w:val="0"/>
      <w:marBottom w:val="0"/>
      <w:divBdr>
        <w:top w:val="none" w:sz="0" w:space="0" w:color="auto"/>
        <w:left w:val="none" w:sz="0" w:space="0" w:color="auto"/>
        <w:bottom w:val="none" w:sz="0" w:space="0" w:color="auto"/>
        <w:right w:val="none" w:sz="0" w:space="0" w:color="auto"/>
      </w:divBdr>
    </w:div>
    <w:div w:id="1394818646">
      <w:bodyDiv w:val="1"/>
      <w:marLeft w:val="0"/>
      <w:marRight w:val="0"/>
      <w:marTop w:val="0"/>
      <w:marBottom w:val="0"/>
      <w:divBdr>
        <w:top w:val="none" w:sz="0" w:space="0" w:color="auto"/>
        <w:left w:val="none" w:sz="0" w:space="0" w:color="auto"/>
        <w:bottom w:val="none" w:sz="0" w:space="0" w:color="auto"/>
        <w:right w:val="none" w:sz="0" w:space="0" w:color="auto"/>
      </w:divBdr>
    </w:div>
    <w:div w:id="1396050144">
      <w:bodyDiv w:val="1"/>
      <w:marLeft w:val="0"/>
      <w:marRight w:val="0"/>
      <w:marTop w:val="0"/>
      <w:marBottom w:val="0"/>
      <w:divBdr>
        <w:top w:val="none" w:sz="0" w:space="0" w:color="auto"/>
        <w:left w:val="none" w:sz="0" w:space="0" w:color="auto"/>
        <w:bottom w:val="none" w:sz="0" w:space="0" w:color="auto"/>
        <w:right w:val="none" w:sz="0" w:space="0" w:color="auto"/>
      </w:divBdr>
    </w:div>
    <w:div w:id="1396322857">
      <w:bodyDiv w:val="1"/>
      <w:marLeft w:val="0"/>
      <w:marRight w:val="0"/>
      <w:marTop w:val="0"/>
      <w:marBottom w:val="0"/>
      <w:divBdr>
        <w:top w:val="none" w:sz="0" w:space="0" w:color="auto"/>
        <w:left w:val="none" w:sz="0" w:space="0" w:color="auto"/>
        <w:bottom w:val="none" w:sz="0" w:space="0" w:color="auto"/>
        <w:right w:val="none" w:sz="0" w:space="0" w:color="auto"/>
      </w:divBdr>
    </w:div>
    <w:div w:id="1400861425">
      <w:bodyDiv w:val="1"/>
      <w:marLeft w:val="0"/>
      <w:marRight w:val="0"/>
      <w:marTop w:val="0"/>
      <w:marBottom w:val="0"/>
      <w:divBdr>
        <w:top w:val="none" w:sz="0" w:space="0" w:color="auto"/>
        <w:left w:val="none" w:sz="0" w:space="0" w:color="auto"/>
        <w:bottom w:val="none" w:sz="0" w:space="0" w:color="auto"/>
        <w:right w:val="none" w:sz="0" w:space="0" w:color="auto"/>
      </w:divBdr>
      <w:divsChild>
        <w:div w:id="364134173">
          <w:marLeft w:val="0"/>
          <w:marRight w:val="0"/>
          <w:marTop w:val="0"/>
          <w:marBottom w:val="0"/>
          <w:divBdr>
            <w:top w:val="none" w:sz="0" w:space="0" w:color="auto"/>
            <w:left w:val="none" w:sz="0" w:space="0" w:color="auto"/>
            <w:bottom w:val="none" w:sz="0" w:space="0" w:color="auto"/>
            <w:right w:val="none" w:sz="0" w:space="0" w:color="auto"/>
          </w:divBdr>
        </w:div>
      </w:divsChild>
    </w:div>
    <w:div w:id="1404840028">
      <w:bodyDiv w:val="1"/>
      <w:marLeft w:val="0"/>
      <w:marRight w:val="0"/>
      <w:marTop w:val="0"/>
      <w:marBottom w:val="0"/>
      <w:divBdr>
        <w:top w:val="none" w:sz="0" w:space="0" w:color="auto"/>
        <w:left w:val="none" w:sz="0" w:space="0" w:color="auto"/>
        <w:bottom w:val="none" w:sz="0" w:space="0" w:color="auto"/>
        <w:right w:val="none" w:sz="0" w:space="0" w:color="auto"/>
      </w:divBdr>
    </w:div>
    <w:div w:id="1420712890">
      <w:bodyDiv w:val="1"/>
      <w:marLeft w:val="0"/>
      <w:marRight w:val="0"/>
      <w:marTop w:val="0"/>
      <w:marBottom w:val="0"/>
      <w:divBdr>
        <w:top w:val="none" w:sz="0" w:space="0" w:color="auto"/>
        <w:left w:val="none" w:sz="0" w:space="0" w:color="auto"/>
        <w:bottom w:val="none" w:sz="0" w:space="0" w:color="auto"/>
        <w:right w:val="none" w:sz="0" w:space="0" w:color="auto"/>
      </w:divBdr>
    </w:div>
    <w:div w:id="1423457150">
      <w:bodyDiv w:val="1"/>
      <w:marLeft w:val="0"/>
      <w:marRight w:val="0"/>
      <w:marTop w:val="0"/>
      <w:marBottom w:val="0"/>
      <w:divBdr>
        <w:top w:val="none" w:sz="0" w:space="0" w:color="auto"/>
        <w:left w:val="none" w:sz="0" w:space="0" w:color="auto"/>
        <w:bottom w:val="none" w:sz="0" w:space="0" w:color="auto"/>
        <w:right w:val="none" w:sz="0" w:space="0" w:color="auto"/>
      </w:divBdr>
      <w:divsChild>
        <w:div w:id="276331514">
          <w:marLeft w:val="562"/>
          <w:marRight w:val="0"/>
          <w:marTop w:val="0"/>
          <w:marBottom w:val="0"/>
          <w:divBdr>
            <w:top w:val="none" w:sz="0" w:space="0" w:color="auto"/>
            <w:left w:val="none" w:sz="0" w:space="0" w:color="auto"/>
            <w:bottom w:val="none" w:sz="0" w:space="0" w:color="auto"/>
            <w:right w:val="none" w:sz="0" w:space="0" w:color="auto"/>
          </w:divBdr>
        </w:div>
        <w:div w:id="1635865088">
          <w:marLeft w:val="562"/>
          <w:marRight w:val="0"/>
          <w:marTop w:val="0"/>
          <w:marBottom w:val="0"/>
          <w:divBdr>
            <w:top w:val="none" w:sz="0" w:space="0" w:color="auto"/>
            <w:left w:val="none" w:sz="0" w:space="0" w:color="auto"/>
            <w:bottom w:val="none" w:sz="0" w:space="0" w:color="auto"/>
            <w:right w:val="none" w:sz="0" w:space="0" w:color="auto"/>
          </w:divBdr>
        </w:div>
        <w:div w:id="1742294797">
          <w:marLeft w:val="562"/>
          <w:marRight w:val="0"/>
          <w:marTop w:val="0"/>
          <w:marBottom w:val="0"/>
          <w:divBdr>
            <w:top w:val="none" w:sz="0" w:space="0" w:color="auto"/>
            <w:left w:val="none" w:sz="0" w:space="0" w:color="auto"/>
            <w:bottom w:val="none" w:sz="0" w:space="0" w:color="auto"/>
            <w:right w:val="none" w:sz="0" w:space="0" w:color="auto"/>
          </w:divBdr>
        </w:div>
        <w:div w:id="1817263195">
          <w:marLeft w:val="562"/>
          <w:marRight w:val="0"/>
          <w:marTop w:val="0"/>
          <w:marBottom w:val="0"/>
          <w:divBdr>
            <w:top w:val="none" w:sz="0" w:space="0" w:color="auto"/>
            <w:left w:val="none" w:sz="0" w:space="0" w:color="auto"/>
            <w:bottom w:val="none" w:sz="0" w:space="0" w:color="auto"/>
            <w:right w:val="none" w:sz="0" w:space="0" w:color="auto"/>
          </w:divBdr>
        </w:div>
        <w:div w:id="2052260549">
          <w:marLeft w:val="562"/>
          <w:marRight w:val="0"/>
          <w:marTop w:val="0"/>
          <w:marBottom w:val="0"/>
          <w:divBdr>
            <w:top w:val="none" w:sz="0" w:space="0" w:color="auto"/>
            <w:left w:val="none" w:sz="0" w:space="0" w:color="auto"/>
            <w:bottom w:val="none" w:sz="0" w:space="0" w:color="auto"/>
            <w:right w:val="none" w:sz="0" w:space="0" w:color="auto"/>
          </w:divBdr>
        </w:div>
      </w:divsChild>
    </w:div>
    <w:div w:id="1426653457">
      <w:bodyDiv w:val="1"/>
      <w:marLeft w:val="0"/>
      <w:marRight w:val="0"/>
      <w:marTop w:val="0"/>
      <w:marBottom w:val="0"/>
      <w:divBdr>
        <w:top w:val="none" w:sz="0" w:space="0" w:color="auto"/>
        <w:left w:val="none" w:sz="0" w:space="0" w:color="auto"/>
        <w:bottom w:val="none" w:sz="0" w:space="0" w:color="auto"/>
        <w:right w:val="none" w:sz="0" w:space="0" w:color="auto"/>
      </w:divBdr>
    </w:div>
    <w:div w:id="1430616167">
      <w:bodyDiv w:val="1"/>
      <w:marLeft w:val="0"/>
      <w:marRight w:val="0"/>
      <w:marTop w:val="0"/>
      <w:marBottom w:val="0"/>
      <w:divBdr>
        <w:top w:val="none" w:sz="0" w:space="0" w:color="auto"/>
        <w:left w:val="none" w:sz="0" w:space="0" w:color="auto"/>
        <w:bottom w:val="none" w:sz="0" w:space="0" w:color="auto"/>
        <w:right w:val="none" w:sz="0" w:space="0" w:color="auto"/>
      </w:divBdr>
    </w:div>
    <w:div w:id="1435006961">
      <w:bodyDiv w:val="1"/>
      <w:marLeft w:val="0"/>
      <w:marRight w:val="0"/>
      <w:marTop w:val="0"/>
      <w:marBottom w:val="0"/>
      <w:divBdr>
        <w:top w:val="none" w:sz="0" w:space="0" w:color="auto"/>
        <w:left w:val="none" w:sz="0" w:space="0" w:color="auto"/>
        <w:bottom w:val="none" w:sz="0" w:space="0" w:color="auto"/>
        <w:right w:val="none" w:sz="0" w:space="0" w:color="auto"/>
      </w:divBdr>
    </w:div>
    <w:div w:id="1435636289">
      <w:bodyDiv w:val="1"/>
      <w:marLeft w:val="0"/>
      <w:marRight w:val="0"/>
      <w:marTop w:val="0"/>
      <w:marBottom w:val="0"/>
      <w:divBdr>
        <w:top w:val="none" w:sz="0" w:space="0" w:color="auto"/>
        <w:left w:val="none" w:sz="0" w:space="0" w:color="auto"/>
        <w:bottom w:val="none" w:sz="0" w:space="0" w:color="auto"/>
        <w:right w:val="none" w:sz="0" w:space="0" w:color="auto"/>
      </w:divBdr>
      <w:divsChild>
        <w:div w:id="578708135">
          <w:marLeft w:val="0"/>
          <w:marRight w:val="0"/>
          <w:marTop w:val="0"/>
          <w:marBottom w:val="0"/>
          <w:divBdr>
            <w:top w:val="none" w:sz="0" w:space="0" w:color="auto"/>
            <w:left w:val="none" w:sz="0" w:space="0" w:color="auto"/>
            <w:bottom w:val="none" w:sz="0" w:space="0" w:color="auto"/>
            <w:right w:val="none" w:sz="0" w:space="0" w:color="auto"/>
          </w:divBdr>
          <w:divsChild>
            <w:div w:id="17786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64681">
      <w:bodyDiv w:val="1"/>
      <w:marLeft w:val="0"/>
      <w:marRight w:val="0"/>
      <w:marTop w:val="0"/>
      <w:marBottom w:val="0"/>
      <w:divBdr>
        <w:top w:val="none" w:sz="0" w:space="0" w:color="auto"/>
        <w:left w:val="none" w:sz="0" w:space="0" w:color="auto"/>
        <w:bottom w:val="none" w:sz="0" w:space="0" w:color="auto"/>
        <w:right w:val="none" w:sz="0" w:space="0" w:color="auto"/>
      </w:divBdr>
      <w:divsChild>
        <w:div w:id="645740148">
          <w:marLeft w:val="0"/>
          <w:marRight w:val="0"/>
          <w:marTop w:val="0"/>
          <w:marBottom w:val="0"/>
          <w:divBdr>
            <w:top w:val="none" w:sz="0" w:space="0" w:color="auto"/>
            <w:left w:val="none" w:sz="0" w:space="0" w:color="auto"/>
            <w:bottom w:val="none" w:sz="0" w:space="0" w:color="auto"/>
            <w:right w:val="none" w:sz="0" w:space="0" w:color="auto"/>
          </w:divBdr>
        </w:div>
      </w:divsChild>
    </w:div>
    <w:div w:id="1437404702">
      <w:bodyDiv w:val="1"/>
      <w:marLeft w:val="0"/>
      <w:marRight w:val="0"/>
      <w:marTop w:val="0"/>
      <w:marBottom w:val="0"/>
      <w:divBdr>
        <w:top w:val="none" w:sz="0" w:space="0" w:color="auto"/>
        <w:left w:val="none" w:sz="0" w:space="0" w:color="auto"/>
        <w:bottom w:val="none" w:sz="0" w:space="0" w:color="auto"/>
        <w:right w:val="none" w:sz="0" w:space="0" w:color="auto"/>
      </w:divBdr>
    </w:div>
    <w:div w:id="1441560952">
      <w:bodyDiv w:val="1"/>
      <w:marLeft w:val="0"/>
      <w:marRight w:val="0"/>
      <w:marTop w:val="0"/>
      <w:marBottom w:val="0"/>
      <w:divBdr>
        <w:top w:val="none" w:sz="0" w:space="0" w:color="auto"/>
        <w:left w:val="none" w:sz="0" w:space="0" w:color="auto"/>
        <w:bottom w:val="none" w:sz="0" w:space="0" w:color="auto"/>
        <w:right w:val="none" w:sz="0" w:space="0" w:color="auto"/>
      </w:divBdr>
    </w:div>
    <w:div w:id="1441683998">
      <w:bodyDiv w:val="1"/>
      <w:marLeft w:val="0"/>
      <w:marRight w:val="0"/>
      <w:marTop w:val="0"/>
      <w:marBottom w:val="0"/>
      <w:divBdr>
        <w:top w:val="none" w:sz="0" w:space="0" w:color="auto"/>
        <w:left w:val="none" w:sz="0" w:space="0" w:color="auto"/>
        <w:bottom w:val="none" w:sz="0" w:space="0" w:color="auto"/>
        <w:right w:val="none" w:sz="0" w:space="0" w:color="auto"/>
      </w:divBdr>
    </w:div>
    <w:div w:id="1451557908">
      <w:bodyDiv w:val="1"/>
      <w:marLeft w:val="0"/>
      <w:marRight w:val="0"/>
      <w:marTop w:val="0"/>
      <w:marBottom w:val="0"/>
      <w:divBdr>
        <w:top w:val="none" w:sz="0" w:space="0" w:color="auto"/>
        <w:left w:val="none" w:sz="0" w:space="0" w:color="auto"/>
        <w:bottom w:val="none" w:sz="0" w:space="0" w:color="auto"/>
        <w:right w:val="none" w:sz="0" w:space="0" w:color="auto"/>
      </w:divBdr>
    </w:div>
    <w:div w:id="1459447572">
      <w:bodyDiv w:val="1"/>
      <w:marLeft w:val="0"/>
      <w:marRight w:val="0"/>
      <w:marTop w:val="0"/>
      <w:marBottom w:val="0"/>
      <w:divBdr>
        <w:top w:val="none" w:sz="0" w:space="0" w:color="auto"/>
        <w:left w:val="none" w:sz="0" w:space="0" w:color="auto"/>
        <w:bottom w:val="none" w:sz="0" w:space="0" w:color="auto"/>
        <w:right w:val="none" w:sz="0" w:space="0" w:color="auto"/>
      </w:divBdr>
    </w:div>
    <w:div w:id="1460685112">
      <w:bodyDiv w:val="1"/>
      <w:marLeft w:val="0"/>
      <w:marRight w:val="0"/>
      <w:marTop w:val="0"/>
      <w:marBottom w:val="0"/>
      <w:divBdr>
        <w:top w:val="none" w:sz="0" w:space="0" w:color="auto"/>
        <w:left w:val="none" w:sz="0" w:space="0" w:color="auto"/>
        <w:bottom w:val="none" w:sz="0" w:space="0" w:color="auto"/>
        <w:right w:val="none" w:sz="0" w:space="0" w:color="auto"/>
      </w:divBdr>
    </w:div>
    <w:div w:id="1463768728">
      <w:bodyDiv w:val="1"/>
      <w:marLeft w:val="0"/>
      <w:marRight w:val="0"/>
      <w:marTop w:val="0"/>
      <w:marBottom w:val="0"/>
      <w:divBdr>
        <w:top w:val="none" w:sz="0" w:space="0" w:color="auto"/>
        <w:left w:val="none" w:sz="0" w:space="0" w:color="auto"/>
        <w:bottom w:val="none" w:sz="0" w:space="0" w:color="auto"/>
        <w:right w:val="none" w:sz="0" w:space="0" w:color="auto"/>
      </w:divBdr>
    </w:div>
    <w:div w:id="1471052430">
      <w:bodyDiv w:val="1"/>
      <w:marLeft w:val="0"/>
      <w:marRight w:val="0"/>
      <w:marTop w:val="0"/>
      <w:marBottom w:val="0"/>
      <w:divBdr>
        <w:top w:val="none" w:sz="0" w:space="0" w:color="auto"/>
        <w:left w:val="none" w:sz="0" w:space="0" w:color="auto"/>
        <w:bottom w:val="none" w:sz="0" w:space="0" w:color="auto"/>
        <w:right w:val="none" w:sz="0" w:space="0" w:color="auto"/>
      </w:divBdr>
    </w:div>
    <w:div w:id="1476488455">
      <w:bodyDiv w:val="1"/>
      <w:marLeft w:val="0"/>
      <w:marRight w:val="0"/>
      <w:marTop w:val="0"/>
      <w:marBottom w:val="0"/>
      <w:divBdr>
        <w:top w:val="none" w:sz="0" w:space="0" w:color="auto"/>
        <w:left w:val="none" w:sz="0" w:space="0" w:color="auto"/>
        <w:bottom w:val="none" w:sz="0" w:space="0" w:color="auto"/>
        <w:right w:val="none" w:sz="0" w:space="0" w:color="auto"/>
      </w:divBdr>
      <w:divsChild>
        <w:div w:id="42947606">
          <w:marLeft w:val="0"/>
          <w:marRight w:val="0"/>
          <w:marTop w:val="0"/>
          <w:marBottom w:val="0"/>
          <w:divBdr>
            <w:top w:val="none" w:sz="0" w:space="0" w:color="auto"/>
            <w:left w:val="none" w:sz="0" w:space="0" w:color="auto"/>
            <w:bottom w:val="none" w:sz="0" w:space="0" w:color="auto"/>
            <w:right w:val="none" w:sz="0" w:space="0" w:color="auto"/>
          </w:divBdr>
          <w:divsChild>
            <w:div w:id="1369791608">
              <w:marLeft w:val="0"/>
              <w:marRight w:val="0"/>
              <w:marTop w:val="0"/>
              <w:marBottom w:val="0"/>
              <w:divBdr>
                <w:top w:val="none" w:sz="0" w:space="0" w:color="auto"/>
                <w:left w:val="none" w:sz="0" w:space="0" w:color="auto"/>
                <w:bottom w:val="none" w:sz="0" w:space="0" w:color="auto"/>
                <w:right w:val="none" w:sz="0" w:space="0" w:color="auto"/>
              </w:divBdr>
            </w:div>
          </w:divsChild>
        </w:div>
        <w:div w:id="89548814">
          <w:marLeft w:val="0"/>
          <w:marRight w:val="0"/>
          <w:marTop w:val="0"/>
          <w:marBottom w:val="0"/>
          <w:divBdr>
            <w:top w:val="none" w:sz="0" w:space="0" w:color="auto"/>
            <w:left w:val="none" w:sz="0" w:space="0" w:color="auto"/>
            <w:bottom w:val="none" w:sz="0" w:space="0" w:color="auto"/>
            <w:right w:val="none" w:sz="0" w:space="0" w:color="auto"/>
          </w:divBdr>
          <w:divsChild>
            <w:div w:id="1774125830">
              <w:marLeft w:val="0"/>
              <w:marRight w:val="0"/>
              <w:marTop w:val="0"/>
              <w:marBottom w:val="0"/>
              <w:divBdr>
                <w:top w:val="none" w:sz="0" w:space="0" w:color="auto"/>
                <w:left w:val="none" w:sz="0" w:space="0" w:color="auto"/>
                <w:bottom w:val="none" w:sz="0" w:space="0" w:color="auto"/>
                <w:right w:val="none" w:sz="0" w:space="0" w:color="auto"/>
              </w:divBdr>
            </w:div>
          </w:divsChild>
        </w:div>
        <w:div w:id="400491359">
          <w:marLeft w:val="0"/>
          <w:marRight w:val="0"/>
          <w:marTop w:val="0"/>
          <w:marBottom w:val="0"/>
          <w:divBdr>
            <w:top w:val="none" w:sz="0" w:space="0" w:color="auto"/>
            <w:left w:val="none" w:sz="0" w:space="0" w:color="auto"/>
            <w:bottom w:val="none" w:sz="0" w:space="0" w:color="auto"/>
            <w:right w:val="none" w:sz="0" w:space="0" w:color="auto"/>
          </w:divBdr>
          <w:divsChild>
            <w:div w:id="1952006192">
              <w:marLeft w:val="0"/>
              <w:marRight w:val="0"/>
              <w:marTop w:val="0"/>
              <w:marBottom w:val="0"/>
              <w:divBdr>
                <w:top w:val="none" w:sz="0" w:space="0" w:color="auto"/>
                <w:left w:val="none" w:sz="0" w:space="0" w:color="auto"/>
                <w:bottom w:val="none" w:sz="0" w:space="0" w:color="auto"/>
                <w:right w:val="none" w:sz="0" w:space="0" w:color="auto"/>
              </w:divBdr>
            </w:div>
          </w:divsChild>
        </w:div>
        <w:div w:id="459568563">
          <w:marLeft w:val="0"/>
          <w:marRight w:val="0"/>
          <w:marTop w:val="0"/>
          <w:marBottom w:val="0"/>
          <w:divBdr>
            <w:top w:val="none" w:sz="0" w:space="0" w:color="auto"/>
            <w:left w:val="none" w:sz="0" w:space="0" w:color="auto"/>
            <w:bottom w:val="none" w:sz="0" w:space="0" w:color="auto"/>
            <w:right w:val="none" w:sz="0" w:space="0" w:color="auto"/>
          </w:divBdr>
          <w:divsChild>
            <w:div w:id="880560561">
              <w:marLeft w:val="0"/>
              <w:marRight w:val="0"/>
              <w:marTop w:val="0"/>
              <w:marBottom w:val="0"/>
              <w:divBdr>
                <w:top w:val="none" w:sz="0" w:space="0" w:color="auto"/>
                <w:left w:val="none" w:sz="0" w:space="0" w:color="auto"/>
                <w:bottom w:val="none" w:sz="0" w:space="0" w:color="auto"/>
                <w:right w:val="none" w:sz="0" w:space="0" w:color="auto"/>
              </w:divBdr>
            </w:div>
            <w:div w:id="908006135">
              <w:marLeft w:val="0"/>
              <w:marRight w:val="0"/>
              <w:marTop w:val="0"/>
              <w:marBottom w:val="0"/>
              <w:divBdr>
                <w:top w:val="none" w:sz="0" w:space="0" w:color="auto"/>
                <w:left w:val="none" w:sz="0" w:space="0" w:color="auto"/>
                <w:bottom w:val="none" w:sz="0" w:space="0" w:color="auto"/>
                <w:right w:val="none" w:sz="0" w:space="0" w:color="auto"/>
              </w:divBdr>
            </w:div>
          </w:divsChild>
        </w:div>
        <w:div w:id="692193608">
          <w:marLeft w:val="0"/>
          <w:marRight w:val="0"/>
          <w:marTop w:val="0"/>
          <w:marBottom w:val="0"/>
          <w:divBdr>
            <w:top w:val="none" w:sz="0" w:space="0" w:color="auto"/>
            <w:left w:val="none" w:sz="0" w:space="0" w:color="auto"/>
            <w:bottom w:val="none" w:sz="0" w:space="0" w:color="auto"/>
            <w:right w:val="none" w:sz="0" w:space="0" w:color="auto"/>
          </w:divBdr>
          <w:divsChild>
            <w:div w:id="1384477518">
              <w:marLeft w:val="0"/>
              <w:marRight w:val="0"/>
              <w:marTop w:val="0"/>
              <w:marBottom w:val="0"/>
              <w:divBdr>
                <w:top w:val="none" w:sz="0" w:space="0" w:color="auto"/>
                <w:left w:val="none" w:sz="0" w:space="0" w:color="auto"/>
                <w:bottom w:val="none" w:sz="0" w:space="0" w:color="auto"/>
                <w:right w:val="none" w:sz="0" w:space="0" w:color="auto"/>
              </w:divBdr>
            </w:div>
          </w:divsChild>
        </w:div>
        <w:div w:id="786239132">
          <w:marLeft w:val="0"/>
          <w:marRight w:val="0"/>
          <w:marTop w:val="0"/>
          <w:marBottom w:val="0"/>
          <w:divBdr>
            <w:top w:val="none" w:sz="0" w:space="0" w:color="auto"/>
            <w:left w:val="none" w:sz="0" w:space="0" w:color="auto"/>
            <w:bottom w:val="none" w:sz="0" w:space="0" w:color="auto"/>
            <w:right w:val="none" w:sz="0" w:space="0" w:color="auto"/>
          </w:divBdr>
          <w:divsChild>
            <w:div w:id="931742385">
              <w:marLeft w:val="0"/>
              <w:marRight w:val="0"/>
              <w:marTop w:val="0"/>
              <w:marBottom w:val="0"/>
              <w:divBdr>
                <w:top w:val="none" w:sz="0" w:space="0" w:color="auto"/>
                <w:left w:val="none" w:sz="0" w:space="0" w:color="auto"/>
                <w:bottom w:val="none" w:sz="0" w:space="0" w:color="auto"/>
                <w:right w:val="none" w:sz="0" w:space="0" w:color="auto"/>
              </w:divBdr>
            </w:div>
          </w:divsChild>
        </w:div>
        <w:div w:id="803893365">
          <w:marLeft w:val="0"/>
          <w:marRight w:val="0"/>
          <w:marTop w:val="0"/>
          <w:marBottom w:val="0"/>
          <w:divBdr>
            <w:top w:val="none" w:sz="0" w:space="0" w:color="auto"/>
            <w:left w:val="none" w:sz="0" w:space="0" w:color="auto"/>
            <w:bottom w:val="none" w:sz="0" w:space="0" w:color="auto"/>
            <w:right w:val="none" w:sz="0" w:space="0" w:color="auto"/>
          </w:divBdr>
          <w:divsChild>
            <w:div w:id="1438677712">
              <w:marLeft w:val="0"/>
              <w:marRight w:val="0"/>
              <w:marTop w:val="0"/>
              <w:marBottom w:val="0"/>
              <w:divBdr>
                <w:top w:val="none" w:sz="0" w:space="0" w:color="auto"/>
                <w:left w:val="none" w:sz="0" w:space="0" w:color="auto"/>
                <w:bottom w:val="none" w:sz="0" w:space="0" w:color="auto"/>
                <w:right w:val="none" w:sz="0" w:space="0" w:color="auto"/>
              </w:divBdr>
            </w:div>
            <w:div w:id="2087457478">
              <w:marLeft w:val="0"/>
              <w:marRight w:val="0"/>
              <w:marTop w:val="0"/>
              <w:marBottom w:val="0"/>
              <w:divBdr>
                <w:top w:val="none" w:sz="0" w:space="0" w:color="auto"/>
                <w:left w:val="none" w:sz="0" w:space="0" w:color="auto"/>
                <w:bottom w:val="none" w:sz="0" w:space="0" w:color="auto"/>
                <w:right w:val="none" w:sz="0" w:space="0" w:color="auto"/>
              </w:divBdr>
            </w:div>
          </w:divsChild>
        </w:div>
        <w:div w:id="911083802">
          <w:marLeft w:val="0"/>
          <w:marRight w:val="0"/>
          <w:marTop w:val="0"/>
          <w:marBottom w:val="0"/>
          <w:divBdr>
            <w:top w:val="none" w:sz="0" w:space="0" w:color="auto"/>
            <w:left w:val="none" w:sz="0" w:space="0" w:color="auto"/>
            <w:bottom w:val="none" w:sz="0" w:space="0" w:color="auto"/>
            <w:right w:val="none" w:sz="0" w:space="0" w:color="auto"/>
          </w:divBdr>
          <w:divsChild>
            <w:div w:id="1682510350">
              <w:marLeft w:val="0"/>
              <w:marRight w:val="0"/>
              <w:marTop w:val="0"/>
              <w:marBottom w:val="0"/>
              <w:divBdr>
                <w:top w:val="none" w:sz="0" w:space="0" w:color="auto"/>
                <w:left w:val="none" w:sz="0" w:space="0" w:color="auto"/>
                <w:bottom w:val="none" w:sz="0" w:space="0" w:color="auto"/>
                <w:right w:val="none" w:sz="0" w:space="0" w:color="auto"/>
              </w:divBdr>
            </w:div>
          </w:divsChild>
        </w:div>
        <w:div w:id="1028798819">
          <w:marLeft w:val="0"/>
          <w:marRight w:val="0"/>
          <w:marTop w:val="0"/>
          <w:marBottom w:val="0"/>
          <w:divBdr>
            <w:top w:val="none" w:sz="0" w:space="0" w:color="auto"/>
            <w:left w:val="none" w:sz="0" w:space="0" w:color="auto"/>
            <w:bottom w:val="none" w:sz="0" w:space="0" w:color="auto"/>
            <w:right w:val="none" w:sz="0" w:space="0" w:color="auto"/>
          </w:divBdr>
          <w:divsChild>
            <w:div w:id="332686625">
              <w:marLeft w:val="0"/>
              <w:marRight w:val="0"/>
              <w:marTop w:val="0"/>
              <w:marBottom w:val="0"/>
              <w:divBdr>
                <w:top w:val="none" w:sz="0" w:space="0" w:color="auto"/>
                <w:left w:val="none" w:sz="0" w:space="0" w:color="auto"/>
                <w:bottom w:val="none" w:sz="0" w:space="0" w:color="auto"/>
                <w:right w:val="none" w:sz="0" w:space="0" w:color="auto"/>
              </w:divBdr>
            </w:div>
          </w:divsChild>
        </w:div>
        <w:div w:id="1245530915">
          <w:marLeft w:val="0"/>
          <w:marRight w:val="0"/>
          <w:marTop w:val="0"/>
          <w:marBottom w:val="0"/>
          <w:divBdr>
            <w:top w:val="none" w:sz="0" w:space="0" w:color="auto"/>
            <w:left w:val="none" w:sz="0" w:space="0" w:color="auto"/>
            <w:bottom w:val="none" w:sz="0" w:space="0" w:color="auto"/>
            <w:right w:val="none" w:sz="0" w:space="0" w:color="auto"/>
          </w:divBdr>
          <w:divsChild>
            <w:div w:id="387993733">
              <w:marLeft w:val="0"/>
              <w:marRight w:val="0"/>
              <w:marTop w:val="0"/>
              <w:marBottom w:val="0"/>
              <w:divBdr>
                <w:top w:val="none" w:sz="0" w:space="0" w:color="auto"/>
                <w:left w:val="none" w:sz="0" w:space="0" w:color="auto"/>
                <w:bottom w:val="none" w:sz="0" w:space="0" w:color="auto"/>
                <w:right w:val="none" w:sz="0" w:space="0" w:color="auto"/>
              </w:divBdr>
            </w:div>
            <w:div w:id="788627170">
              <w:marLeft w:val="0"/>
              <w:marRight w:val="0"/>
              <w:marTop w:val="0"/>
              <w:marBottom w:val="0"/>
              <w:divBdr>
                <w:top w:val="none" w:sz="0" w:space="0" w:color="auto"/>
                <w:left w:val="none" w:sz="0" w:space="0" w:color="auto"/>
                <w:bottom w:val="none" w:sz="0" w:space="0" w:color="auto"/>
                <w:right w:val="none" w:sz="0" w:space="0" w:color="auto"/>
              </w:divBdr>
            </w:div>
          </w:divsChild>
        </w:div>
        <w:div w:id="1272712523">
          <w:marLeft w:val="0"/>
          <w:marRight w:val="0"/>
          <w:marTop w:val="0"/>
          <w:marBottom w:val="0"/>
          <w:divBdr>
            <w:top w:val="none" w:sz="0" w:space="0" w:color="auto"/>
            <w:left w:val="none" w:sz="0" w:space="0" w:color="auto"/>
            <w:bottom w:val="none" w:sz="0" w:space="0" w:color="auto"/>
            <w:right w:val="none" w:sz="0" w:space="0" w:color="auto"/>
          </w:divBdr>
          <w:divsChild>
            <w:div w:id="376392721">
              <w:marLeft w:val="0"/>
              <w:marRight w:val="0"/>
              <w:marTop w:val="0"/>
              <w:marBottom w:val="0"/>
              <w:divBdr>
                <w:top w:val="none" w:sz="0" w:space="0" w:color="auto"/>
                <w:left w:val="none" w:sz="0" w:space="0" w:color="auto"/>
                <w:bottom w:val="none" w:sz="0" w:space="0" w:color="auto"/>
                <w:right w:val="none" w:sz="0" w:space="0" w:color="auto"/>
              </w:divBdr>
            </w:div>
          </w:divsChild>
        </w:div>
        <w:div w:id="1351106839">
          <w:marLeft w:val="0"/>
          <w:marRight w:val="0"/>
          <w:marTop w:val="0"/>
          <w:marBottom w:val="0"/>
          <w:divBdr>
            <w:top w:val="none" w:sz="0" w:space="0" w:color="auto"/>
            <w:left w:val="none" w:sz="0" w:space="0" w:color="auto"/>
            <w:bottom w:val="none" w:sz="0" w:space="0" w:color="auto"/>
            <w:right w:val="none" w:sz="0" w:space="0" w:color="auto"/>
          </w:divBdr>
          <w:divsChild>
            <w:div w:id="125052519">
              <w:marLeft w:val="0"/>
              <w:marRight w:val="0"/>
              <w:marTop w:val="0"/>
              <w:marBottom w:val="0"/>
              <w:divBdr>
                <w:top w:val="none" w:sz="0" w:space="0" w:color="auto"/>
                <w:left w:val="none" w:sz="0" w:space="0" w:color="auto"/>
                <w:bottom w:val="none" w:sz="0" w:space="0" w:color="auto"/>
                <w:right w:val="none" w:sz="0" w:space="0" w:color="auto"/>
              </w:divBdr>
            </w:div>
          </w:divsChild>
        </w:div>
        <w:div w:id="1565144969">
          <w:marLeft w:val="0"/>
          <w:marRight w:val="0"/>
          <w:marTop w:val="0"/>
          <w:marBottom w:val="0"/>
          <w:divBdr>
            <w:top w:val="none" w:sz="0" w:space="0" w:color="auto"/>
            <w:left w:val="none" w:sz="0" w:space="0" w:color="auto"/>
            <w:bottom w:val="none" w:sz="0" w:space="0" w:color="auto"/>
            <w:right w:val="none" w:sz="0" w:space="0" w:color="auto"/>
          </w:divBdr>
          <w:divsChild>
            <w:div w:id="12655267">
              <w:marLeft w:val="0"/>
              <w:marRight w:val="0"/>
              <w:marTop w:val="0"/>
              <w:marBottom w:val="0"/>
              <w:divBdr>
                <w:top w:val="none" w:sz="0" w:space="0" w:color="auto"/>
                <w:left w:val="none" w:sz="0" w:space="0" w:color="auto"/>
                <w:bottom w:val="none" w:sz="0" w:space="0" w:color="auto"/>
                <w:right w:val="none" w:sz="0" w:space="0" w:color="auto"/>
              </w:divBdr>
            </w:div>
          </w:divsChild>
        </w:div>
        <w:div w:id="1618440907">
          <w:marLeft w:val="0"/>
          <w:marRight w:val="0"/>
          <w:marTop w:val="0"/>
          <w:marBottom w:val="0"/>
          <w:divBdr>
            <w:top w:val="none" w:sz="0" w:space="0" w:color="auto"/>
            <w:left w:val="none" w:sz="0" w:space="0" w:color="auto"/>
            <w:bottom w:val="none" w:sz="0" w:space="0" w:color="auto"/>
            <w:right w:val="none" w:sz="0" w:space="0" w:color="auto"/>
          </w:divBdr>
          <w:divsChild>
            <w:div w:id="26638367">
              <w:marLeft w:val="0"/>
              <w:marRight w:val="0"/>
              <w:marTop w:val="0"/>
              <w:marBottom w:val="0"/>
              <w:divBdr>
                <w:top w:val="none" w:sz="0" w:space="0" w:color="auto"/>
                <w:left w:val="none" w:sz="0" w:space="0" w:color="auto"/>
                <w:bottom w:val="none" w:sz="0" w:space="0" w:color="auto"/>
                <w:right w:val="none" w:sz="0" w:space="0" w:color="auto"/>
              </w:divBdr>
            </w:div>
            <w:div w:id="45225729">
              <w:marLeft w:val="0"/>
              <w:marRight w:val="0"/>
              <w:marTop w:val="0"/>
              <w:marBottom w:val="0"/>
              <w:divBdr>
                <w:top w:val="none" w:sz="0" w:space="0" w:color="auto"/>
                <w:left w:val="none" w:sz="0" w:space="0" w:color="auto"/>
                <w:bottom w:val="none" w:sz="0" w:space="0" w:color="auto"/>
                <w:right w:val="none" w:sz="0" w:space="0" w:color="auto"/>
              </w:divBdr>
            </w:div>
          </w:divsChild>
        </w:div>
        <w:div w:id="1831747835">
          <w:marLeft w:val="0"/>
          <w:marRight w:val="0"/>
          <w:marTop w:val="0"/>
          <w:marBottom w:val="0"/>
          <w:divBdr>
            <w:top w:val="none" w:sz="0" w:space="0" w:color="auto"/>
            <w:left w:val="none" w:sz="0" w:space="0" w:color="auto"/>
            <w:bottom w:val="none" w:sz="0" w:space="0" w:color="auto"/>
            <w:right w:val="none" w:sz="0" w:space="0" w:color="auto"/>
          </w:divBdr>
          <w:divsChild>
            <w:div w:id="400954792">
              <w:marLeft w:val="0"/>
              <w:marRight w:val="0"/>
              <w:marTop w:val="0"/>
              <w:marBottom w:val="0"/>
              <w:divBdr>
                <w:top w:val="none" w:sz="0" w:space="0" w:color="auto"/>
                <w:left w:val="none" w:sz="0" w:space="0" w:color="auto"/>
                <w:bottom w:val="none" w:sz="0" w:space="0" w:color="auto"/>
                <w:right w:val="none" w:sz="0" w:space="0" w:color="auto"/>
              </w:divBdr>
            </w:div>
          </w:divsChild>
        </w:div>
        <w:div w:id="2091537273">
          <w:marLeft w:val="0"/>
          <w:marRight w:val="0"/>
          <w:marTop w:val="0"/>
          <w:marBottom w:val="0"/>
          <w:divBdr>
            <w:top w:val="none" w:sz="0" w:space="0" w:color="auto"/>
            <w:left w:val="none" w:sz="0" w:space="0" w:color="auto"/>
            <w:bottom w:val="none" w:sz="0" w:space="0" w:color="auto"/>
            <w:right w:val="none" w:sz="0" w:space="0" w:color="auto"/>
          </w:divBdr>
          <w:divsChild>
            <w:div w:id="426274346">
              <w:marLeft w:val="0"/>
              <w:marRight w:val="0"/>
              <w:marTop w:val="0"/>
              <w:marBottom w:val="0"/>
              <w:divBdr>
                <w:top w:val="none" w:sz="0" w:space="0" w:color="auto"/>
                <w:left w:val="none" w:sz="0" w:space="0" w:color="auto"/>
                <w:bottom w:val="none" w:sz="0" w:space="0" w:color="auto"/>
                <w:right w:val="none" w:sz="0" w:space="0" w:color="auto"/>
              </w:divBdr>
            </w:div>
            <w:div w:id="19063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5566">
      <w:bodyDiv w:val="1"/>
      <w:marLeft w:val="0"/>
      <w:marRight w:val="0"/>
      <w:marTop w:val="0"/>
      <w:marBottom w:val="0"/>
      <w:divBdr>
        <w:top w:val="none" w:sz="0" w:space="0" w:color="auto"/>
        <w:left w:val="none" w:sz="0" w:space="0" w:color="auto"/>
        <w:bottom w:val="none" w:sz="0" w:space="0" w:color="auto"/>
        <w:right w:val="none" w:sz="0" w:space="0" w:color="auto"/>
      </w:divBdr>
    </w:div>
    <w:div w:id="1488207606">
      <w:bodyDiv w:val="1"/>
      <w:marLeft w:val="0"/>
      <w:marRight w:val="0"/>
      <w:marTop w:val="0"/>
      <w:marBottom w:val="0"/>
      <w:divBdr>
        <w:top w:val="none" w:sz="0" w:space="0" w:color="auto"/>
        <w:left w:val="none" w:sz="0" w:space="0" w:color="auto"/>
        <w:bottom w:val="none" w:sz="0" w:space="0" w:color="auto"/>
        <w:right w:val="none" w:sz="0" w:space="0" w:color="auto"/>
      </w:divBdr>
    </w:div>
    <w:div w:id="1488593010">
      <w:bodyDiv w:val="1"/>
      <w:marLeft w:val="0"/>
      <w:marRight w:val="0"/>
      <w:marTop w:val="0"/>
      <w:marBottom w:val="0"/>
      <w:divBdr>
        <w:top w:val="none" w:sz="0" w:space="0" w:color="auto"/>
        <w:left w:val="none" w:sz="0" w:space="0" w:color="auto"/>
        <w:bottom w:val="none" w:sz="0" w:space="0" w:color="auto"/>
        <w:right w:val="none" w:sz="0" w:space="0" w:color="auto"/>
      </w:divBdr>
    </w:div>
    <w:div w:id="1488596626">
      <w:bodyDiv w:val="1"/>
      <w:marLeft w:val="0"/>
      <w:marRight w:val="0"/>
      <w:marTop w:val="0"/>
      <w:marBottom w:val="0"/>
      <w:divBdr>
        <w:top w:val="none" w:sz="0" w:space="0" w:color="auto"/>
        <w:left w:val="none" w:sz="0" w:space="0" w:color="auto"/>
        <w:bottom w:val="none" w:sz="0" w:space="0" w:color="auto"/>
        <w:right w:val="none" w:sz="0" w:space="0" w:color="auto"/>
      </w:divBdr>
    </w:div>
    <w:div w:id="1490094179">
      <w:bodyDiv w:val="1"/>
      <w:marLeft w:val="0"/>
      <w:marRight w:val="0"/>
      <w:marTop w:val="0"/>
      <w:marBottom w:val="0"/>
      <w:divBdr>
        <w:top w:val="none" w:sz="0" w:space="0" w:color="auto"/>
        <w:left w:val="none" w:sz="0" w:space="0" w:color="auto"/>
        <w:bottom w:val="none" w:sz="0" w:space="0" w:color="auto"/>
        <w:right w:val="none" w:sz="0" w:space="0" w:color="auto"/>
      </w:divBdr>
    </w:div>
    <w:div w:id="1492595821">
      <w:bodyDiv w:val="1"/>
      <w:marLeft w:val="0"/>
      <w:marRight w:val="0"/>
      <w:marTop w:val="0"/>
      <w:marBottom w:val="0"/>
      <w:divBdr>
        <w:top w:val="none" w:sz="0" w:space="0" w:color="auto"/>
        <w:left w:val="none" w:sz="0" w:space="0" w:color="auto"/>
        <w:bottom w:val="none" w:sz="0" w:space="0" w:color="auto"/>
        <w:right w:val="none" w:sz="0" w:space="0" w:color="auto"/>
      </w:divBdr>
    </w:div>
    <w:div w:id="1509902207">
      <w:bodyDiv w:val="1"/>
      <w:marLeft w:val="0"/>
      <w:marRight w:val="0"/>
      <w:marTop w:val="0"/>
      <w:marBottom w:val="0"/>
      <w:divBdr>
        <w:top w:val="none" w:sz="0" w:space="0" w:color="auto"/>
        <w:left w:val="none" w:sz="0" w:space="0" w:color="auto"/>
        <w:bottom w:val="none" w:sz="0" w:space="0" w:color="auto"/>
        <w:right w:val="none" w:sz="0" w:space="0" w:color="auto"/>
      </w:divBdr>
    </w:div>
    <w:div w:id="1515340055">
      <w:bodyDiv w:val="1"/>
      <w:marLeft w:val="0"/>
      <w:marRight w:val="0"/>
      <w:marTop w:val="0"/>
      <w:marBottom w:val="0"/>
      <w:divBdr>
        <w:top w:val="none" w:sz="0" w:space="0" w:color="auto"/>
        <w:left w:val="none" w:sz="0" w:space="0" w:color="auto"/>
        <w:bottom w:val="none" w:sz="0" w:space="0" w:color="auto"/>
        <w:right w:val="none" w:sz="0" w:space="0" w:color="auto"/>
      </w:divBdr>
      <w:divsChild>
        <w:div w:id="164833273">
          <w:marLeft w:val="0"/>
          <w:marRight w:val="0"/>
          <w:marTop w:val="0"/>
          <w:marBottom w:val="0"/>
          <w:divBdr>
            <w:top w:val="none" w:sz="0" w:space="0" w:color="auto"/>
            <w:left w:val="none" w:sz="0" w:space="0" w:color="auto"/>
            <w:bottom w:val="none" w:sz="0" w:space="0" w:color="auto"/>
            <w:right w:val="none" w:sz="0" w:space="0" w:color="auto"/>
          </w:divBdr>
        </w:div>
      </w:divsChild>
    </w:div>
    <w:div w:id="1515413570">
      <w:bodyDiv w:val="1"/>
      <w:marLeft w:val="0"/>
      <w:marRight w:val="0"/>
      <w:marTop w:val="0"/>
      <w:marBottom w:val="0"/>
      <w:divBdr>
        <w:top w:val="none" w:sz="0" w:space="0" w:color="auto"/>
        <w:left w:val="none" w:sz="0" w:space="0" w:color="auto"/>
        <w:bottom w:val="none" w:sz="0" w:space="0" w:color="auto"/>
        <w:right w:val="none" w:sz="0" w:space="0" w:color="auto"/>
      </w:divBdr>
      <w:divsChild>
        <w:div w:id="62342233">
          <w:marLeft w:val="562"/>
          <w:marRight w:val="0"/>
          <w:marTop w:val="0"/>
          <w:marBottom w:val="0"/>
          <w:divBdr>
            <w:top w:val="none" w:sz="0" w:space="0" w:color="auto"/>
            <w:left w:val="none" w:sz="0" w:space="0" w:color="auto"/>
            <w:bottom w:val="none" w:sz="0" w:space="0" w:color="auto"/>
            <w:right w:val="none" w:sz="0" w:space="0" w:color="auto"/>
          </w:divBdr>
        </w:div>
        <w:div w:id="108359570">
          <w:marLeft w:val="562"/>
          <w:marRight w:val="0"/>
          <w:marTop w:val="0"/>
          <w:marBottom w:val="0"/>
          <w:divBdr>
            <w:top w:val="none" w:sz="0" w:space="0" w:color="auto"/>
            <w:left w:val="none" w:sz="0" w:space="0" w:color="auto"/>
            <w:bottom w:val="none" w:sz="0" w:space="0" w:color="auto"/>
            <w:right w:val="none" w:sz="0" w:space="0" w:color="auto"/>
          </w:divBdr>
        </w:div>
        <w:div w:id="250239668">
          <w:marLeft w:val="562"/>
          <w:marRight w:val="0"/>
          <w:marTop w:val="0"/>
          <w:marBottom w:val="0"/>
          <w:divBdr>
            <w:top w:val="none" w:sz="0" w:space="0" w:color="auto"/>
            <w:left w:val="none" w:sz="0" w:space="0" w:color="auto"/>
            <w:bottom w:val="none" w:sz="0" w:space="0" w:color="auto"/>
            <w:right w:val="none" w:sz="0" w:space="0" w:color="auto"/>
          </w:divBdr>
        </w:div>
        <w:div w:id="750932819">
          <w:marLeft w:val="562"/>
          <w:marRight w:val="0"/>
          <w:marTop w:val="0"/>
          <w:marBottom w:val="0"/>
          <w:divBdr>
            <w:top w:val="none" w:sz="0" w:space="0" w:color="auto"/>
            <w:left w:val="none" w:sz="0" w:space="0" w:color="auto"/>
            <w:bottom w:val="none" w:sz="0" w:space="0" w:color="auto"/>
            <w:right w:val="none" w:sz="0" w:space="0" w:color="auto"/>
          </w:divBdr>
        </w:div>
        <w:div w:id="2145847004">
          <w:marLeft w:val="562"/>
          <w:marRight w:val="0"/>
          <w:marTop w:val="0"/>
          <w:marBottom w:val="0"/>
          <w:divBdr>
            <w:top w:val="none" w:sz="0" w:space="0" w:color="auto"/>
            <w:left w:val="none" w:sz="0" w:space="0" w:color="auto"/>
            <w:bottom w:val="none" w:sz="0" w:space="0" w:color="auto"/>
            <w:right w:val="none" w:sz="0" w:space="0" w:color="auto"/>
          </w:divBdr>
        </w:div>
      </w:divsChild>
    </w:div>
    <w:div w:id="1525903373">
      <w:bodyDiv w:val="1"/>
      <w:marLeft w:val="0"/>
      <w:marRight w:val="0"/>
      <w:marTop w:val="0"/>
      <w:marBottom w:val="0"/>
      <w:divBdr>
        <w:top w:val="none" w:sz="0" w:space="0" w:color="auto"/>
        <w:left w:val="none" w:sz="0" w:space="0" w:color="auto"/>
        <w:bottom w:val="none" w:sz="0" w:space="0" w:color="auto"/>
        <w:right w:val="none" w:sz="0" w:space="0" w:color="auto"/>
      </w:divBdr>
    </w:div>
    <w:div w:id="1530029275">
      <w:bodyDiv w:val="1"/>
      <w:marLeft w:val="0"/>
      <w:marRight w:val="0"/>
      <w:marTop w:val="0"/>
      <w:marBottom w:val="0"/>
      <w:divBdr>
        <w:top w:val="none" w:sz="0" w:space="0" w:color="auto"/>
        <w:left w:val="none" w:sz="0" w:space="0" w:color="auto"/>
        <w:bottom w:val="none" w:sz="0" w:space="0" w:color="auto"/>
        <w:right w:val="none" w:sz="0" w:space="0" w:color="auto"/>
      </w:divBdr>
    </w:div>
    <w:div w:id="1531525436">
      <w:bodyDiv w:val="1"/>
      <w:marLeft w:val="0"/>
      <w:marRight w:val="0"/>
      <w:marTop w:val="0"/>
      <w:marBottom w:val="0"/>
      <w:divBdr>
        <w:top w:val="none" w:sz="0" w:space="0" w:color="auto"/>
        <w:left w:val="none" w:sz="0" w:space="0" w:color="auto"/>
        <w:bottom w:val="none" w:sz="0" w:space="0" w:color="auto"/>
        <w:right w:val="none" w:sz="0" w:space="0" w:color="auto"/>
      </w:divBdr>
    </w:div>
    <w:div w:id="1531605306">
      <w:bodyDiv w:val="1"/>
      <w:marLeft w:val="0"/>
      <w:marRight w:val="0"/>
      <w:marTop w:val="0"/>
      <w:marBottom w:val="0"/>
      <w:divBdr>
        <w:top w:val="none" w:sz="0" w:space="0" w:color="auto"/>
        <w:left w:val="none" w:sz="0" w:space="0" w:color="auto"/>
        <w:bottom w:val="none" w:sz="0" w:space="0" w:color="auto"/>
        <w:right w:val="none" w:sz="0" w:space="0" w:color="auto"/>
      </w:divBdr>
    </w:div>
    <w:div w:id="1532768103">
      <w:bodyDiv w:val="1"/>
      <w:marLeft w:val="0"/>
      <w:marRight w:val="0"/>
      <w:marTop w:val="0"/>
      <w:marBottom w:val="0"/>
      <w:divBdr>
        <w:top w:val="none" w:sz="0" w:space="0" w:color="auto"/>
        <w:left w:val="none" w:sz="0" w:space="0" w:color="auto"/>
        <w:bottom w:val="none" w:sz="0" w:space="0" w:color="auto"/>
        <w:right w:val="none" w:sz="0" w:space="0" w:color="auto"/>
      </w:divBdr>
      <w:divsChild>
        <w:div w:id="924609780">
          <w:marLeft w:val="0"/>
          <w:marRight w:val="0"/>
          <w:marTop w:val="0"/>
          <w:marBottom w:val="0"/>
          <w:divBdr>
            <w:top w:val="none" w:sz="0" w:space="0" w:color="auto"/>
            <w:left w:val="none" w:sz="0" w:space="0" w:color="auto"/>
            <w:bottom w:val="none" w:sz="0" w:space="0" w:color="auto"/>
            <w:right w:val="none" w:sz="0" w:space="0" w:color="auto"/>
          </w:divBdr>
        </w:div>
        <w:div w:id="1988895391">
          <w:marLeft w:val="0"/>
          <w:marRight w:val="0"/>
          <w:marTop w:val="0"/>
          <w:marBottom w:val="0"/>
          <w:divBdr>
            <w:top w:val="none" w:sz="0" w:space="0" w:color="auto"/>
            <w:left w:val="none" w:sz="0" w:space="0" w:color="auto"/>
            <w:bottom w:val="none" w:sz="0" w:space="0" w:color="auto"/>
            <w:right w:val="none" w:sz="0" w:space="0" w:color="auto"/>
          </w:divBdr>
        </w:div>
      </w:divsChild>
    </w:div>
    <w:div w:id="1539001849">
      <w:bodyDiv w:val="1"/>
      <w:marLeft w:val="0"/>
      <w:marRight w:val="0"/>
      <w:marTop w:val="0"/>
      <w:marBottom w:val="0"/>
      <w:divBdr>
        <w:top w:val="none" w:sz="0" w:space="0" w:color="auto"/>
        <w:left w:val="none" w:sz="0" w:space="0" w:color="auto"/>
        <w:bottom w:val="none" w:sz="0" w:space="0" w:color="auto"/>
        <w:right w:val="none" w:sz="0" w:space="0" w:color="auto"/>
      </w:divBdr>
    </w:div>
    <w:div w:id="1539002579">
      <w:bodyDiv w:val="1"/>
      <w:marLeft w:val="0"/>
      <w:marRight w:val="0"/>
      <w:marTop w:val="0"/>
      <w:marBottom w:val="0"/>
      <w:divBdr>
        <w:top w:val="none" w:sz="0" w:space="0" w:color="auto"/>
        <w:left w:val="none" w:sz="0" w:space="0" w:color="auto"/>
        <w:bottom w:val="none" w:sz="0" w:space="0" w:color="auto"/>
        <w:right w:val="none" w:sz="0" w:space="0" w:color="auto"/>
      </w:divBdr>
    </w:div>
    <w:div w:id="1547791684">
      <w:bodyDiv w:val="1"/>
      <w:marLeft w:val="0"/>
      <w:marRight w:val="0"/>
      <w:marTop w:val="0"/>
      <w:marBottom w:val="0"/>
      <w:divBdr>
        <w:top w:val="none" w:sz="0" w:space="0" w:color="auto"/>
        <w:left w:val="none" w:sz="0" w:space="0" w:color="auto"/>
        <w:bottom w:val="none" w:sz="0" w:space="0" w:color="auto"/>
        <w:right w:val="none" w:sz="0" w:space="0" w:color="auto"/>
      </w:divBdr>
    </w:div>
    <w:div w:id="1548838589">
      <w:bodyDiv w:val="1"/>
      <w:marLeft w:val="0"/>
      <w:marRight w:val="0"/>
      <w:marTop w:val="0"/>
      <w:marBottom w:val="0"/>
      <w:divBdr>
        <w:top w:val="none" w:sz="0" w:space="0" w:color="auto"/>
        <w:left w:val="none" w:sz="0" w:space="0" w:color="auto"/>
        <w:bottom w:val="none" w:sz="0" w:space="0" w:color="auto"/>
        <w:right w:val="none" w:sz="0" w:space="0" w:color="auto"/>
      </w:divBdr>
    </w:div>
    <w:div w:id="1555461886">
      <w:bodyDiv w:val="1"/>
      <w:marLeft w:val="0"/>
      <w:marRight w:val="0"/>
      <w:marTop w:val="0"/>
      <w:marBottom w:val="0"/>
      <w:divBdr>
        <w:top w:val="none" w:sz="0" w:space="0" w:color="auto"/>
        <w:left w:val="none" w:sz="0" w:space="0" w:color="auto"/>
        <w:bottom w:val="none" w:sz="0" w:space="0" w:color="auto"/>
        <w:right w:val="none" w:sz="0" w:space="0" w:color="auto"/>
      </w:divBdr>
    </w:div>
    <w:div w:id="1557087038">
      <w:bodyDiv w:val="1"/>
      <w:marLeft w:val="0"/>
      <w:marRight w:val="0"/>
      <w:marTop w:val="0"/>
      <w:marBottom w:val="0"/>
      <w:divBdr>
        <w:top w:val="none" w:sz="0" w:space="0" w:color="auto"/>
        <w:left w:val="none" w:sz="0" w:space="0" w:color="auto"/>
        <w:bottom w:val="none" w:sz="0" w:space="0" w:color="auto"/>
        <w:right w:val="none" w:sz="0" w:space="0" w:color="auto"/>
      </w:divBdr>
    </w:div>
    <w:div w:id="1564754213">
      <w:bodyDiv w:val="1"/>
      <w:marLeft w:val="0"/>
      <w:marRight w:val="0"/>
      <w:marTop w:val="0"/>
      <w:marBottom w:val="0"/>
      <w:divBdr>
        <w:top w:val="none" w:sz="0" w:space="0" w:color="auto"/>
        <w:left w:val="none" w:sz="0" w:space="0" w:color="auto"/>
        <w:bottom w:val="none" w:sz="0" w:space="0" w:color="auto"/>
        <w:right w:val="none" w:sz="0" w:space="0" w:color="auto"/>
      </w:divBdr>
      <w:divsChild>
        <w:div w:id="249506204">
          <w:marLeft w:val="0"/>
          <w:marRight w:val="0"/>
          <w:marTop w:val="0"/>
          <w:marBottom w:val="0"/>
          <w:divBdr>
            <w:top w:val="none" w:sz="0" w:space="0" w:color="auto"/>
            <w:left w:val="none" w:sz="0" w:space="0" w:color="auto"/>
            <w:bottom w:val="none" w:sz="0" w:space="0" w:color="auto"/>
            <w:right w:val="none" w:sz="0" w:space="0" w:color="auto"/>
          </w:divBdr>
        </w:div>
      </w:divsChild>
    </w:div>
    <w:div w:id="1565750060">
      <w:bodyDiv w:val="1"/>
      <w:marLeft w:val="0"/>
      <w:marRight w:val="0"/>
      <w:marTop w:val="0"/>
      <w:marBottom w:val="0"/>
      <w:divBdr>
        <w:top w:val="none" w:sz="0" w:space="0" w:color="auto"/>
        <w:left w:val="none" w:sz="0" w:space="0" w:color="auto"/>
        <w:bottom w:val="none" w:sz="0" w:space="0" w:color="auto"/>
        <w:right w:val="none" w:sz="0" w:space="0" w:color="auto"/>
      </w:divBdr>
    </w:div>
    <w:div w:id="1565868826">
      <w:bodyDiv w:val="1"/>
      <w:marLeft w:val="0"/>
      <w:marRight w:val="0"/>
      <w:marTop w:val="0"/>
      <w:marBottom w:val="0"/>
      <w:divBdr>
        <w:top w:val="none" w:sz="0" w:space="0" w:color="auto"/>
        <w:left w:val="none" w:sz="0" w:space="0" w:color="auto"/>
        <w:bottom w:val="none" w:sz="0" w:space="0" w:color="auto"/>
        <w:right w:val="none" w:sz="0" w:space="0" w:color="auto"/>
      </w:divBdr>
      <w:divsChild>
        <w:div w:id="1142384553">
          <w:marLeft w:val="0"/>
          <w:marRight w:val="0"/>
          <w:marTop w:val="0"/>
          <w:marBottom w:val="0"/>
          <w:divBdr>
            <w:top w:val="none" w:sz="0" w:space="0" w:color="auto"/>
            <w:left w:val="none" w:sz="0" w:space="0" w:color="auto"/>
            <w:bottom w:val="none" w:sz="0" w:space="0" w:color="auto"/>
            <w:right w:val="none" w:sz="0" w:space="0" w:color="auto"/>
          </w:divBdr>
        </w:div>
      </w:divsChild>
    </w:div>
    <w:div w:id="1573736778">
      <w:bodyDiv w:val="1"/>
      <w:marLeft w:val="0"/>
      <w:marRight w:val="0"/>
      <w:marTop w:val="0"/>
      <w:marBottom w:val="0"/>
      <w:divBdr>
        <w:top w:val="none" w:sz="0" w:space="0" w:color="auto"/>
        <w:left w:val="none" w:sz="0" w:space="0" w:color="auto"/>
        <w:bottom w:val="none" w:sz="0" w:space="0" w:color="auto"/>
        <w:right w:val="none" w:sz="0" w:space="0" w:color="auto"/>
      </w:divBdr>
    </w:div>
    <w:div w:id="1581525595">
      <w:bodyDiv w:val="1"/>
      <w:marLeft w:val="0"/>
      <w:marRight w:val="0"/>
      <w:marTop w:val="0"/>
      <w:marBottom w:val="0"/>
      <w:divBdr>
        <w:top w:val="none" w:sz="0" w:space="0" w:color="auto"/>
        <w:left w:val="none" w:sz="0" w:space="0" w:color="auto"/>
        <w:bottom w:val="none" w:sz="0" w:space="0" w:color="auto"/>
        <w:right w:val="none" w:sz="0" w:space="0" w:color="auto"/>
      </w:divBdr>
    </w:div>
    <w:div w:id="1591038793">
      <w:bodyDiv w:val="1"/>
      <w:marLeft w:val="0"/>
      <w:marRight w:val="0"/>
      <w:marTop w:val="0"/>
      <w:marBottom w:val="0"/>
      <w:divBdr>
        <w:top w:val="none" w:sz="0" w:space="0" w:color="auto"/>
        <w:left w:val="none" w:sz="0" w:space="0" w:color="auto"/>
        <w:bottom w:val="none" w:sz="0" w:space="0" w:color="auto"/>
        <w:right w:val="none" w:sz="0" w:space="0" w:color="auto"/>
      </w:divBdr>
      <w:divsChild>
        <w:div w:id="2110154578">
          <w:marLeft w:val="0"/>
          <w:marRight w:val="0"/>
          <w:marTop w:val="0"/>
          <w:marBottom w:val="0"/>
          <w:divBdr>
            <w:top w:val="none" w:sz="0" w:space="0" w:color="auto"/>
            <w:left w:val="none" w:sz="0" w:space="0" w:color="auto"/>
            <w:bottom w:val="none" w:sz="0" w:space="0" w:color="auto"/>
            <w:right w:val="none" w:sz="0" w:space="0" w:color="auto"/>
          </w:divBdr>
          <w:divsChild>
            <w:div w:id="12854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73622">
      <w:bodyDiv w:val="1"/>
      <w:marLeft w:val="0"/>
      <w:marRight w:val="0"/>
      <w:marTop w:val="0"/>
      <w:marBottom w:val="0"/>
      <w:divBdr>
        <w:top w:val="none" w:sz="0" w:space="0" w:color="auto"/>
        <w:left w:val="none" w:sz="0" w:space="0" w:color="auto"/>
        <w:bottom w:val="none" w:sz="0" w:space="0" w:color="auto"/>
        <w:right w:val="none" w:sz="0" w:space="0" w:color="auto"/>
      </w:divBdr>
    </w:div>
    <w:div w:id="1600068372">
      <w:bodyDiv w:val="1"/>
      <w:marLeft w:val="0"/>
      <w:marRight w:val="0"/>
      <w:marTop w:val="0"/>
      <w:marBottom w:val="0"/>
      <w:divBdr>
        <w:top w:val="none" w:sz="0" w:space="0" w:color="auto"/>
        <w:left w:val="none" w:sz="0" w:space="0" w:color="auto"/>
        <w:bottom w:val="none" w:sz="0" w:space="0" w:color="auto"/>
        <w:right w:val="none" w:sz="0" w:space="0" w:color="auto"/>
      </w:divBdr>
    </w:div>
    <w:div w:id="1602033845">
      <w:bodyDiv w:val="1"/>
      <w:marLeft w:val="0"/>
      <w:marRight w:val="0"/>
      <w:marTop w:val="0"/>
      <w:marBottom w:val="0"/>
      <w:divBdr>
        <w:top w:val="none" w:sz="0" w:space="0" w:color="auto"/>
        <w:left w:val="none" w:sz="0" w:space="0" w:color="auto"/>
        <w:bottom w:val="none" w:sz="0" w:space="0" w:color="auto"/>
        <w:right w:val="none" w:sz="0" w:space="0" w:color="auto"/>
      </w:divBdr>
    </w:div>
    <w:div w:id="1605722303">
      <w:bodyDiv w:val="1"/>
      <w:marLeft w:val="0"/>
      <w:marRight w:val="0"/>
      <w:marTop w:val="0"/>
      <w:marBottom w:val="0"/>
      <w:divBdr>
        <w:top w:val="none" w:sz="0" w:space="0" w:color="auto"/>
        <w:left w:val="none" w:sz="0" w:space="0" w:color="auto"/>
        <w:bottom w:val="none" w:sz="0" w:space="0" w:color="auto"/>
        <w:right w:val="none" w:sz="0" w:space="0" w:color="auto"/>
      </w:divBdr>
    </w:div>
    <w:div w:id="1612008537">
      <w:bodyDiv w:val="1"/>
      <w:marLeft w:val="0"/>
      <w:marRight w:val="0"/>
      <w:marTop w:val="0"/>
      <w:marBottom w:val="0"/>
      <w:divBdr>
        <w:top w:val="none" w:sz="0" w:space="0" w:color="auto"/>
        <w:left w:val="none" w:sz="0" w:space="0" w:color="auto"/>
        <w:bottom w:val="none" w:sz="0" w:space="0" w:color="auto"/>
        <w:right w:val="none" w:sz="0" w:space="0" w:color="auto"/>
      </w:divBdr>
    </w:div>
    <w:div w:id="1613240633">
      <w:bodyDiv w:val="1"/>
      <w:marLeft w:val="0"/>
      <w:marRight w:val="0"/>
      <w:marTop w:val="0"/>
      <w:marBottom w:val="0"/>
      <w:divBdr>
        <w:top w:val="none" w:sz="0" w:space="0" w:color="auto"/>
        <w:left w:val="none" w:sz="0" w:space="0" w:color="auto"/>
        <w:bottom w:val="none" w:sz="0" w:space="0" w:color="auto"/>
        <w:right w:val="none" w:sz="0" w:space="0" w:color="auto"/>
      </w:divBdr>
    </w:div>
    <w:div w:id="1615362331">
      <w:bodyDiv w:val="1"/>
      <w:marLeft w:val="0"/>
      <w:marRight w:val="0"/>
      <w:marTop w:val="0"/>
      <w:marBottom w:val="0"/>
      <w:divBdr>
        <w:top w:val="none" w:sz="0" w:space="0" w:color="auto"/>
        <w:left w:val="none" w:sz="0" w:space="0" w:color="auto"/>
        <w:bottom w:val="none" w:sz="0" w:space="0" w:color="auto"/>
        <w:right w:val="none" w:sz="0" w:space="0" w:color="auto"/>
      </w:divBdr>
    </w:div>
    <w:div w:id="1626276207">
      <w:bodyDiv w:val="1"/>
      <w:marLeft w:val="0"/>
      <w:marRight w:val="0"/>
      <w:marTop w:val="0"/>
      <w:marBottom w:val="0"/>
      <w:divBdr>
        <w:top w:val="none" w:sz="0" w:space="0" w:color="auto"/>
        <w:left w:val="none" w:sz="0" w:space="0" w:color="auto"/>
        <w:bottom w:val="none" w:sz="0" w:space="0" w:color="auto"/>
        <w:right w:val="none" w:sz="0" w:space="0" w:color="auto"/>
      </w:divBdr>
    </w:div>
    <w:div w:id="1626345531">
      <w:bodyDiv w:val="1"/>
      <w:marLeft w:val="0"/>
      <w:marRight w:val="0"/>
      <w:marTop w:val="0"/>
      <w:marBottom w:val="0"/>
      <w:divBdr>
        <w:top w:val="none" w:sz="0" w:space="0" w:color="auto"/>
        <w:left w:val="none" w:sz="0" w:space="0" w:color="auto"/>
        <w:bottom w:val="none" w:sz="0" w:space="0" w:color="auto"/>
        <w:right w:val="none" w:sz="0" w:space="0" w:color="auto"/>
      </w:divBdr>
      <w:divsChild>
        <w:div w:id="1057364653">
          <w:marLeft w:val="0"/>
          <w:marRight w:val="0"/>
          <w:marTop w:val="0"/>
          <w:marBottom w:val="0"/>
          <w:divBdr>
            <w:top w:val="none" w:sz="0" w:space="0" w:color="auto"/>
            <w:left w:val="none" w:sz="0" w:space="0" w:color="auto"/>
            <w:bottom w:val="none" w:sz="0" w:space="0" w:color="auto"/>
            <w:right w:val="none" w:sz="0" w:space="0" w:color="auto"/>
          </w:divBdr>
          <w:divsChild>
            <w:div w:id="3920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27859">
      <w:bodyDiv w:val="1"/>
      <w:marLeft w:val="0"/>
      <w:marRight w:val="0"/>
      <w:marTop w:val="0"/>
      <w:marBottom w:val="0"/>
      <w:divBdr>
        <w:top w:val="none" w:sz="0" w:space="0" w:color="auto"/>
        <w:left w:val="none" w:sz="0" w:space="0" w:color="auto"/>
        <w:bottom w:val="none" w:sz="0" w:space="0" w:color="auto"/>
        <w:right w:val="none" w:sz="0" w:space="0" w:color="auto"/>
      </w:divBdr>
    </w:div>
    <w:div w:id="1630432875">
      <w:bodyDiv w:val="1"/>
      <w:marLeft w:val="0"/>
      <w:marRight w:val="0"/>
      <w:marTop w:val="0"/>
      <w:marBottom w:val="0"/>
      <w:divBdr>
        <w:top w:val="none" w:sz="0" w:space="0" w:color="auto"/>
        <w:left w:val="none" w:sz="0" w:space="0" w:color="auto"/>
        <w:bottom w:val="none" w:sz="0" w:space="0" w:color="auto"/>
        <w:right w:val="none" w:sz="0" w:space="0" w:color="auto"/>
      </w:divBdr>
      <w:divsChild>
        <w:div w:id="411511106">
          <w:marLeft w:val="0"/>
          <w:marRight w:val="0"/>
          <w:marTop w:val="0"/>
          <w:marBottom w:val="0"/>
          <w:divBdr>
            <w:top w:val="none" w:sz="0" w:space="0" w:color="auto"/>
            <w:left w:val="none" w:sz="0" w:space="0" w:color="auto"/>
            <w:bottom w:val="none" w:sz="0" w:space="0" w:color="auto"/>
            <w:right w:val="none" w:sz="0" w:space="0" w:color="auto"/>
          </w:divBdr>
          <w:divsChild>
            <w:div w:id="8871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7431">
      <w:bodyDiv w:val="1"/>
      <w:marLeft w:val="0"/>
      <w:marRight w:val="0"/>
      <w:marTop w:val="0"/>
      <w:marBottom w:val="0"/>
      <w:divBdr>
        <w:top w:val="none" w:sz="0" w:space="0" w:color="auto"/>
        <w:left w:val="none" w:sz="0" w:space="0" w:color="auto"/>
        <w:bottom w:val="none" w:sz="0" w:space="0" w:color="auto"/>
        <w:right w:val="none" w:sz="0" w:space="0" w:color="auto"/>
      </w:divBdr>
    </w:div>
    <w:div w:id="1638220750">
      <w:bodyDiv w:val="1"/>
      <w:marLeft w:val="0"/>
      <w:marRight w:val="0"/>
      <w:marTop w:val="0"/>
      <w:marBottom w:val="0"/>
      <w:divBdr>
        <w:top w:val="none" w:sz="0" w:space="0" w:color="auto"/>
        <w:left w:val="none" w:sz="0" w:space="0" w:color="auto"/>
        <w:bottom w:val="none" w:sz="0" w:space="0" w:color="auto"/>
        <w:right w:val="none" w:sz="0" w:space="0" w:color="auto"/>
      </w:divBdr>
    </w:div>
    <w:div w:id="1641036360">
      <w:bodyDiv w:val="1"/>
      <w:marLeft w:val="0"/>
      <w:marRight w:val="0"/>
      <w:marTop w:val="0"/>
      <w:marBottom w:val="0"/>
      <w:divBdr>
        <w:top w:val="none" w:sz="0" w:space="0" w:color="auto"/>
        <w:left w:val="none" w:sz="0" w:space="0" w:color="auto"/>
        <w:bottom w:val="none" w:sz="0" w:space="0" w:color="auto"/>
        <w:right w:val="none" w:sz="0" w:space="0" w:color="auto"/>
      </w:divBdr>
    </w:div>
    <w:div w:id="1642736607">
      <w:bodyDiv w:val="1"/>
      <w:marLeft w:val="0"/>
      <w:marRight w:val="0"/>
      <w:marTop w:val="0"/>
      <w:marBottom w:val="0"/>
      <w:divBdr>
        <w:top w:val="none" w:sz="0" w:space="0" w:color="auto"/>
        <w:left w:val="none" w:sz="0" w:space="0" w:color="auto"/>
        <w:bottom w:val="none" w:sz="0" w:space="0" w:color="auto"/>
        <w:right w:val="none" w:sz="0" w:space="0" w:color="auto"/>
      </w:divBdr>
      <w:divsChild>
        <w:div w:id="1891068621">
          <w:marLeft w:val="0"/>
          <w:marRight w:val="0"/>
          <w:marTop w:val="0"/>
          <w:marBottom w:val="0"/>
          <w:divBdr>
            <w:top w:val="none" w:sz="0" w:space="0" w:color="auto"/>
            <w:left w:val="none" w:sz="0" w:space="0" w:color="auto"/>
            <w:bottom w:val="none" w:sz="0" w:space="0" w:color="auto"/>
            <w:right w:val="none" w:sz="0" w:space="0" w:color="auto"/>
          </w:divBdr>
        </w:div>
      </w:divsChild>
    </w:div>
    <w:div w:id="1647858322">
      <w:bodyDiv w:val="1"/>
      <w:marLeft w:val="0"/>
      <w:marRight w:val="0"/>
      <w:marTop w:val="0"/>
      <w:marBottom w:val="0"/>
      <w:divBdr>
        <w:top w:val="none" w:sz="0" w:space="0" w:color="auto"/>
        <w:left w:val="none" w:sz="0" w:space="0" w:color="auto"/>
        <w:bottom w:val="none" w:sz="0" w:space="0" w:color="auto"/>
        <w:right w:val="none" w:sz="0" w:space="0" w:color="auto"/>
      </w:divBdr>
      <w:divsChild>
        <w:div w:id="1026098656">
          <w:marLeft w:val="0"/>
          <w:marRight w:val="0"/>
          <w:marTop w:val="0"/>
          <w:marBottom w:val="0"/>
          <w:divBdr>
            <w:top w:val="none" w:sz="0" w:space="0" w:color="auto"/>
            <w:left w:val="none" w:sz="0" w:space="0" w:color="auto"/>
            <w:bottom w:val="none" w:sz="0" w:space="0" w:color="auto"/>
            <w:right w:val="none" w:sz="0" w:space="0" w:color="auto"/>
          </w:divBdr>
          <w:divsChild>
            <w:div w:id="76553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4288">
      <w:bodyDiv w:val="1"/>
      <w:marLeft w:val="0"/>
      <w:marRight w:val="0"/>
      <w:marTop w:val="0"/>
      <w:marBottom w:val="0"/>
      <w:divBdr>
        <w:top w:val="none" w:sz="0" w:space="0" w:color="auto"/>
        <w:left w:val="none" w:sz="0" w:space="0" w:color="auto"/>
        <w:bottom w:val="none" w:sz="0" w:space="0" w:color="auto"/>
        <w:right w:val="none" w:sz="0" w:space="0" w:color="auto"/>
      </w:divBdr>
      <w:divsChild>
        <w:div w:id="1481774683">
          <w:marLeft w:val="0"/>
          <w:marRight w:val="0"/>
          <w:marTop w:val="0"/>
          <w:marBottom w:val="0"/>
          <w:divBdr>
            <w:top w:val="none" w:sz="0" w:space="0" w:color="auto"/>
            <w:left w:val="none" w:sz="0" w:space="0" w:color="auto"/>
            <w:bottom w:val="none" w:sz="0" w:space="0" w:color="auto"/>
            <w:right w:val="none" w:sz="0" w:space="0" w:color="auto"/>
          </w:divBdr>
        </w:div>
      </w:divsChild>
    </w:div>
    <w:div w:id="1650938456">
      <w:bodyDiv w:val="1"/>
      <w:marLeft w:val="0"/>
      <w:marRight w:val="0"/>
      <w:marTop w:val="0"/>
      <w:marBottom w:val="0"/>
      <w:divBdr>
        <w:top w:val="none" w:sz="0" w:space="0" w:color="auto"/>
        <w:left w:val="none" w:sz="0" w:space="0" w:color="auto"/>
        <w:bottom w:val="none" w:sz="0" w:space="0" w:color="auto"/>
        <w:right w:val="none" w:sz="0" w:space="0" w:color="auto"/>
      </w:divBdr>
    </w:div>
    <w:div w:id="1654866107">
      <w:bodyDiv w:val="1"/>
      <w:marLeft w:val="0"/>
      <w:marRight w:val="0"/>
      <w:marTop w:val="0"/>
      <w:marBottom w:val="0"/>
      <w:divBdr>
        <w:top w:val="none" w:sz="0" w:space="0" w:color="auto"/>
        <w:left w:val="none" w:sz="0" w:space="0" w:color="auto"/>
        <w:bottom w:val="none" w:sz="0" w:space="0" w:color="auto"/>
        <w:right w:val="none" w:sz="0" w:space="0" w:color="auto"/>
      </w:divBdr>
    </w:div>
    <w:div w:id="1657689336">
      <w:bodyDiv w:val="1"/>
      <w:marLeft w:val="0"/>
      <w:marRight w:val="0"/>
      <w:marTop w:val="0"/>
      <w:marBottom w:val="0"/>
      <w:divBdr>
        <w:top w:val="none" w:sz="0" w:space="0" w:color="auto"/>
        <w:left w:val="none" w:sz="0" w:space="0" w:color="auto"/>
        <w:bottom w:val="none" w:sz="0" w:space="0" w:color="auto"/>
        <w:right w:val="none" w:sz="0" w:space="0" w:color="auto"/>
      </w:divBdr>
    </w:div>
    <w:div w:id="1658412304">
      <w:bodyDiv w:val="1"/>
      <w:marLeft w:val="0"/>
      <w:marRight w:val="0"/>
      <w:marTop w:val="0"/>
      <w:marBottom w:val="0"/>
      <w:divBdr>
        <w:top w:val="none" w:sz="0" w:space="0" w:color="auto"/>
        <w:left w:val="none" w:sz="0" w:space="0" w:color="auto"/>
        <w:bottom w:val="none" w:sz="0" w:space="0" w:color="auto"/>
        <w:right w:val="none" w:sz="0" w:space="0" w:color="auto"/>
      </w:divBdr>
      <w:divsChild>
        <w:div w:id="981079181">
          <w:marLeft w:val="0"/>
          <w:marRight w:val="0"/>
          <w:marTop w:val="0"/>
          <w:marBottom w:val="0"/>
          <w:divBdr>
            <w:top w:val="none" w:sz="0" w:space="0" w:color="auto"/>
            <w:left w:val="none" w:sz="0" w:space="0" w:color="auto"/>
            <w:bottom w:val="none" w:sz="0" w:space="0" w:color="auto"/>
            <w:right w:val="none" w:sz="0" w:space="0" w:color="auto"/>
          </w:divBdr>
        </w:div>
      </w:divsChild>
    </w:div>
    <w:div w:id="1662925959">
      <w:bodyDiv w:val="1"/>
      <w:marLeft w:val="0"/>
      <w:marRight w:val="0"/>
      <w:marTop w:val="0"/>
      <w:marBottom w:val="0"/>
      <w:divBdr>
        <w:top w:val="none" w:sz="0" w:space="0" w:color="auto"/>
        <w:left w:val="none" w:sz="0" w:space="0" w:color="auto"/>
        <w:bottom w:val="none" w:sz="0" w:space="0" w:color="auto"/>
        <w:right w:val="none" w:sz="0" w:space="0" w:color="auto"/>
      </w:divBdr>
      <w:divsChild>
        <w:div w:id="1434085062">
          <w:marLeft w:val="0"/>
          <w:marRight w:val="0"/>
          <w:marTop w:val="0"/>
          <w:marBottom w:val="0"/>
          <w:divBdr>
            <w:top w:val="none" w:sz="0" w:space="0" w:color="auto"/>
            <w:left w:val="none" w:sz="0" w:space="0" w:color="auto"/>
            <w:bottom w:val="none" w:sz="0" w:space="0" w:color="auto"/>
            <w:right w:val="none" w:sz="0" w:space="0" w:color="auto"/>
          </w:divBdr>
        </w:div>
      </w:divsChild>
    </w:div>
    <w:div w:id="1666201988">
      <w:bodyDiv w:val="1"/>
      <w:marLeft w:val="0"/>
      <w:marRight w:val="0"/>
      <w:marTop w:val="0"/>
      <w:marBottom w:val="0"/>
      <w:divBdr>
        <w:top w:val="none" w:sz="0" w:space="0" w:color="auto"/>
        <w:left w:val="none" w:sz="0" w:space="0" w:color="auto"/>
        <w:bottom w:val="none" w:sz="0" w:space="0" w:color="auto"/>
        <w:right w:val="none" w:sz="0" w:space="0" w:color="auto"/>
      </w:divBdr>
    </w:div>
    <w:div w:id="1671329992">
      <w:bodyDiv w:val="1"/>
      <w:marLeft w:val="0"/>
      <w:marRight w:val="0"/>
      <w:marTop w:val="0"/>
      <w:marBottom w:val="0"/>
      <w:divBdr>
        <w:top w:val="none" w:sz="0" w:space="0" w:color="auto"/>
        <w:left w:val="none" w:sz="0" w:space="0" w:color="auto"/>
        <w:bottom w:val="none" w:sz="0" w:space="0" w:color="auto"/>
        <w:right w:val="none" w:sz="0" w:space="0" w:color="auto"/>
      </w:divBdr>
      <w:divsChild>
        <w:div w:id="1852840734">
          <w:marLeft w:val="0"/>
          <w:marRight w:val="0"/>
          <w:marTop w:val="0"/>
          <w:marBottom w:val="0"/>
          <w:divBdr>
            <w:top w:val="none" w:sz="0" w:space="0" w:color="auto"/>
            <w:left w:val="none" w:sz="0" w:space="0" w:color="auto"/>
            <w:bottom w:val="none" w:sz="0" w:space="0" w:color="auto"/>
            <w:right w:val="none" w:sz="0" w:space="0" w:color="auto"/>
          </w:divBdr>
          <w:divsChild>
            <w:div w:id="11660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58">
      <w:bodyDiv w:val="1"/>
      <w:marLeft w:val="0"/>
      <w:marRight w:val="0"/>
      <w:marTop w:val="0"/>
      <w:marBottom w:val="0"/>
      <w:divBdr>
        <w:top w:val="none" w:sz="0" w:space="0" w:color="auto"/>
        <w:left w:val="none" w:sz="0" w:space="0" w:color="auto"/>
        <w:bottom w:val="none" w:sz="0" w:space="0" w:color="auto"/>
        <w:right w:val="none" w:sz="0" w:space="0" w:color="auto"/>
      </w:divBdr>
    </w:div>
    <w:div w:id="1681544153">
      <w:bodyDiv w:val="1"/>
      <w:marLeft w:val="0"/>
      <w:marRight w:val="0"/>
      <w:marTop w:val="0"/>
      <w:marBottom w:val="0"/>
      <w:divBdr>
        <w:top w:val="none" w:sz="0" w:space="0" w:color="auto"/>
        <w:left w:val="none" w:sz="0" w:space="0" w:color="auto"/>
        <w:bottom w:val="none" w:sz="0" w:space="0" w:color="auto"/>
        <w:right w:val="none" w:sz="0" w:space="0" w:color="auto"/>
      </w:divBdr>
    </w:div>
    <w:div w:id="1683237963">
      <w:bodyDiv w:val="1"/>
      <w:marLeft w:val="0"/>
      <w:marRight w:val="0"/>
      <w:marTop w:val="0"/>
      <w:marBottom w:val="0"/>
      <w:divBdr>
        <w:top w:val="none" w:sz="0" w:space="0" w:color="auto"/>
        <w:left w:val="none" w:sz="0" w:space="0" w:color="auto"/>
        <w:bottom w:val="none" w:sz="0" w:space="0" w:color="auto"/>
        <w:right w:val="none" w:sz="0" w:space="0" w:color="auto"/>
      </w:divBdr>
    </w:div>
    <w:div w:id="1694914971">
      <w:bodyDiv w:val="1"/>
      <w:marLeft w:val="0"/>
      <w:marRight w:val="0"/>
      <w:marTop w:val="0"/>
      <w:marBottom w:val="0"/>
      <w:divBdr>
        <w:top w:val="none" w:sz="0" w:space="0" w:color="auto"/>
        <w:left w:val="none" w:sz="0" w:space="0" w:color="auto"/>
        <w:bottom w:val="none" w:sz="0" w:space="0" w:color="auto"/>
        <w:right w:val="none" w:sz="0" w:space="0" w:color="auto"/>
      </w:divBdr>
    </w:div>
    <w:div w:id="1699962074">
      <w:bodyDiv w:val="1"/>
      <w:marLeft w:val="0"/>
      <w:marRight w:val="0"/>
      <w:marTop w:val="0"/>
      <w:marBottom w:val="0"/>
      <w:divBdr>
        <w:top w:val="none" w:sz="0" w:space="0" w:color="auto"/>
        <w:left w:val="none" w:sz="0" w:space="0" w:color="auto"/>
        <w:bottom w:val="none" w:sz="0" w:space="0" w:color="auto"/>
        <w:right w:val="none" w:sz="0" w:space="0" w:color="auto"/>
      </w:divBdr>
    </w:div>
    <w:div w:id="1705710350">
      <w:bodyDiv w:val="1"/>
      <w:marLeft w:val="0"/>
      <w:marRight w:val="0"/>
      <w:marTop w:val="0"/>
      <w:marBottom w:val="0"/>
      <w:divBdr>
        <w:top w:val="none" w:sz="0" w:space="0" w:color="auto"/>
        <w:left w:val="none" w:sz="0" w:space="0" w:color="auto"/>
        <w:bottom w:val="none" w:sz="0" w:space="0" w:color="auto"/>
        <w:right w:val="none" w:sz="0" w:space="0" w:color="auto"/>
      </w:divBdr>
    </w:div>
    <w:div w:id="1711152745">
      <w:bodyDiv w:val="1"/>
      <w:marLeft w:val="0"/>
      <w:marRight w:val="0"/>
      <w:marTop w:val="0"/>
      <w:marBottom w:val="0"/>
      <w:divBdr>
        <w:top w:val="none" w:sz="0" w:space="0" w:color="auto"/>
        <w:left w:val="none" w:sz="0" w:space="0" w:color="auto"/>
        <w:bottom w:val="none" w:sz="0" w:space="0" w:color="auto"/>
        <w:right w:val="none" w:sz="0" w:space="0" w:color="auto"/>
      </w:divBdr>
    </w:div>
    <w:div w:id="1712728684">
      <w:bodyDiv w:val="1"/>
      <w:marLeft w:val="0"/>
      <w:marRight w:val="0"/>
      <w:marTop w:val="0"/>
      <w:marBottom w:val="0"/>
      <w:divBdr>
        <w:top w:val="none" w:sz="0" w:space="0" w:color="auto"/>
        <w:left w:val="none" w:sz="0" w:space="0" w:color="auto"/>
        <w:bottom w:val="none" w:sz="0" w:space="0" w:color="auto"/>
        <w:right w:val="none" w:sz="0" w:space="0" w:color="auto"/>
      </w:divBdr>
    </w:div>
    <w:div w:id="1714037494">
      <w:bodyDiv w:val="1"/>
      <w:marLeft w:val="0"/>
      <w:marRight w:val="0"/>
      <w:marTop w:val="0"/>
      <w:marBottom w:val="0"/>
      <w:divBdr>
        <w:top w:val="none" w:sz="0" w:space="0" w:color="auto"/>
        <w:left w:val="none" w:sz="0" w:space="0" w:color="auto"/>
        <w:bottom w:val="none" w:sz="0" w:space="0" w:color="auto"/>
        <w:right w:val="none" w:sz="0" w:space="0" w:color="auto"/>
      </w:divBdr>
    </w:div>
    <w:div w:id="1714646546">
      <w:bodyDiv w:val="1"/>
      <w:marLeft w:val="0"/>
      <w:marRight w:val="0"/>
      <w:marTop w:val="0"/>
      <w:marBottom w:val="0"/>
      <w:divBdr>
        <w:top w:val="none" w:sz="0" w:space="0" w:color="auto"/>
        <w:left w:val="none" w:sz="0" w:space="0" w:color="auto"/>
        <w:bottom w:val="none" w:sz="0" w:space="0" w:color="auto"/>
        <w:right w:val="none" w:sz="0" w:space="0" w:color="auto"/>
      </w:divBdr>
    </w:div>
    <w:div w:id="1716659486">
      <w:bodyDiv w:val="1"/>
      <w:marLeft w:val="0"/>
      <w:marRight w:val="0"/>
      <w:marTop w:val="0"/>
      <w:marBottom w:val="0"/>
      <w:divBdr>
        <w:top w:val="none" w:sz="0" w:space="0" w:color="auto"/>
        <w:left w:val="none" w:sz="0" w:space="0" w:color="auto"/>
        <w:bottom w:val="none" w:sz="0" w:space="0" w:color="auto"/>
        <w:right w:val="none" w:sz="0" w:space="0" w:color="auto"/>
      </w:divBdr>
    </w:div>
    <w:div w:id="1717193026">
      <w:bodyDiv w:val="1"/>
      <w:marLeft w:val="0"/>
      <w:marRight w:val="0"/>
      <w:marTop w:val="0"/>
      <w:marBottom w:val="0"/>
      <w:divBdr>
        <w:top w:val="none" w:sz="0" w:space="0" w:color="auto"/>
        <w:left w:val="none" w:sz="0" w:space="0" w:color="auto"/>
        <w:bottom w:val="none" w:sz="0" w:space="0" w:color="auto"/>
        <w:right w:val="none" w:sz="0" w:space="0" w:color="auto"/>
      </w:divBdr>
    </w:div>
    <w:div w:id="1718822562">
      <w:bodyDiv w:val="1"/>
      <w:marLeft w:val="0"/>
      <w:marRight w:val="0"/>
      <w:marTop w:val="0"/>
      <w:marBottom w:val="0"/>
      <w:divBdr>
        <w:top w:val="none" w:sz="0" w:space="0" w:color="auto"/>
        <w:left w:val="none" w:sz="0" w:space="0" w:color="auto"/>
        <w:bottom w:val="none" w:sz="0" w:space="0" w:color="auto"/>
        <w:right w:val="none" w:sz="0" w:space="0" w:color="auto"/>
      </w:divBdr>
    </w:div>
    <w:div w:id="1723289414">
      <w:bodyDiv w:val="1"/>
      <w:marLeft w:val="0"/>
      <w:marRight w:val="0"/>
      <w:marTop w:val="0"/>
      <w:marBottom w:val="0"/>
      <w:divBdr>
        <w:top w:val="none" w:sz="0" w:space="0" w:color="auto"/>
        <w:left w:val="none" w:sz="0" w:space="0" w:color="auto"/>
        <w:bottom w:val="none" w:sz="0" w:space="0" w:color="auto"/>
        <w:right w:val="none" w:sz="0" w:space="0" w:color="auto"/>
      </w:divBdr>
    </w:div>
    <w:div w:id="1724451585">
      <w:bodyDiv w:val="1"/>
      <w:marLeft w:val="0"/>
      <w:marRight w:val="0"/>
      <w:marTop w:val="0"/>
      <w:marBottom w:val="0"/>
      <w:divBdr>
        <w:top w:val="none" w:sz="0" w:space="0" w:color="auto"/>
        <w:left w:val="none" w:sz="0" w:space="0" w:color="auto"/>
        <w:bottom w:val="none" w:sz="0" w:space="0" w:color="auto"/>
        <w:right w:val="none" w:sz="0" w:space="0" w:color="auto"/>
      </w:divBdr>
      <w:divsChild>
        <w:div w:id="323750045">
          <w:marLeft w:val="0"/>
          <w:marRight w:val="0"/>
          <w:marTop w:val="0"/>
          <w:marBottom w:val="0"/>
          <w:divBdr>
            <w:top w:val="none" w:sz="0" w:space="0" w:color="auto"/>
            <w:left w:val="none" w:sz="0" w:space="0" w:color="auto"/>
            <w:bottom w:val="none" w:sz="0" w:space="0" w:color="auto"/>
            <w:right w:val="none" w:sz="0" w:space="0" w:color="auto"/>
          </w:divBdr>
          <w:divsChild>
            <w:div w:id="395595741">
              <w:marLeft w:val="0"/>
              <w:marRight w:val="0"/>
              <w:marTop w:val="0"/>
              <w:marBottom w:val="0"/>
              <w:divBdr>
                <w:top w:val="none" w:sz="0" w:space="0" w:color="auto"/>
                <w:left w:val="none" w:sz="0" w:space="0" w:color="auto"/>
                <w:bottom w:val="none" w:sz="0" w:space="0" w:color="auto"/>
                <w:right w:val="none" w:sz="0" w:space="0" w:color="auto"/>
              </w:divBdr>
            </w:div>
            <w:div w:id="426537733">
              <w:marLeft w:val="0"/>
              <w:marRight w:val="0"/>
              <w:marTop w:val="0"/>
              <w:marBottom w:val="0"/>
              <w:divBdr>
                <w:top w:val="none" w:sz="0" w:space="0" w:color="auto"/>
                <w:left w:val="none" w:sz="0" w:space="0" w:color="auto"/>
                <w:bottom w:val="none" w:sz="0" w:space="0" w:color="auto"/>
                <w:right w:val="none" w:sz="0" w:space="0" w:color="auto"/>
              </w:divBdr>
              <w:divsChild>
                <w:div w:id="1013069655">
                  <w:marLeft w:val="0"/>
                  <w:marRight w:val="0"/>
                  <w:marTop w:val="0"/>
                  <w:marBottom w:val="0"/>
                  <w:divBdr>
                    <w:top w:val="none" w:sz="0" w:space="0" w:color="auto"/>
                    <w:left w:val="none" w:sz="0" w:space="0" w:color="auto"/>
                    <w:bottom w:val="none" w:sz="0" w:space="0" w:color="auto"/>
                    <w:right w:val="none" w:sz="0" w:space="0" w:color="auto"/>
                  </w:divBdr>
                  <w:divsChild>
                    <w:div w:id="19503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0271">
              <w:marLeft w:val="0"/>
              <w:marRight w:val="0"/>
              <w:marTop w:val="0"/>
              <w:marBottom w:val="0"/>
              <w:divBdr>
                <w:top w:val="none" w:sz="0" w:space="0" w:color="auto"/>
                <w:left w:val="none" w:sz="0" w:space="0" w:color="auto"/>
                <w:bottom w:val="none" w:sz="0" w:space="0" w:color="auto"/>
                <w:right w:val="none" w:sz="0" w:space="0" w:color="auto"/>
              </w:divBdr>
            </w:div>
          </w:divsChild>
        </w:div>
        <w:div w:id="1978533263">
          <w:marLeft w:val="0"/>
          <w:marRight w:val="0"/>
          <w:marTop w:val="0"/>
          <w:marBottom w:val="0"/>
          <w:divBdr>
            <w:top w:val="none" w:sz="0" w:space="0" w:color="auto"/>
            <w:left w:val="none" w:sz="0" w:space="0" w:color="auto"/>
            <w:bottom w:val="none" w:sz="0" w:space="0" w:color="auto"/>
            <w:right w:val="none" w:sz="0" w:space="0" w:color="auto"/>
          </w:divBdr>
          <w:divsChild>
            <w:div w:id="393235137">
              <w:marLeft w:val="0"/>
              <w:marRight w:val="0"/>
              <w:marTop w:val="0"/>
              <w:marBottom w:val="0"/>
              <w:divBdr>
                <w:top w:val="none" w:sz="0" w:space="0" w:color="auto"/>
                <w:left w:val="none" w:sz="0" w:space="0" w:color="auto"/>
                <w:bottom w:val="none" w:sz="0" w:space="0" w:color="auto"/>
                <w:right w:val="none" w:sz="0" w:space="0" w:color="auto"/>
              </w:divBdr>
            </w:div>
            <w:div w:id="1114439889">
              <w:marLeft w:val="0"/>
              <w:marRight w:val="0"/>
              <w:marTop w:val="0"/>
              <w:marBottom w:val="0"/>
              <w:divBdr>
                <w:top w:val="none" w:sz="0" w:space="0" w:color="auto"/>
                <w:left w:val="none" w:sz="0" w:space="0" w:color="auto"/>
                <w:bottom w:val="none" w:sz="0" w:space="0" w:color="auto"/>
                <w:right w:val="none" w:sz="0" w:space="0" w:color="auto"/>
              </w:divBdr>
              <w:divsChild>
                <w:div w:id="560136914">
                  <w:marLeft w:val="0"/>
                  <w:marRight w:val="0"/>
                  <w:marTop w:val="0"/>
                  <w:marBottom w:val="0"/>
                  <w:divBdr>
                    <w:top w:val="none" w:sz="0" w:space="0" w:color="auto"/>
                    <w:left w:val="none" w:sz="0" w:space="0" w:color="auto"/>
                    <w:bottom w:val="none" w:sz="0" w:space="0" w:color="auto"/>
                    <w:right w:val="none" w:sz="0" w:space="0" w:color="auto"/>
                  </w:divBdr>
                  <w:divsChild>
                    <w:div w:id="20398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5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34488">
      <w:bodyDiv w:val="1"/>
      <w:marLeft w:val="0"/>
      <w:marRight w:val="0"/>
      <w:marTop w:val="0"/>
      <w:marBottom w:val="0"/>
      <w:divBdr>
        <w:top w:val="none" w:sz="0" w:space="0" w:color="auto"/>
        <w:left w:val="none" w:sz="0" w:space="0" w:color="auto"/>
        <w:bottom w:val="none" w:sz="0" w:space="0" w:color="auto"/>
        <w:right w:val="none" w:sz="0" w:space="0" w:color="auto"/>
      </w:divBdr>
    </w:div>
    <w:div w:id="1753775350">
      <w:bodyDiv w:val="1"/>
      <w:marLeft w:val="0"/>
      <w:marRight w:val="0"/>
      <w:marTop w:val="0"/>
      <w:marBottom w:val="0"/>
      <w:divBdr>
        <w:top w:val="none" w:sz="0" w:space="0" w:color="auto"/>
        <w:left w:val="none" w:sz="0" w:space="0" w:color="auto"/>
        <w:bottom w:val="none" w:sz="0" w:space="0" w:color="auto"/>
        <w:right w:val="none" w:sz="0" w:space="0" w:color="auto"/>
      </w:divBdr>
    </w:div>
    <w:div w:id="1755123130">
      <w:bodyDiv w:val="1"/>
      <w:marLeft w:val="0"/>
      <w:marRight w:val="0"/>
      <w:marTop w:val="0"/>
      <w:marBottom w:val="0"/>
      <w:divBdr>
        <w:top w:val="none" w:sz="0" w:space="0" w:color="auto"/>
        <w:left w:val="none" w:sz="0" w:space="0" w:color="auto"/>
        <w:bottom w:val="none" w:sz="0" w:space="0" w:color="auto"/>
        <w:right w:val="none" w:sz="0" w:space="0" w:color="auto"/>
      </w:divBdr>
    </w:div>
    <w:div w:id="1757092828">
      <w:bodyDiv w:val="1"/>
      <w:marLeft w:val="0"/>
      <w:marRight w:val="0"/>
      <w:marTop w:val="0"/>
      <w:marBottom w:val="0"/>
      <w:divBdr>
        <w:top w:val="none" w:sz="0" w:space="0" w:color="auto"/>
        <w:left w:val="none" w:sz="0" w:space="0" w:color="auto"/>
        <w:bottom w:val="none" w:sz="0" w:space="0" w:color="auto"/>
        <w:right w:val="none" w:sz="0" w:space="0" w:color="auto"/>
      </w:divBdr>
      <w:divsChild>
        <w:div w:id="996229745">
          <w:marLeft w:val="0"/>
          <w:marRight w:val="0"/>
          <w:marTop w:val="0"/>
          <w:marBottom w:val="0"/>
          <w:divBdr>
            <w:top w:val="none" w:sz="0" w:space="0" w:color="auto"/>
            <w:left w:val="none" w:sz="0" w:space="0" w:color="auto"/>
            <w:bottom w:val="none" w:sz="0" w:space="0" w:color="auto"/>
            <w:right w:val="none" w:sz="0" w:space="0" w:color="auto"/>
          </w:divBdr>
        </w:div>
        <w:div w:id="1357852069">
          <w:marLeft w:val="0"/>
          <w:marRight w:val="0"/>
          <w:marTop w:val="0"/>
          <w:marBottom w:val="0"/>
          <w:divBdr>
            <w:top w:val="none" w:sz="0" w:space="0" w:color="auto"/>
            <w:left w:val="none" w:sz="0" w:space="0" w:color="auto"/>
            <w:bottom w:val="none" w:sz="0" w:space="0" w:color="auto"/>
            <w:right w:val="none" w:sz="0" w:space="0" w:color="auto"/>
          </w:divBdr>
        </w:div>
        <w:div w:id="2058892898">
          <w:marLeft w:val="0"/>
          <w:marRight w:val="0"/>
          <w:marTop w:val="0"/>
          <w:marBottom w:val="0"/>
          <w:divBdr>
            <w:top w:val="none" w:sz="0" w:space="0" w:color="auto"/>
            <w:left w:val="none" w:sz="0" w:space="0" w:color="auto"/>
            <w:bottom w:val="none" w:sz="0" w:space="0" w:color="auto"/>
            <w:right w:val="none" w:sz="0" w:space="0" w:color="auto"/>
          </w:divBdr>
        </w:div>
      </w:divsChild>
    </w:div>
    <w:div w:id="1769496727">
      <w:bodyDiv w:val="1"/>
      <w:marLeft w:val="0"/>
      <w:marRight w:val="0"/>
      <w:marTop w:val="0"/>
      <w:marBottom w:val="0"/>
      <w:divBdr>
        <w:top w:val="none" w:sz="0" w:space="0" w:color="auto"/>
        <w:left w:val="none" w:sz="0" w:space="0" w:color="auto"/>
        <w:bottom w:val="none" w:sz="0" w:space="0" w:color="auto"/>
        <w:right w:val="none" w:sz="0" w:space="0" w:color="auto"/>
      </w:divBdr>
    </w:div>
    <w:div w:id="1778526908">
      <w:marLeft w:val="0"/>
      <w:marRight w:val="0"/>
      <w:marTop w:val="0"/>
      <w:marBottom w:val="0"/>
      <w:divBdr>
        <w:top w:val="none" w:sz="0" w:space="0" w:color="auto"/>
        <w:left w:val="none" w:sz="0" w:space="0" w:color="auto"/>
        <w:bottom w:val="none" w:sz="0" w:space="0" w:color="auto"/>
        <w:right w:val="none" w:sz="0" w:space="0" w:color="auto"/>
      </w:divBdr>
    </w:div>
    <w:div w:id="1780759720">
      <w:bodyDiv w:val="1"/>
      <w:marLeft w:val="0"/>
      <w:marRight w:val="0"/>
      <w:marTop w:val="0"/>
      <w:marBottom w:val="0"/>
      <w:divBdr>
        <w:top w:val="none" w:sz="0" w:space="0" w:color="auto"/>
        <w:left w:val="none" w:sz="0" w:space="0" w:color="auto"/>
        <w:bottom w:val="none" w:sz="0" w:space="0" w:color="auto"/>
        <w:right w:val="none" w:sz="0" w:space="0" w:color="auto"/>
      </w:divBdr>
    </w:div>
    <w:div w:id="1785879600">
      <w:bodyDiv w:val="1"/>
      <w:marLeft w:val="0"/>
      <w:marRight w:val="0"/>
      <w:marTop w:val="0"/>
      <w:marBottom w:val="0"/>
      <w:divBdr>
        <w:top w:val="none" w:sz="0" w:space="0" w:color="auto"/>
        <w:left w:val="none" w:sz="0" w:space="0" w:color="auto"/>
        <w:bottom w:val="none" w:sz="0" w:space="0" w:color="auto"/>
        <w:right w:val="none" w:sz="0" w:space="0" w:color="auto"/>
      </w:divBdr>
      <w:divsChild>
        <w:div w:id="27224924">
          <w:marLeft w:val="0"/>
          <w:marRight w:val="0"/>
          <w:marTop w:val="0"/>
          <w:marBottom w:val="0"/>
          <w:divBdr>
            <w:top w:val="none" w:sz="0" w:space="0" w:color="auto"/>
            <w:left w:val="none" w:sz="0" w:space="0" w:color="auto"/>
            <w:bottom w:val="none" w:sz="0" w:space="0" w:color="auto"/>
            <w:right w:val="none" w:sz="0" w:space="0" w:color="auto"/>
          </w:divBdr>
        </w:div>
        <w:div w:id="70198921">
          <w:marLeft w:val="0"/>
          <w:marRight w:val="0"/>
          <w:marTop w:val="0"/>
          <w:marBottom w:val="0"/>
          <w:divBdr>
            <w:top w:val="none" w:sz="0" w:space="0" w:color="auto"/>
            <w:left w:val="none" w:sz="0" w:space="0" w:color="auto"/>
            <w:bottom w:val="none" w:sz="0" w:space="0" w:color="auto"/>
            <w:right w:val="none" w:sz="0" w:space="0" w:color="auto"/>
          </w:divBdr>
        </w:div>
        <w:div w:id="78992253">
          <w:marLeft w:val="0"/>
          <w:marRight w:val="0"/>
          <w:marTop w:val="0"/>
          <w:marBottom w:val="0"/>
          <w:divBdr>
            <w:top w:val="none" w:sz="0" w:space="0" w:color="auto"/>
            <w:left w:val="none" w:sz="0" w:space="0" w:color="auto"/>
            <w:bottom w:val="none" w:sz="0" w:space="0" w:color="auto"/>
            <w:right w:val="none" w:sz="0" w:space="0" w:color="auto"/>
          </w:divBdr>
        </w:div>
        <w:div w:id="95295814">
          <w:marLeft w:val="0"/>
          <w:marRight w:val="0"/>
          <w:marTop w:val="0"/>
          <w:marBottom w:val="0"/>
          <w:divBdr>
            <w:top w:val="none" w:sz="0" w:space="0" w:color="auto"/>
            <w:left w:val="none" w:sz="0" w:space="0" w:color="auto"/>
            <w:bottom w:val="none" w:sz="0" w:space="0" w:color="auto"/>
            <w:right w:val="none" w:sz="0" w:space="0" w:color="auto"/>
          </w:divBdr>
        </w:div>
        <w:div w:id="105661381">
          <w:marLeft w:val="0"/>
          <w:marRight w:val="0"/>
          <w:marTop w:val="0"/>
          <w:marBottom w:val="0"/>
          <w:divBdr>
            <w:top w:val="none" w:sz="0" w:space="0" w:color="auto"/>
            <w:left w:val="none" w:sz="0" w:space="0" w:color="auto"/>
            <w:bottom w:val="none" w:sz="0" w:space="0" w:color="auto"/>
            <w:right w:val="none" w:sz="0" w:space="0" w:color="auto"/>
          </w:divBdr>
        </w:div>
        <w:div w:id="129710883">
          <w:marLeft w:val="0"/>
          <w:marRight w:val="0"/>
          <w:marTop w:val="0"/>
          <w:marBottom w:val="0"/>
          <w:divBdr>
            <w:top w:val="none" w:sz="0" w:space="0" w:color="auto"/>
            <w:left w:val="none" w:sz="0" w:space="0" w:color="auto"/>
            <w:bottom w:val="none" w:sz="0" w:space="0" w:color="auto"/>
            <w:right w:val="none" w:sz="0" w:space="0" w:color="auto"/>
          </w:divBdr>
        </w:div>
        <w:div w:id="135152562">
          <w:marLeft w:val="0"/>
          <w:marRight w:val="0"/>
          <w:marTop w:val="0"/>
          <w:marBottom w:val="0"/>
          <w:divBdr>
            <w:top w:val="none" w:sz="0" w:space="0" w:color="auto"/>
            <w:left w:val="none" w:sz="0" w:space="0" w:color="auto"/>
            <w:bottom w:val="none" w:sz="0" w:space="0" w:color="auto"/>
            <w:right w:val="none" w:sz="0" w:space="0" w:color="auto"/>
          </w:divBdr>
        </w:div>
        <w:div w:id="152063985">
          <w:marLeft w:val="0"/>
          <w:marRight w:val="0"/>
          <w:marTop w:val="0"/>
          <w:marBottom w:val="0"/>
          <w:divBdr>
            <w:top w:val="none" w:sz="0" w:space="0" w:color="auto"/>
            <w:left w:val="none" w:sz="0" w:space="0" w:color="auto"/>
            <w:bottom w:val="none" w:sz="0" w:space="0" w:color="auto"/>
            <w:right w:val="none" w:sz="0" w:space="0" w:color="auto"/>
          </w:divBdr>
        </w:div>
        <w:div w:id="174223867">
          <w:marLeft w:val="0"/>
          <w:marRight w:val="0"/>
          <w:marTop w:val="0"/>
          <w:marBottom w:val="0"/>
          <w:divBdr>
            <w:top w:val="none" w:sz="0" w:space="0" w:color="auto"/>
            <w:left w:val="none" w:sz="0" w:space="0" w:color="auto"/>
            <w:bottom w:val="none" w:sz="0" w:space="0" w:color="auto"/>
            <w:right w:val="none" w:sz="0" w:space="0" w:color="auto"/>
          </w:divBdr>
        </w:div>
        <w:div w:id="203298143">
          <w:marLeft w:val="0"/>
          <w:marRight w:val="0"/>
          <w:marTop w:val="0"/>
          <w:marBottom w:val="0"/>
          <w:divBdr>
            <w:top w:val="none" w:sz="0" w:space="0" w:color="auto"/>
            <w:left w:val="none" w:sz="0" w:space="0" w:color="auto"/>
            <w:bottom w:val="none" w:sz="0" w:space="0" w:color="auto"/>
            <w:right w:val="none" w:sz="0" w:space="0" w:color="auto"/>
          </w:divBdr>
        </w:div>
        <w:div w:id="224296472">
          <w:marLeft w:val="0"/>
          <w:marRight w:val="0"/>
          <w:marTop w:val="0"/>
          <w:marBottom w:val="0"/>
          <w:divBdr>
            <w:top w:val="none" w:sz="0" w:space="0" w:color="auto"/>
            <w:left w:val="none" w:sz="0" w:space="0" w:color="auto"/>
            <w:bottom w:val="none" w:sz="0" w:space="0" w:color="auto"/>
            <w:right w:val="none" w:sz="0" w:space="0" w:color="auto"/>
          </w:divBdr>
        </w:div>
        <w:div w:id="230165780">
          <w:marLeft w:val="0"/>
          <w:marRight w:val="0"/>
          <w:marTop w:val="0"/>
          <w:marBottom w:val="0"/>
          <w:divBdr>
            <w:top w:val="none" w:sz="0" w:space="0" w:color="auto"/>
            <w:left w:val="none" w:sz="0" w:space="0" w:color="auto"/>
            <w:bottom w:val="none" w:sz="0" w:space="0" w:color="auto"/>
            <w:right w:val="none" w:sz="0" w:space="0" w:color="auto"/>
          </w:divBdr>
        </w:div>
        <w:div w:id="332418877">
          <w:marLeft w:val="0"/>
          <w:marRight w:val="0"/>
          <w:marTop w:val="0"/>
          <w:marBottom w:val="0"/>
          <w:divBdr>
            <w:top w:val="none" w:sz="0" w:space="0" w:color="auto"/>
            <w:left w:val="none" w:sz="0" w:space="0" w:color="auto"/>
            <w:bottom w:val="none" w:sz="0" w:space="0" w:color="auto"/>
            <w:right w:val="none" w:sz="0" w:space="0" w:color="auto"/>
          </w:divBdr>
        </w:div>
        <w:div w:id="336689051">
          <w:marLeft w:val="0"/>
          <w:marRight w:val="0"/>
          <w:marTop w:val="0"/>
          <w:marBottom w:val="0"/>
          <w:divBdr>
            <w:top w:val="none" w:sz="0" w:space="0" w:color="auto"/>
            <w:left w:val="none" w:sz="0" w:space="0" w:color="auto"/>
            <w:bottom w:val="none" w:sz="0" w:space="0" w:color="auto"/>
            <w:right w:val="none" w:sz="0" w:space="0" w:color="auto"/>
          </w:divBdr>
        </w:div>
        <w:div w:id="344015393">
          <w:marLeft w:val="0"/>
          <w:marRight w:val="0"/>
          <w:marTop w:val="0"/>
          <w:marBottom w:val="0"/>
          <w:divBdr>
            <w:top w:val="none" w:sz="0" w:space="0" w:color="auto"/>
            <w:left w:val="none" w:sz="0" w:space="0" w:color="auto"/>
            <w:bottom w:val="none" w:sz="0" w:space="0" w:color="auto"/>
            <w:right w:val="none" w:sz="0" w:space="0" w:color="auto"/>
          </w:divBdr>
        </w:div>
        <w:div w:id="360282392">
          <w:marLeft w:val="0"/>
          <w:marRight w:val="0"/>
          <w:marTop w:val="0"/>
          <w:marBottom w:val="0"/>
          <w:divBdr>
            <w:top w:val="none" w:sz="0" w:space="0" w:color="auto"/>
            <w:left w:val="none" w:sz="0" w:space="0" w:color="auto"/>
            <w:bottom w:val="none" w:sz="0" w:space="0" w:color="auto"/>
            <w:right w:val="none" w:sz="0" w:space="0" w:color="auto"/>
          </w:divBdr>
        </w:div>
        <w:div w:id="360784286">
          <w:marLeft w:val="0"/>
          <w:marRight w:val="0"/>
          <w:marTop w:val="0"/>
          <w:marBottom w:val="0"/>
          <w:divBdr>
            <w:top w:val="none" w:sz="0" w:space="0" w:color="auto"/>
            <w:left w:val="none" w:sz="0" w:space="0" w:color="auto"/>
            <w:bottom w:val="none" w:sz="0" w:space="0" w:color="auto"/>
            <w:right w:val="none" w:sz="0" w:space="0" w:color="auto"/>
          </w:divBdr>
        </w:div>
        <w:div w:id="371536970">
          <w:marLeft w:val="0"/>
          <w:marRight w:val="0"/>
          <w:marTop w:val="0"/>
          <w:marBottom w:val="0"/>
          <w:divBdr>
            <w:top w:val="none" w:sz="0" w:space="0" w:color="auto"/>
            <w:left w:val="none" w:sz="0" w:space="0" w:color="auto"/>
            <w:bottom w:val="none" w:sz="0" w:space="0" w:color="auto"/>
            <w:right w:val="none" w:sz="0" w:space="0" w:color="auto"/>
          </w:divBdr>
        </w:div>
        <w:div w:id="385832930">
          <w:marLeft w:val="0"/>
          <w:marRight w:val="0"/>
          <w:marTop w:val="0"/>
          <w:marBottom w:val="0"/>
          <w:divBdr>
            <w:top w:val="none" w:sz="0" w:space="0" w:color="auto"/>
            <w:left w:val="none" w:sz="0" w:space="0" w:color="auto"/>
            <w:bottom w:val="none" w:sz="0" w:space="0" w:color="auto"/>
            <w:right w:val="none" w:sz="0" w:space="0" w:color="auto"/>
          </w:divBdr>
        </w:div>
        <w:div w:id="393430658">
          <w:marLeft w:val="0"/>
          <w:marRight w:val="0"/>
          <w:marTop w:val="0"/>
          <w:marBottom w:val="0"/>
          <w:divBdr>
            <w:top w:val="none" w:sz="0" w:space="0" w:color="auto"/>
            <w:left w:val="none" w:sz="0" w:space="0" w:color="auto"/>
            <w:bottom w:val="none" w:sz="0" w:space="0" w:color="auto"/>
            <w:right w:val="none" w:sz="0" w:space="0" w:color="auto"/>
          </w:divBdr>
        </w:div>
        <w:div w:id="398480948">
          <w:marLeft w:val="0"/>
          <w:marRight w:val="0"/>
          <w:marTop w:val="0"/>
          <w:marBottom w:val="0"/>
          <w:divBdr>
            <w:top w:val="none" w:sz="0" w:space="0" w:color="auto"/>
            <w:left w:val="none" w:sz="0" w:space="0" w:color="auto"/>
            <w:bottom w:val="none" w:sz="0" w:space="0" w:color="auto"/>
            <w:right w:val="none" w:sz="0" w:space="0" w:color="auto"/>
          </w:divBdr>
        </w:div>
        <w:div w:id="435901792">
          <w:marLeft w:val="0"/>
          <w:marRight w:val="0"/>
          <w:marTop w:val="0"/>
          <w:marBottom w:val="0"/>
          <w:divBdr>
            <w:top w:val="none" w:sz="0" w:space="0" w:color="auto"/>
            <w:left w:val="none" w:sz="0" w:space="0" w:color="auto"/>
            <w:bottom w:val="none" w:sz="0" w:space="0" w:color="auto"/>
            <w:right w:val="none" w:sz="0" w:space="0" w:color="auto"/>
          </w:divBdr>
        </w:div>
        <w:div w:id="452870696">
          <w:marLeft w:val="0"/>
          <w:marRight w:val="0"/>
          <w:marTop w:val="0"/>
          <w:marBottom w:val="0"/>
          <w:divBdr>
            <w:top w:val="none" w:sz="0" w:space="0" w:color="auto"/>
            <w:left w:val="none" w:sz="0" w:space="0" w:color="auto"/>
            <w:bottom w:val="none" w:sz="0" w:space="0" w:color="auto"/>
            <w:right w:val="none" w:sz="0" w:space="0" w:color="auto"/>
          </w:divBdr>
        </w:div>
        <w:div w:id="453869034">
          <w:marLeft w:val="0"/>
          <w:marRight w:val="0"/>
          <w:marTop w:val="0"/>
          <w:marBottom w:val="0"/>
          <w:divBdr>
            <w:top w:val="none" w:sz="0" w:space="0" w:color="auto"/>
            <w:left w:val="none" w:sz="0" w:space="0" w:color="auto"/>
            <w:bottom w:val="none" w:sz="0" w:space="0" w:color="auto"/>
            <w:right w:val="none" w:sz="0" w:space="0" w:color="auto"/>
          </w:divBdr>
        </w:div>
        <w:div w:id="463889420">
          <w:marLeft w:val="0"/>
          <w:marRight w:val="0"/>
          <w:marTop w:val="0"/>
          <w:marBottom w:val="0"/>
          <w:divBdr>
            <w:top w:val="none" w:sz="0" w:space="0" w:color="auto"/>
            <w:left w:val="none" w:sz="0" w:space="0" w:color="auto"/>
            <w:bottom w:val="none" w:sz="0" w:space="0" w:color="auto"/>
            <w:right w:val="none" w:sz="0" w:space="0" w:color="auto"/>
          </w:divBdr>
        </w:div>
        <w:div w:id="486556106">
          <w:marLeft w:val="0"/>
          <w:marRight w:val="0"/>
          <w:marTop w:val="0"/>
          <w:marBottom w:val="0"/>
          <w:divBdr>
            <w:top w:val="none" w:sz="0" w:space="0" w:color="auto"/>
            <w:left w:val="none" w:sz="0" w:space="0" w:color="auto"/>
            <w:bottom w:val="none" w:sz="0" w:space="0" w:color="auto"/>
            <w:right w:val="none" w:sz="0" w:space="0" w:color="auto"/>
          </w:divBdr>
        </w:div>
        <w:div w:id="494689268">
          <w:marLeft w:val="0"/>
          <w:marRight w:val="0"/>
          <w:marTop w:val="0"/>
          <w:marBottom w:val="0"/>
          <w:divBdr>
            <w:top w:val="none" w:sz="0" w:space="0" w:color="auto"/>
            <w:left w:val="none" w:sz="0" w:space="0" w:color="auto"/>
            <w:bottom w:val="none" w:sz="0" w:space="0" w:color="auto"/>
            <w:right w:val="none" w:sz="0" w:space="0" w:color="auto"/>
          </w:divBdr>
        </w:div>
        <w:div w:id="536091789">
          <w:marLeft w:val="0"/>
          <w:marRight w:val="0"/>
          <w:marTop w:val="0"/>
          <w:marBottom w:val="0"/>
          <w:divBdr>
            <w:top w:val="none" w:sz="0" w:space="0" w:color="auto"/>
            <w:left w:val="none" w:sz="0" w:space="0" w:color="auto"/>
            <w:bottom w:val="none" w:sz="0" w:space="0" w:color="auto"/>
            <w:right w:val="none" w:sz="0" w:space="0" w:color="auto"/>
          </w:divBdr>
        </w:div>
        <w:div w:id="545870080">
          <w:marLeft w:val="0"/>
          <w:marRight w:val="0"/>
          <w:marTop w:val="0"/>
          <w:marBottom w:val="0"/>
          <w:divBdr>
            <w:top w:val="none" w:sz="0" w:space="0" w:color="auto"/>
            <w:left w:val="none" w:sz="0" w:space="0" w:color="auto"/>
            <w:bottom w:val="none" w:sz="0" w:space="0" w:color="auto"/>
            <w:right w:val="none" w:sz="0" w:space="0" w:color="auto"/>
          </w:divBdr>
        </w:div>
        <w:div w:id="563223487">
          <w:marLeft w:val="0"/>
          <w:marRight w:val="0"/>
          <w:marTop w:val="0"/>
          <w:marBottom w:val="0"/>
          <w:divBdr>
            <w:top w:val="none" w:sz="0" w:space="0" w:color="auto"/>
            <w:left w:val="none" w:sz="0" w:space="0" w:color="auto"/>
            <w:bottom w:val="none" w:sz="0" w:space="0" w:color="auto"/>
            <w:right w:val="none" w:sz="0" w:space="0" w:color="auto"/>
          </w:divBdr>
        </w:div>
        <w:div w:id="572086057">
          <w:marLeft w:val="0"/>
          <w:marRight w:val="0"/>
          <w:marTop w:val="0"/>
          <w:marBottom w:val="0"/>
          <w:divBdr>
            <w:top w:val="none" w:sz="0" w:space="0" w:color="auto"/>
            <w:left w:val="none" w:sz="0" w:space="0" w:color="auto"/>
            <w:bottom w:val="none" w:sz="0" w:space="0" w:color="auto"/>
            <w:right w:val="none" w:sz="0" w:space="0" w:color="auto"/>
          </w:divBdr>
        </w:div>
        <w:div w:id="573584428">
          <w:marLeft w:val="0"/>
          <w:marRight w:val="0"/>
          <w:marTop w:val="0"/>
          <w:marBottom w:val="0"/>
          <w:divBdr>
            <w:top w:val="none" w:sz="0" w:space="0" w:color="auto"/>
            <w:left w:val="none" w:sz="0" w:space="0" w:color="auto"/>
            <w:bottom w:val="none" w:sz="0" w:space="0" w:color="auto"/>
            <w:right w:val="none" w:sz="0" w:space="0" w:color="auto"/>
          </w:divBdr>
        </w:div>
        <w:div w:id="607547279">
          <w:marLeft w:val="0"/>
          <w:marRight w:val="0"/>
          <w:marTop w:val="0"/>
          <w:marBottom w:val="0"/>
          <w:divBdr>
            <w:top w:val="none" w:sz="0" w:space="0" w:color="auto"/>
            <w:left w:val="none" w:sz="0" w:space="0" w:color="auto"/>
            <w:bottom w:val="none" w:sz="0" w:space="0" w:color="auto"/>
            <w:right w:val="none" w:sz="0" w:space="0" w:color="auto"/>
          </w:divBdr>
        </w:div>
        <w:div w:id="625086089">
          <w:marLeft w:val="0"/>
          <w:marRight w:val="0"/>
          <w:marTop w:val="0"/>
          <w:marBottom w:val="0"/>
          <w:divBdr>
            <w:top w:val="none" w:sz="0" w:space="0" w:color="auto"/>
            <w:left w:val="none" w:sz="0" w:space="0" w:color="auto"/>
            <w:bottom w:val="none" w:sz="0" w:space="0" w:color="auto"/>
            <w:right w:val="none" w:sz="0" w:space="0" w:color="auto"/>
          </w:divBdr>
        </w:div>
        <w:div w:id="653460364">
          <w:marLeft w:val="0"/>
          <w:marRight w:val="0"/>
          <w:marTop w:val="0"/>
          <w:marBottom w:val="0"/>
          <w:divBdr>
            <w:top w:val="none" w:sz="0" w:space="0" w:color="auto"/>
            <w:left w:val="none" w:sz="0" w:space="0" w:color="auto"/>
            <w:bottom w:val="none" w:sz="0" w:space="0" w:color="auto"/>
            <w:right w:val="none" w:sz="0" w:space="0" w:color="auto"/>
          </w:divBdr>
        </w:div>
        <w:div w:id="721292036">
          <w:marLeft w:val="0"/>
          <w:marRight w:val="0"/>
          <w:marTop w:val="0"/>
          <w:marBottom w:val="0"/>
          <w:divBdr>
            <w:top w:val="none" w:sz="0" w:space="0" w:color="auto"/>
            <w:left w:val="none" w:sz="0" w:space="0" w:color="auto"/>
            <w:bottom w:val="none" w:sz="0" w:space="0" w:color="auto"/>
            <w:right w:val="none" w:sz="0" w:space="0" w:color="auto"/>
          </w:divBdr>
        </w:div>
        <w:div w:id="724328659">
          <w:marLeft w:val="0"/>
          <w:marRight w:val="0"/>
          <w:marTop w:val="0"/>
          <w:marBottom w:val="0"/>
          <w:divBdr>
            <w:top w:val="none" w:sz="0" w:space="0" w:color="auto"/>
            <w:left w:val="none" w:sz="0" w:space="0" w:color="auto"/>
            <w:bottom w:val="none" w:sz="0" w:space="0" w:color="auto"/>
            <w:right w:val="none" w:sz="0" w:space="0" w:color="auto"/>
          </w:divBdr>
        </w:div>
        <w:div w:id="725878192">
          <w:marLeft w:val="0"/>
          <w:marRight w:val="0"/>
          <w:marTop w:val="0"/>
          <w:marBottom w:val="0"/>
          <w:divBdr>
            <w:top w:val="none" w:sz="0" w:space="0" w:color="auto"/>
            <w:left w:val="none" w:sz="0" w:space="0" w:color="auto"/>
            <w:bottom w:val="none" w:sz="0" w:space="0" w:color="auto"/>
            <w:right w:val="none" w:sz="0" w:space="0" w:color="auto"/>
          </w:divBdr>
        </w:div>
        <w:div w:id="729309803">
          <w:marLeft w:val="0"/>
          <w:marRight w:val="0"/>
          <w:marTop w:val="0"/>
          <w:marBottom w:val="0"/>
          <w:divBdr>
            <w:top w:val="none" w:sz="0" w:space="0" w:color="auto"/>
            <w:left w:val="none" w:sz="0" w:space="0" w:color="auto"/>
            <w:bottom w:val="none" w:sz="0" w:space="0" w:color="auto"/>
            <w:right w:val="none" w:sz="0" w:space="0" w:color="auto"/>
          </w:divBdr>
        </w:div>
        <w:div w:id="737748333">
          <w:marLeft w:val="0"/>
          <w:marRight w:val="0"/>
          <w:marTop w:val="0"/>
          <w:marBottom w:val="0"/>
          <w:divBdr>
            <w:top w:val="none" w:sz="0" w:space="0" w:color="auto"/>
            <w:left w:val="none" w:sz="0" w:space="0" w:color="auto"/>
            <w:bottom w:val="none" w:sz="0" w:space="0" w:color="auto"/>
            <w:right w:val="none" w:sz="0" w:space="0" w:color="auto"/>
          </w:divBdr>
        </w:div>
        <w:div w:id="751783681">
          <w:marLeft w:val="0"/>
          <w:marRight w:val="0"/>
          <w:marTop w:val="0"/>
          <w:marBottom w:val="0"/>
          <w:divBdr>
            <w:top w:val="none" w:sz="0" w:space="0" w:color="auto"/>
            <w:left w:val="none" w:sz="0" w:space="0" w:color="auto"/>
            <w:bottom w:val="none" w:sz="0" w:space="0" w:color="auto"/>
            <w:right w:val="none" w:sz="0" w:space="0" w:color="auto"/>
          </w:divBdr>
        </w:div>
        <w:div w:id="773207746">
          <w:marLeft w:val="0"/>
          <w:marRight w:val="0"/>
          <w:marTop w:val="0"/>
          <w:marBottom w:val="0"/>
          <w:divBdr>
            <w:top w:val="none" w:sz="0" w:space="0" w:color="auto"/>
            <w:left w:val="none" w:sz="0" w:space="0" w:color="auto"/>
            <w:bottom w:val="none" w:sz="0" w:space="0" w:color="auto"/>
            <w:right w:val="none" w:sz="0" w:space="0" w:color="auto"/>
          </w:divBdr>
        </w:div>
        <w:div w:id="774448516">
          <w:marLeft w:val="0"/>
          <w:marRight w:val="0"/>
          <w:marTop w:val="0"/>
          <w:marBottom w:val="0"/>
          <w:divBdr>
            <w:top w:val="none" w:sz="0" w:space="0" w:color="auto"/>
            <w:left w:val="none" w:sz="0" w:space="0" w:color="auto"/>
            <w:bottom w:val="none" w:sz="0" w:space="0" w:color="auto"/>
            <w:right w:val="none" w:sz="0" w:space="0" w:color="auto"/>
          </w:divBdr>
        </w:div>
        <w:div w:id="798914778">
          <w:marLeft w:val="0"/>
          <w:marRight w:val="0"/>
          <w:marTop w:val="0"/>
          <w:marBottom w:val="0"/>
          <w:divBdr>
            <w:top w:val="none" w:sz="0" w:space="0" w:color="auto"/>
            <w:left w:val="none" w:sz="0" w:space="0" w:color="auto"/>
            <w:bottom w:val="none" w:sz="0" w:space="0" w:color="auto"/>
            <w:right w:val="none" w:sz="0" w:space="0" w:color="auto"/>
          </w:divBdr>
        </w:div>
        <w:div w:id="803740367">
          <w:marLeft w:val="0"/>
          <w:marRight w:val="0"/>
          <w:marTop w:val="0"/>
          <w:marBottom w:val="0"/>
          <w:divBdr>
            <w:top w:val="none" w:sz="0" w:space="0" w:color="auto"/>
            <w:left w:val="none" w:sz="0" w:space="0" w:color="auto"/>
            <w:bottom w:val="none" w:sz="0" w:space="0" w:color="auto"/>
            <w:right w:val="none" w:sz="0" w:space="0" w:color="auto"/>
          </w:divBdr>
        </w:div>
        <w:div w:id="820468448">
          <w:marLeft w:val="0"/>
          <w:marRight w:val="0"/>
          <w:marTop w:val="0"/>
          <w:marBottom w:val="0"/>
          <w:divBdr>
            <w:top w:val="none" w:sz="0" w:space="0" w:color="auto"/>
            <w:left w:val="none" w:sz="0" w:space="0" w:color="auto"/>
            <w:bottom w:val="none" w:sz="0" w:space="0" w:color="auto"/>
            <w:right w:val="none" w:sz="0" w:space="0" w:color="auto"/>
          </w:divBdr>
        </w:div>
        <w:div w:id="870800646">
          <w:marLeft w:val="0"/>
          <w:marRight w:val="0"/>
          <w:marTop w:val="0"/>
          <w:marBottom w:val="0"/>
          <w:divBdr>
            <w:top w:val="none" w:sz="0" w:space="0" w:color="auto"/>
            <w:left w:val="none" w:sz="0" w:space="0" w:color="auto"/>
            <w:bottom w:val="none" w:sz="0" w:space="0" w:color="auto"/>
            <w:right w:val="none" w:sz="0" w:space="0" w:color="auto"/>
          </w:divBdr>
        </w:div>
        <w:div w:id="903373849">
          <w:marLeft w:val="0"/>
          <w:marRight w:val="0"/>
          <w:marTop w:val="0"/>
          <w:marBottom w:val="0"/>
          <w:divBdr>
            <w:top w:val="none" w:sz="0" w:space="0" w:color="auto"/>
            <w:left w:val="none" w:sz="0" w:space="0" w:color="auto"/>
            <w:bottom w:val="none" w:sz="0" w:space="0" w:color="auto"/>
            <w:right w:val="none" w:sz="0" w:space="0" w:color="auto"/>
          </w:divBdr>
        </w:div>
        <w:div w:id="920211453">
          <w:marLeft w:val="0"/>
          <w:marRight w:val="0"/>
          <w:marTop w:val="0"/>
          <w:marBottom w:val="0"/>
          <w:divBdr>
            <w:top w:val="none" w:sz="0" w:space="0" w:color="auto"/>
            <w:left w:val="none" w:sz="0" w:space="0" w:color="auto"/>
            <w:bottom w:val="none" w:sz="0" w:space="0" w:color="auto"/>
            <w:right w:val="none" w:sz="0" w:space="0" w:color="auto"/>
          </w:divBdr>
        </w:div>
        <w:div w:id="961769078">
          <w:marLeft w:val="0"/>
          <w:marRight w:val="0"/>
          <w:marTop w:val="0"/>
          <w:marBottom w:val="0"/>
          <w:divBdr>
            <w:top w:val="none" w:sz="0" w:space="0" w:color="auto"/>
            <w:left w:val="none" w:sz="0" w:space="0" w:color="auto"/>
            <w:bottom w:val="none" w:sz="0" w:space="0" w:color="auto"/>
            <w:right w:val="none" w:sz="0" w:space="0" w:color="auto"/>
          </w:divBdr>
        </w:div>
        <w:div w:id="962463082">
          <w:marLeft w:val="0"/>
          <w:marRight w:val="0"/>
          <w:marTop w:val="0"/>
          <w:marBottom w:val="0"/>
          <w:divBdr>
            <w:top w:val="none" w:sz="0" w:space="0" w:color="auto"/>
            <w:left w:val="none" w:sz="0" w:space="0" w:color="auto"/>
            <w:bottom w:val="none" w:sz="0" w:space="0" w:color="auto"/>
            <w:right w:val="none" w:sz="0" w:space="0" w:color="auto"/>
          </w:divBdr>
        </w:div>
        <w:div w:id="989597926">
          <w:marLeft w:val="0"/>
          <w:marRight w:val="0"/>
          <w:marTop w:val="0"/>
          <w:marBottom w:val="0"/>
          <w:divBdr>
            <w:top w:val="none" w:sz="0" w:space="0" w:color="auto"/>
            <w:left w:val="none" w:sz="0" w:space="0" w:color="auto"/>
            <w:bottom w:val="none" w:sz="0" w:space="0" w:color="auto"/>
            <w:right w:val="none" w:sz="0" w:space="0" w:color="auto"/>
          </w:divBdr>
        </w:div>
        <w:div w:id="1013806097">
          <w:marLeft w:val="0"/>
          <w:marRight w:val="0"/>
          <w:marTop w:val="0"/>
          <w:marBottom w:val="0"/>
          <w:divBdr>
            <w:top w:val="none" w:sz="0" w:space="0" w:color="auto"/>
            <w:left w:val="none" w:sz="0" w:space="0" w:color="auto"/>
            <w:bottom w:val="none" w:sz="0" w:space="0" w:color="auto"/>
            <w:right w:val="none" w:sz="0" w:space="0" w:color="auto"/>
          </w:divBdr>
        </w:div>
        <w:div w:id="1083332599">
          <w:marLeft w:val="0"/>
          <w:marRight w:val="0"/>
          <w:marTop w:val="0"/>
          <w:marBottom w:val="0"/>
          <w:divBdr>
            <w:top w:val="none" w:sz="0" w:space="0" w:color="auto"/>
            <w:left w:val="none" w:sz="0" w:space="0" w:color="auto"/>
            <w:bottom w:val="none" w:sz="0" w:space="0" w:color="auto"/>
            <w:right w:val="none" w:sz="0" w:space="0" w:color="auto"/>
          </w:divBdr>
        </w:div>
        <w:div w:id="1168524758">
          <w:marLeft w:val="0"/>
          <w:marRight w:val="0"/>
          <w:marTop w:val="0"/>
          <w:marBottom w:val="0"/>
          <w:divBdr>
            <w:top w:val="none" w:sz="0" w:space="0" w:color="auto"/>
            <w:left w:val="none" w:sz="0" w:space="0" w:color="auto"/>
            <w:bottom w:val="none" w:sz="0" w:space="0" w:color="auto"/>
            <w:right w:val="none" w:sz="0" w:space="0" w:color="auto"/>
          </w:divBdr>
        </w:div>
        <w:div w:id="1175270184">
          <w:marLeft w:val="0"/>
          <w:marRight w:val="0"/>
          <w:marTop w:val="0"/>
          <w:marBottom w:val="0"/>
          <w:divBdr>
            <w:top w:val="none" w:sz="0" w:space="0" w:color="auto"/>
            <w:left w:val="none" w:sz="0" w:space="0" w:color="auto"/>
            <w:bottom w:val="none" w:sz="0" w:space="0" w:color="auto"/>
            <w:right w:val="none" w:sz="0" w:space="0" w:color="auto"/>
          </w:divBdr>
        </w:div>
        <w:div w:id="1233127274">
          <w:marLeft w:val="0"/>
          <w:marRight w:val="0"/>
          <w:marTop w:val="0"/>
          <w:marBottom w:val="0"/>
          <w:divBdr>
            <w:top w:val="none" w:sz="0" w:space="0" w:color="auto"/>
            <w:left w:val="none" w:sz="0" w:space="0" w:color="auto"/>
            <w:bottom w:val="none" w:sz="0" w:space="0" w:color="auto"/>
            <w:right w:val="none" w:sz="0" w:space="0" w:color="auto"/>
          </w:divBdr>
        </w:div>
        <w:div w:id="1242643090">
          <w:marLeft w:val="0"/>
          <w:marRight w:val="0"/>
          <w:marTop w:val="0"/>
          <w:marBottom w:val="0"/>
          <w:divBdr>
            <w:top w:val="none" w:sz="0" w:space="0" w:color="auto"/>
            <w:left w:val="none" w:sz="0" w:space="0" w:color="auto"/>
            <w:bottom w:val="none" w:sz="0" w:space="0" w:color="auto"/>
            <w:right w:val="none" w:sz="0" w:space="0" w:color="auto"/>
          </w:divBdr>
        </w:div>
        <w:div w:id="1300770962">
          <w:marLeft w:val="0"/>
          <w:marRight w:val="0"/>
          <w:marTop w:val="0"/>
          <w:marBottom w:val="0"/>
          <w:divBdr>
            <w:top w:val="none" w:sz="0" w:space="0" w:color="auto"/>
            <w:left w:val="none" w:sz="0" w:space="0" w:color="auto"/>
            <w:bottom w:val="none" w:sz="0" w:space="0" w:color="auto"/>
            <w:right w:val="none" w:sz="0" w:space="0" w:color="auto"/>
          </w:divBdr>
        </w:div>
        <w:div w:id="1320688979">
          <w:marLeft w:val="0"/>
          <w:marRight w:val="0"/>
          <w:marTop w:val="0"/>
          <w:marBottom w:val="0"/>
          <w:divBdr>
            <w:top w:val="none" w:sz="0" w:space="0" w:color="auto"/>
            <w:left w:val="none" w:sz="0" w:space="0" w:color="auto"/>
            <w:bottom w:val="none" w:sz="0" w:space="0" w:color="auto"/>
            <w:right w:val="none" w:sz="0" w:space="0" w:color="auto"/>
          </w:divBdr>
        </w:div>
        <w:div w:id="1327368956">
          <w:marLeft w:val="0"/>
          <w:marRight w:val="0"/>
          <w:marTop w:val="0"/>
          <w:marBottom w:val="0"/>
          <w:divBdr>
            <w:top w:val="none" w:sz="0" w:space="0" w:color="auto"/>
            <w:left w:val="none" w:sz="0" w:space="0" w:color="auto"/>
            <w:bottom w:val="none" w:sz="0" w:space="0" w:color="auto"/>
            <w:right w:val="none" w:sz="0" w:space="0" w:color="auto"/>
          </w:divBdr>
        </w:div>
        <w:div w:id="1346401639">
          <w:marLeft w:val="0"/>
          <w:marRight w:val="0"/>
          <w:marTop w:val="0"/>
          <w:marBottom w:val="0"/>
          <w:divBdr>
            <w:top w:val="none" w:sz="0" w:space="0" w:color="auto"/>
            <w:left w:val="none" w:sz="0" w:space="0" w:color="auto"/>
            <w:bottom w:val="none" w:sz="0" w:space="0" w:color="auto"/>
            <w:right w:val="none" w:sz="0" w:space="0" w:color="auto"/>
          </w:divBdr>
        </w:div>
        <w:div w:id="1383485490">
          <w:marLeft w:val="0"/>
          <w:marRight w:val="0"/>
          <w:marTop w:val="0"/>
          <w:marBottom w:val="0"/>
          <w:divBdr>
            <w:top w:val="none" w:sz="0" w:space="0" w:color="auto"/>
            <w:left w:val="none" w:sz="0" w:space="0" w:color="auto"/>
            <w:bottom w:val="none" w:sz="0" w:space="0" w:color="auto"/>
            <w:right w:val="none" w:sz="0" w:space="0" w:color="auto"/>
          </w:divBdr>
        </w:div>
        <w:div w:id="1431858079">
          <w:marLeft w:val="0"/>
          <w:marRight w:val="0"/>
          <w:marTop w:val="0"/>
          <w:marBottom w:val="0"/>
          <w:divBdr>
            <w:top w:val="none" w:sz="0" w:space="0" w:color="auto"/>
            <w:left w:val="none" w:sz="0" w:space="0" w:color="auto"/>
            <w:bottom w:val="none" w:sz="0" w:space="0" w:color="auto"/>
            <w:right w:val="none" w:sz="0" w:space="0" w:color="auto"/>
          </w:divBdr>
        </w:div>
        <w:div w:id="1449281433">
          <w:marLeft w:val="0"/>
          <w:marRight w:val="0"/>
          <w:marTop w:val="0"/>
          <w:marBottom w:val="0"/>
          <w:divBdr>
            <w:top w:val="none" w:sz="0" w:space="0" w:color="auto"/>
            <w:left w:val="none" w:sz="0" w:space="0" w:color="auto"/>
            <w:bottom w:val="none" w:sz="0" w:space="0" w:color="auto"/>
            <w:right w:val="none" w:sz="0" w:space="0" w:color="auto"/>
          </w:divBdr>
        </w:div>
        <w:div w:id="1491631273">
          <w:marLeft w:val="0"/>
          <w:marRight w:val="0"/>
          <w:marTop w:val="0"/>
          <w:marBottom w:val="0"/>
          <w:divBdr>
            <w:top w:val="none" w:sz="0" w:space="0" w:color="auto"/>
            <w:left w:val="none" w:sz="0" w:space="0" w:color="auto"/>
            <w:bottom w:val="none" w:sz="0" w:space="0" w:color="auto"/>
            <w:right w:val="none" w:sz="0" w:space="0" w:color="auto"/>
          </w:divBdr>
        </w:div>
        <w:div w:id="1578051936">
          <w:marLeft w:val="0"/>
          <w:marRight w:val="0"/>
          <w:marTop w:val="0"/>
          <w:marBottom w:val="0"/>
          <w:divBdr>
            <w:top w:val="none" w:sz="0" w:space="0" w:color="auto"/>
            <w:left w:val="none" w:sz="0" w:space="0" w:color="auto"/>
            <w:bottom w:val="none" w:sz="0" w:space="0" w:color="auto"/>
            <w:right w:val="none" w:sz="0" w:space="0" w:color="auto"/>
          </w:divBdr>
        </w:div>
        <w:div w:id="1580554083">
          <w:marLeft w:val="0"/>
          <w:marRight w:val="0"/>
          <w:marTop w:val="0"/>
          <w:marBottom w:val="0"/>
          <w:divBdr>
            <w:top w:val="none" w:sz="0" w:space="0" w:color="auto"/>
            <w:left w:val="none" w:sz="0" w:space="0" w:color="auto"/>
            <w:bottom w:val="none" w:sz="0" w:space="0" w:color="auto"/>
            <w:right w:val="none" w:sz="0" w:space="0" w:color="auto"/>
          </w:divBdr>
        </w:div>
        <w:div w:id="1587808971">
          <w:marLeft w:val="0"/>
          <w:marRight w:val="0"/>
          <w:marTop w:val="0"/>
          <w:marBottom w:val="0"/>
          <w:divBdr>
            <w:top w:val="none" w:sz="0" w:space="0" w:color="auto"/>
            <w:left w:val="none" w:sz="0" w:space="0" w:color="auto"/>
            <w:bottom w:val="none" w:sz="0" w:space="0" w:color="auto"/>
            <w:right w:val="none" w:sz="0" w:space="0" w:color="auto"/>
          </w:divBdr>
        </w:div>
        <w:div w:id="1675916881">
          <w:marLeft w:val="0"/>
          <w:marRight w:val="0"/>
          <w:marTop w:val="0"/>
          <w:marBottom w:val="0"/>
          <w:divBdr>
            <w:top w:val="none" w:sz="0" w:space="0" w:color="auto"/>
            <w:left w:val="none" w:sz="0" w:space="0" w:color="auto"/>
            <w:bottom w:val="none" w:sz="0" w:space="0" w:color="auto"/>
            <w:right w:val="none" w:sz="0" w:space="0" w:color="auto"/>
          </w:divBdr>
        </w:div>
        <w:div w:id="1697123582">
          <w:marLeft w:val="0"/>
          <w:marRight w:val="0"/>
          <w:marTop w:val="0"/>
          <w:marBottom w:val="0"/>
          <w:divBdr>
            <w:top w:val="none" w:sz="0" w:space="0" w:color="auto"/>
            <w:left w:val="none" w:sz="0" w:space="0" w:color="auto"/>
            <w:bottom w:val="none" w:sz="0" w:space="0" w:color="auto"/>
            <w:right w:val="none" w:sz="0" w:space="0" w:color="auto"/>
          </w:divBdr>
        </w:div>
        <w:div w:id="1750418761">
          <w:marLeft w:val="0"/>
          <w:marRight w:val="0"/>
          <w:marTop w:val="0"/>
          <w:marBottom w:val="0"/>
          <w:divBdr>
            <w:top w:val="none" w:sz="0" w:space="0" w:color="auto"/>
            <w:left w:val="none" w:sz="0" w:space="0" w:color="auto"/>
            <w:bottom w:val="none" w:sz="0" w:space="0" w:color="auto"/>
            <w:right w:val="none" w:sz="0" w:space="0" w:color="auto"/>
          </w:divBdr>
        </w:div>
        <w:div w:id="1766461793">
          <w:marLeft w:val="0"/>
          <w:marRight w:val="0"/>
          <w:marTop w:val="0"/>
          <w:marBottom w:val="0"/>
          <w:divBdr>
            <w:top w:val="none" w:sz="0" w:space="0" w:color="auto"/>
            <w:left w:val="none" w:sz="0" w:space="0" w:color="auto"/>
            <w:bottom w:val="none" w:sz="0" w:space="0" w:color="auto"/>
            <w:right w:val="none" w:sz="0" w:space="0" w:color="auto"/>
          </w:divBdr>
        </w:div>
        <w:div w:id="1794713529">
          <w:marLeft w:val="0"/>
          <w:marRight w:val="0"/>
          <w:marTop w:val="0"/>
          <w:marBottom w:val="0"/>
          <w:divBdr>
            <w:top w:val="none" w:sz="0" w:space="0" w:color="auto"/>
            <w:left w:val="none" w:sz="0" w:space="0" w:color="auto"/>
            <w:bottom w:val="none" w:sz="0" w:space="0" w:color="auto"/>
            <w:right w:val="none" w:sz="0" w:space="0" w:color="auto"/>
          </w:divBdr>
        </w:div>
        <w:div w:id="1800957121">
          <w:marLeft w:val="0"/>
          <w:marRight w:val="0"/>
          <w:marTop w:val="0"/>
          <w:marBottom w:val="0"/>
          <w:divBdr>
            <w:top w:val="none" w:sz="0" w:space="0" w:color="auto"/>
            <w:left w:val="none" w:sz="0" w:space="0" w:color="auto"/>
            <w:bottom w:val="none" w:sz="0" w:space="0" w:color="auto"/>
            <w:right w:val="none" w:sz="0" w:space="0" w:color="auto"/>
          </w:divBdr>
        </w:div>
        <w:div w:id="1849711352">
          <w:marLeft w:val="0"/>
          <w:marRight w:val="0"/>
          <w:marTop w:val="0"/>
          <w:marBottom w:val="0"/>
          <w:divBdr>
            <w:top w:val="none" w:sz="0" w:space="0" w:color="auto"/>
            <w:left w:val="none" w:sz="0" w:space="0" w:color="auto"/>
            <w:bottom w:val="none" w:sz="0" w:space="0" w:color="auto"/>
            <w:right w:val="none" w:sz="0" w:space="0" w:color="auto"/>
          </w:divBdr>
        </w:div>
        <w:div w:id="1851331282">
          <w:marLeft w:val="0"/>
          <w:marRight w:val="0"/>
          <w:marTop w:val="0"/>
          <w:marBottom w:val="0"/>
          <w:divBdr>
            <w:top w:val="none" w:sz="0" w:space="0" w:color="auto"/>
            <w:left w:val="none" w:sz="0" w:space="0" w:color="auto"/>
            <w:bottom w:val="none" w:sz="0" w:space="0" w:color="auto"/>
            <w:right w:val="none" w:sz="0" w:space="0" w:color="auto"/>
          </w:divBdr>
        </w:div>
        <w:div w:id="1863785214">
          <w:marLeft w:val="0"/>
          <w:marRight w:val="0"/>
          <w:marTop w:val="0"/>
          <w:marBottom w:val="0"/>
          <w:divBdr>
            <w:top w:val="none" w:sz="0" w:space="0" w:color="auto"/>
            <w:left w:val="none" w:sz="0" w:space="0" w:color="auto"/>
            <w:bottom w:val="none" w:sz="0" w:space="0" w:color="auto"/>
            <w:right w:val="none" w:sz="0" w:space="0" w:color="auto"/>
          </w:divBdr>
        </w:div>
        <w:div w:id="1883705610">
          <w:marLeft w:val="0"/>
          <w:marRight w:val="0"/>
          <w:marTop w:val="0"/>
          <w:marBottom w:val="0"/>
          <w:divBdr>
            <w:top w:val="none" w:sz="0" w:space="0" w:color="auto"/>
            <w:left w:val="none" w:sz="0" w:space="0" w:color="auto"/>
            <w:bottom w:val="none" w:sz="0" w:space="0" w:color="auto"/>
            <w:right w:val="none" w:sz="0" w:space="0" w:color="auto"/>
          </w:divBdr>
        </w:div>
        <w:div w:id="1945190879">
          <w:marLeft w:val="0"/>
          <w:marRight w:val="0"/>
          <w:marTop w:val="0"/>
          <w:marBottom w:val="0"/>
          <w:divBdr>
            <w:top w:val="none" w:sz="0" w:space="0" w:color="auto"/>
            <w:left w:val="none" w:sz="0" w:space="0" w:color="auto"/>
            <w:bottom w:val="none" w:sz="0" w:space="0" w:color="auto"/>
            <w:right w:val="none" w:sz="0" w:space="0" w:color="auto"/>
          </w:divBdr>
        </w:div>
        <w:div w:id="1975677418">
          <w:marLeft w:val="0"/>
          <w:marRight w:val="0"/>
          <w:marTop w:val="0"/>
          <w:marBottom w:val="0"/>
          <w:divBdr>
            <w:top w:val="none" w:sz="0" w:space="0" w:color="auto"/>
            <w:left w:val="none" w:sz="0" w:space="0" w:color="auto"/>
            <w:bottom w:val="none" w:sz="0" w:space="0" w:color="auto"/>
            <w:right w:val="none" w:sz="0" w:space="0" w:color="auto"/>
          </w:divBdr>
        </w:div>
        <w:div w:id="1976182396">
          <w:marLeft w:val="0"/>
          <w:marRight w:val="0"/>
          <w:marTop w:val="0"/>
          <w:marBottom w:val="0"/>
          <w:divBdr>
            <w:top w:val="none" w:sz="0" w:space="0" w:color="auto"/>
            <w:left w:val="none" w:sz="0" w:space="0" w:color="auto"/>
            <w:bottom w:val="none" w:sz="0" w:space="0" w:color="auto"/>
            <w:right w:val="none" w:sz="0" w:space="0" w:color="auto"/>
          </w:divBdr>
        </w:div>
        <w:div w:id="1976794319">
          <w:marLeft w:val="0"/>
          <w:marRight w:val="0"/>
          <w:marTop w:val="0"/>
          <w:marBottom w:val="0"/>
          <w:divBdr>
            <w:top w:val="none" w:sz="0" w:space="0" w:color="auto"/>
            <w:left w:val="none" w:sz="0" w:space="0" w:color="auto"/>
            <w:bottom w:val="none" w:sz="0" w:space="0" w:color="auto"/>
            <w:right w:val="none" w:sz="0" w:space="0" w:color="auto"/>
          </w:divBdr>
        </w:div>
        <w:div w:id="1998411074">
          <w:marLeft w:val="0"/>
          <w:marRight w:val="0"/>
          <w:marTop w:val="0"/>
          <w:marBottom w:val="0"/>
          <w:divBdr>
            <w:top w:val="none" w:sz="0" w:space="0" w:color="auto"/>
            <w:left w:val="none" w:sz="0" w:space="0" w:color="auto"/>
            <w:bottom w:val="none" w:sz="0" w:space="0" w:color="auto"/>
            <w:right w:val="none" w:sz="0" w:space="0" w:color="auto"/>
          </w:divBdr>
        </w:div>
        <w:div w:id="2029746031">
          <w:marLeft w:val="0"/>
          <w:marRight w:val="0"/>
          <w:marTop w:val="0"/>
          <w:marBottom w:val="0"/>
          <w:divBdr>
            <w:top w:val="none" w:sz="0" w:space="0" w:color="auto"/>
            <w:left w:val="none" w:sz="0" w:space="0" w:color="auto"/>
            <w:bottom w:val="none" w:sz="0" w:space="0" w:color="auto"/>
            <w:right w:val="none" w:sz="0" w:space="0" w:color="auto"/>
          </w:divBdr>
        </w:div>
        <w:div w:id="2047363127">
          <w:marLeft w:val="0"/>
          <w:marRight w:val="0"/>
          <w:marTop w:val="0"/>
          <w:marBottom w:val="0"/>
          <w:divBdr>
            <w:top w:val="none" w:sz="0" w:space="0" w:color="auto"/>
            <w:left w:val="none" w:sz="0" w:space="0" w:color="auto"/>
            <w:bottom w:val="none" w:sz="0" w:space="0" w:color="auto"/>
            <w:right w:val="none" w:sz="0" w:space="0" w:color="auto"/>
          </w:divBdr>
        </w:div>
        <w:div w:id="2115830013">
          <w:marLeft w:val="0"/>
          <w:marRight w:val="0"/>
          <w:marTop w:val="0"/>
          <w:marBottom w:val="0"/>
          <w:divBdr>
            <w:top w:val="none" w:sz="0" w:space="0" w:color="auto"/>
            <w:left w:val="none" w:sz="0" w:space="0" w:color="auto"/>
            <w:bottom w:val="none" w:sz="0" w:space="0" w:color="auto"/>
            <w:right w:val="none" w:sz="0" w:space="0" w:color="auto"/>
          </w:divBdr>
        </w:div>
        <w:div w:id="2128424919">
          <w:marLeft w:val="0"/>
          <w:marRight w:val="0"/>
          <w:marTop w:val="0"/>
          <w:marBottom w:val="0"/>
          <w:divBdr>
            <w:top w:val="none" w:sz="0" w:space="0" w:color="auto"/>
            <w:left w:val="none" w:sz="0" w:space="0" w:color="auto"/>
            <w:bottom w:val="none" w:sz="0" w:space="0" w:color="auto"/>
            <w:right w:val="none" w:sz="0" w:space="0" w:color="auto"/>
          </w:divBdr>
        </w:div>
      </w:divsChild>
    </w:div>
    <w:div w:id="1786077551">
      <w:bodyDiv w:val="1"/>
      <w:marLeft w:val="0"/>
      <w:marRight w:val="0"/>
      <w:marTop w:val="0"/>
      <w:marBottom w:val="0"/>
      <w:divBdr>
        <w:top w:val="none" w:sz="0" w:space="0" w:color="auto"/>
        <w:left w:val="none" w:sz="0" w:space="0" w:color="auto"/>
        <w:bottom w:val="none" w:sz="0" w:space="0" w:color="auto"/>
        <w:right w:val="none" w:sz="0" w:space="0" w:color="auto"/>
      </w:divBdr>
    </w:div>
    <w:div w:id="1786457686">
      <w:bodyDiv w:val="1"/>
      <w:marLeft w:val="0"/>
      <w:marRight w:val="0"/>
      <w:marTop w:val="0"/>
      <w:marBottom w:val="0"/>
      <w:divBdr>
        <w:top w:val="none" w:sz="0" w:space="0" w:color="auto"/>
        <w:left w:val="none" w:sz="0" w:space="0" w:color="auto"/>
        <w:bottom w:val="none" w:sz="0" w:space="0" w:color="auto"/>
        <w:right w:val="none" w:sz="0" w:space="0" w:color="auto"/>
      </w:divBdr>
      <w:divsChild>
        <w:div w:id="1604679649">
          <w:marLeft w:val="0"/>
          <w:marRight w:val="0"/>
          <w:marTop w:val="0"/>
          <w:marBottom w:val="0"/>
          <w:divBdr>
            <w:top w:val="none" w:sz="0" w:space="0" w:color="auto"/>
            <w:left w:val="none" w:sz="0" w:space="0" w:color="auto"/>
            <w:bottom w:val="none" w:sz="0" w:space="0" w:color="auto"/>
            <w:right w:val="none" w:sz="0" w:space="0" w:color="auto"/>
          </w:divBdr>
        </w:div>
      </w:divsChild>
    </w:div>
    <w:div w:id="1787650908">
      <w:bodyDiv w:val="1"/>
      <w:marLeft w:val="0"/>
      <w:marRight w:val="0"/>
      <w:marTop w:val="0"/>
      <w:marBottom w:val="0"/>
      <w:divBdr>
        <w:top w:val="none" w:sz="0" w:space="0" w:color="auto"/>
        <w:left w:val="none" w:sz="0" w:space="0" w:color="auto"/>
        <w:bottom w:val="none" w:sz="0" w:space="0" w:color="auto"/>
        <w:right w:val="none" w:sz="0" w:space="0" w:color="auto"/>
      </w:divBdr>
    </w:div>
    <w:div w:id="1790128637">
      <w:bodyDiv w:val="1"/>
      <w:marLeft w:val="0"/>
      <w:marRight w:val="0"/>
      <w:marTop w:val="0"/>
      <w:marBottom w:val="0"/>
      <w:divBdr>
        <w:top w:val="none" w:sz="0" w:space="0" w:color="auto"/>
        <w:left w:val="none" w:sz="0" w:space="0" w:color="auto"/>
        <w:bottom w:val="none" w:sz="0" w:space="0" w:color="auto"/>
        <w:right w:val="none" w:sz="0" w:space="0" w:color="auto"/>
      </w:divBdr>
    </w:div>
    <w:div w:id="1791124138">
      <w:bodyDiv w:val="1"/>
      <w:marLeft w:val="0"/>
      <w:marRight w:val="0"/>
      <w:marTop w:val="0"/>
      <w:marBottom w:val="0"/>
      <w:divBdr>
        <w:top w:val="none" w:sz="0" w:space="0" w:color="auto"/>
        <w:left w:val="none" w:sz="0" w:space="0" w:color="auto"/>
        <w:bottom w:val="none" w:sz="0" w:space="0" w:color="auto"/>
        <w:right w:val="none" w:sz="0" w:space="0" w:color="auto"/>
      </w:divBdr>
    </w:div>
    <w:div w:id="1797137849">
      <w:bodyDiv w:val="1"/>
      <w:marLeft w:val="0"/>
      <w:marRight w:val="0"/>
      <w:marTop w:val="0"/>
      <w:marBottom w:val="0"/>
      <w:divBdr>
        <w:top w:val="none" w:sz="0" w:space="0" w:color="auto"/>
        <w:left w:val="none" w:sz="0" w:space="0" w:color="auto"/>
        <w:bottom w:val="none" w:sz="0" w:space="0" w:color="auto"/>
        <w:right w:val="none" w:sz="0" w:space="0" w:color="auto"/>
      </w:divBdr>
    </w:div>
    <w:div w:id="1801075353">
      <w:bodyDiv w:val="1"/>
      <w:marLeft w:val="0"/>
      <w:marRight w:val="0"/>
      <w:marTop w:val="0"/>
      <w:marBottom w:val="0"/>
      <w:divBdr>
        <w:top w:val="none" w:sz="0" w:space="0" w:color="auto"/>
        <w:left w:val="none" w:sz="0" w:space="0" w:color="auto"/>
        <w:bottom w:val="none" w:sz="0" w:space="0" w:color="auto"/>
        <w:right w:val="none" w:sz="0" w:space="0" w:color="auto"/>
      </w:divBdr>
    </w:div>
    <w:div w:id="1810593578">
      <w:bodyDiv w:val="1"/>
      <w:marLeft w:val="0"/>
      <w:marRight w:val="0"/>
      <w:marTop w:val="0"/>
      <w:marBottom w:val="0"/>
      <w:divBdr>
        <w:top w:val="none" w:sz="0" w:space="0" w:color="auto"/>
        <w:left w:val="none" w:sz="0" w:space="0" w:color="auto"/>
        <w:bottom w:val="none" w:sz="0" w:space="0" w:color="auto"/>
        <w:right w:val="none" w:sz="0" w:space="0" w:color="auto"/>
      </w:divBdr>
      <w:divsChild>
        <w:div w:id="1040975488">
          <w:marLeft w:val="0"/>
          <w:marRight w:val="0"/>
          <w:marTop w:val="0"/>
          <w:marBottom w:val="0"/>
          <w:divBdr>
            <w:top w:val="none" w:sz="0" w:space="0" w:color="auto"/>
            <w:left w:val="none" w:sz="0" w:space="0" w:color="auto"/>
            <w:bottom w:val="none" w:sz="0" w:space="0" w:color="auto"/>
            <w:right w:val="none" w:sz="0" w:space="0" w:color="auto"/>
          </w:divBdr>
        </w:div>
      </w:divsChild>
    </w:div>
    <w:div w:id="1816756037">
      <w:bodyDiv w:val="1"/>
      <w:marLeft w:val="0"/>
      <w:marRight w:val="0"/>
      <w:marTop w:val="0"/>
      <w:marBottom w:val="0"/>
      <w:divBdr>
        <w:top w:val="none" w:sz="0" w:space="0" w:color="auto"/>
        <w:left w:val="none" w:sz="0" w:space="0" w:color="auto"/>
        <w:bottom w:val="none" w:sz="0" w:space="0" w:color="auto"/>
        <w:right w:val="none" w:sz="0" w:space="0" w:color="auto"/>
      </w:divBdr>
    </w:div>
    <w:div w:id="1819149723">
      <w:bodyDiv w:val="1"/>
      <w:marLeft w:val="0"/>
      <w:marRight w:val="0"/>
      <w:marTop w:val="0"/>
      <w:marBottom w:val="0"/>
      <w:divBdr>
        <w:top w:val="none" w:sz="0" w:space="0" w:color="auto"/>
        <w:left w:val="none" w:sz="0" w:space="0" w:color="auto"/>
        <w:bottom w:val="none" w:sz="0" w:space="0" w:color="auto"/>
        <w:right w:val="none" w:sz="0" w:space="0" w:color="auto"/>
      </w:divBdr>
    </w:div>
    <w:div w:id="1819301847">
      <w:bodyDiv w:val="1"/>
      <w:marLeft w:val="0"/>
      <w:marRight w:val="0"/>
      <w:marTop w:val="0"/>
      <w:marBottom w:val="0"/>
      <w:divBdr>
        <w:top w:val="none" w:sz="0" w:space="0" w:color="auto"/>
        <w:left w:val="none" w:sz="0" w:space="0" w:color="auto"/>
        <w:bottom w:val="none" w:sz="0" w:space="0" w:color="auto"/>
        <w:right w:val="none" w:sz="0" w:space="0" w:color="auto"/>
      </w:divBdr>
    </w:div>
    <w:div w:id="1819876478">
      <w:bodyDiv w:val="1"/>
      <w:marLeft w:val="0"/>
      <w:marRight w:val="0"/>
      <w:marTop w:val="0"/>
      <w:marBottom w:val="0"/>
      <w:divBdr>
        <w:top w:val="none" w:sz="0" w:space="0" w:color="auto"/>
        <w:left w:val="none" w:sz="0" w:space="0" w:color="auto"/>
        <w:bottom w:val="none" w:sz="0" w:space="0" w:color="auto"/>
        <w:right w:val="none" w:sz="0" w:space="0" w:color="auto"/>
      </w:divBdr>
    </w:div>
    <w:div w:id="1820489944">
      <w:bodyDiv w:val="1"/>
      <w:marLeft w:val="0"/>
      <w:marRight w:val="0"/>
      <w:marTop w:val="0"/>
      <w:marBottom w:val="0"/>
      <w:divBdr>
        <w:top w:val="none" w:sz="0" w:space="0" w:color="auto"/>
        <w:left w:val="none" w:sz="0" w:space="0" w:color="auto"/>
        <w:bottom w:val="none" w:sz="0" w:space="0" w:color="auto"/>
        <w:right w:val="none" w:sz="0" w:space="0" w:color="auto"/>
      </w:divBdr>
    </w:div>
    <w:div w:id="1828282373">
      <w:bodyDiv w:val="1"/>
      <w:marLeft w:val="0"/>
      <w:marRight w:val="0"/>
      <w:marTop w:val="0"/>
      <w:marBottom w:val="0"/>
      <w:divBdr>
        <w:top w:val="none" w:sz="0" w:space="0" w:color="auto"/>
        <w:left w:val="none" w:sz="0" w:space="0" w:color="auto"/>
        <w:bottom w:val="none" w:sz="0" w:space="0" w:color="auto"/>
        <w:right w:val="none" w:sz="0" w:space="0" w:color="auto"/>
      </w:divBdr>
    </w:div>
    <w:div w:id="1830946675">
      <w:bodyDiv w:val="1"/>
      <w:marLeft w:val="0"/>
      <w:marRight w:val="0"/>
      <w:marTop w:val="0"/>
      <w:marBottom w:val="0"/>
      <w:divBdr>
        <w:top w:val="none" w:sz="0" w:space="0" w:color="auto"/>
        <w:left w:val="none" w:sz="0" w:space="0" w:color="auto"/>
        <w:bottom w:val="none" w:sz="0" w:space="0" w:color="auto"/>
        <w:right w:val="none" w:sz="0" w:space="0" w:color="auto"/>
      </w:divBdr>
    </w:div>
    <w:div w:id="1832208679">
      <w:bodyDiv w:val="1"/>
      <w:marLeft w:val="0"/>
      <w:marRight w:val="0"/>
      <w:marTop w:val="0"/>
      <w:marBottom w:val="0"/>
      <w:divBdr>
        <w:top w:val="none" w:sz="0" w:space="0" w:color="auto"/>
        <w:left w:val="none" w:sz="0" w:space="0" w:color="auto"/>
        <w:bottom w:val="none" w:sz="0" w:space="0" w:color="auto"/>
        <w:right w:val="none" w:sz="0" w:space="0" w:color="auto"/>
      </w:divBdr>
    </w:div>
    <w:div w:id="1833597229">
      <w:bodyDiv w:val="1"/>
      <w:marLeft w:val="0"/>
      <w:marRight w:val="0"/>
      <w:marTop w:val="0"/>
      <w:marBottom w:val="0"/>
      <w:divBdr>
        <w:top w:val="none" w:sz="0" w:space="0" w:color="auto"/>
        <w:left w:val="none" w:sz="0" w:space="0" w:color="auto"/>
        <w:bottom w:val="none" w:sz="0" w:space="0" w:color="auto"/>
        <w:right w:val="none" w:sz="0" w:space="0" w:color="auto"/>
      </w:divBdr>
    </w:div>
    <w:div w:id="1837839533">
      <w:bodyDiv w:val="1"/>
      <w:marLeft w:val="0"/>
      <w:marRight w:val="0"/>
      <w:marTop w:val="0"/>
      <w:marBottom w:val="0"/>
      <w:divBdr>
        <w:top w:val="none" w:sz="0" w:space="0" w:color="auto"/>
        <w:left w:val="none" w:sz="0" w:space="0" w:color="auto"/>
        <w:bottom w:val="none" w:sz="0" w:space="0" w:color="auto"/>
        <w:right w:val="none" w:sz="0" w:space="0" w:color="auto"/>
      </w:divBdr>
    </w:div>
    <w:div w:id="1842699948">
      <w:bodyDiv w:val="1"/>
      <w:marLeft w:val="0"/>
      <w:marRight w:val="0"/>
      <w:marTop w:val="0"/>
      <w:marBottom w:val="0"/>
      <w:divBdr>
        <w:top w:val="none" w:sz="0" w:space="0" w:color="auto"/>
        <w:left w:val="none" w:sz="0" w:space="0" w:color="auto"/>
        <w:bottom w:val="none" w:sz="0" w:space="0" w:color="auto"/>
        <w:right w:val="none" w:sz="0" w:space="0" w:color="auto"/>
      </w:divBdr>
    </w:div>
    <w:div w:id="1858349439">
      <w:bodyDiv w:val="1"/>
      <w:marLeft w:val="0"/>
      <w:marRight w:val="0"/>
      <w:marTop w:val="0"/>
      <w:marBottom w:val="0"/>
      <w:divBdr>
        <w:top w:val="none" w:sz="0" w:space="0" w:color="auto"/>
        <w:left w:val="none" w:sz="0" w:space="0" w:color="auto"/>
        <w:bottom w:val="none" w:sz="0" w:space="0" w:color="auto"/>
        <w:right w:val="none" w:sz="0" w:space="0" w:color="auto"/>
      </w:divBdr>
      <w:divsChild>
        <w:div w:id="279457727">
          <w:marLeft w:val="0"/>
          <w:marRight w:val="0"/>
          <w:marTop w:val="0"/>
          <w:marBottom w:val="0"/>
          <w:divBdr>
            <w:top w:val="none" w:sz="0" w:space="0" w:color="auto"/>
            <w:left w:val="none" w:sz="0" w:space="0" w:color="auto"/>
            <w:bottom w:val="none" w:sz="0" w:space="0" w:color="auto"/>
            <w:right w:val="none" w:sz="0" w:space="0" w:color="auto"/>
          </w:divBdr>
        </w:div>
      </w:divsChild>
    </w:div>
    <w:div w:id="1878396073">
      <w:bodyDiv w:val="1"/>
      <w:marLeft w:val="0"/>
      <w:marRight w:val="0"/>
      <w:marTop w:val="0"/>
      <w:marBottom w:val="0"/>
      <w:divBdr>
        <w:top w:val="none" w:sz="0" w:space="0" w:color="auto"/>
        <w:left w:val="none" w:sz="0" w:space="0" w:color="auto"/>
        <w:bottom w:val="none" w:sz="0" w:space="0" w:color="auto"/>
        <w:right w:val="none" w:sz="0" w:space="0" w:color="auto"/>
      </w:divBdr>
    </w:div>
    <w:div w:id="1883056664">
      <w:bodyDiv w:val="1"/>
      <w:marLeft w:val="0"/>
      <w:marRight w:val="0"/>
      <w:marTop w:val="0"/>
      <w:marBottom w:val="0"/>
      <w:divBdr>
        <w:top w:val="none" w:sz="0" w:space="0" w:color="auto"/>
        <w:left w:val="none" w:sz="0" w:space="0" w:color="auto"/>
        <w:bottom w:val="none" w:sz="0" w:space="0" w:color="auto"/>
        <w:right w:val="none" w:sz="0" w:space="0" w:color="auto"/>
      </w:divBdr>
    </w:div>
    <w:div w:id="1888836764">
      <w:bodyDiv w:val="1"/>
      <w:marLeft w:val="0"/>
      <w:marRight w:val="0"/>
      <w:marTop w:val="0"/>
      <w:marBottom w:val="0"/>
      <w:divBdr>
        <w:top w:val="none" w:sz="0" w:space="0" w:color="auto"/>
        <w:left w:val="none" w:sz="0" w:space="0" w:color="auto"/>
        <w:bottom w:val="none" w:sz="0" w:space="0" w:color="auto"/>
        <w:right w:val="none" w:sz="0" w:space="0" w:color="auto"/>
      </w:divBdr>
      <w:divsChild>
        <w:div w:id="2118451710">
          <w:marLeft w:val="0"/>
          <w:marRight w:val="0"/>
          <w:marTop w:val="0"/>
          <w:marBottom w:val="0"/>
          <w:divBdr>
            <w:top w:val="none" w:sz="0" w:space="0" w:color="auto"/>
            <w:left w:val="none" w:sz="0" w:space="0" w:color="auto"/>
            <w:bottom w:val="none" w:sz="0" w:space="0" w:color="auto"/>
            <w:right w:val="none" w:sz="0" w:space="0" w:color="auto"/>
          </w:divBdr>
        </w:div>
      </w:divsChild>
    </w:div>
    <w:div w:id="1890847462">
      <w:bodyDiv w:val="1"/>
      <w:marLeft w:val="0"/>
      <w:marRight w:val="0"/>
      <w:marTop w:val="0"/>
      <w:marBottom w:val="0"/>
      <w:divBdr>
        <w:top w:val="none" w:sz="0" w:space="0" w:color="auto"/>
        <w:left w:val="none" w:sz="0" w:space="0" w:color="auto"/>
        <w:bottom w:val="none" w:sz="0" w:space="0" w:color="auto"/>
        <w:right w:val="none" w:sz="0" w:space="0" w:color="auto"/>
      </w:divBdr>
    </w:div>
    <w:div w:id="1891572402">
      <w:bodyDiv w:val="1"/>
      <w:marLeft w:val="0"/>
      <w:marRight w:val="0"/>
      <w:marTop w:val="0"/>
      <w:marBottom w:val="0"/>
      <w:divBdr>
        <w:top w:val="none" w:sz="0" w:space="0" w:color="auto"/>
        <w:left w:val="none" w:sz="0" w:space="0" w:color="auto"/>
        <w:bottom w:val="none" w:sz="0" w:space="0" w:color="auto"/>
        <w:right w:val="none" w:sz="0" w:space="0" w:color="auto"/>
      </w:divBdr>
    </w:div>
    <w:div w:id="1903640134">
      <w:bodyDiv w:val="1"/>
      <w:marLeft w:val="0"/>
      <w:marRight w:val="0"/>
      <w:marTop w:val="0"/>
      <w:marBottom w:val="0"/>
      <w:divBdr>
        <w:top w:val="none" w:sz="0" w:space="0" w:color="auto"/>
        <w:left w:val="none" w:sz="0" w:space="0" w:color="auto"/>
        <w:bottom w:val="none" w:sz="0" w:space="0" w:color="auto"/>
        <w:right w:val="none" w:sz="0" w:space="0" w:color="auto"/>
      </w:divBdr>
    </w:div>
    <w:div w:id="1904293315">
      <w:bodyDiv w:val="1"/>
      <w:marLeft w:val="0"/>
      <w:marRight w:val="0"/>
      <w:marTop w:val="0"/>
      <w:marBottom w:val="0"/>
      <w:divBdr>
        <w:top w:val="none" w:sz="0" w:space="0" w:color="auto"/>
        <w:left w:val="none" w:sz="0" w:space="0" w:color="auto"/>
        <w:bottom w:val="none" w:sz="0" w:space="0" w:color="auto"/>
        <w:right w:val="none" w:sz="0" w:space="0" w:color="auto"/>
      </w:divBdr>
    </w:div>
    <w:div w:id="1910383956">
      <w:bodyDiv w:val="1"/>
      <w:marLeft w:val="0"/>
      <w:marRight w:val="0"/>
      <w:marTop w:val="0"/>
      <w:marBottom w:val="0"/>
      <w:divBdr>
        <w:top w:val="none" w:sz="0" w:space="0" w:color="auto"/>
        <w:left w:val="none" w:sz="0" w:space="0" w:color="auto"/>
        <w:bottom w:val="none" w:sz="0" w:space="0" w:color="auto"/>
        <w:right w:val="none" w:sz="0" w:space="0" w:color="auto"/>
      </w:divBdr>
    </w:div>
    <w:div w:id="1913002566">
      <w:bodyDiv w:val="1"/>
      <w:marLeft w:val="0"/>
      <w:marRight w:val="0"/>
      <w:marTop w:val="0"/>
      <w:marBottom w:val="0"/>
      <w:divBdr>
        <w:top w:val="none" w:sz="0" w:space="0" w:color="auto"/>
        <w:left w:val="none" w:sz="0" w:space="0" w:color="auto"/>
        <w:bottom w:val="none" w:sz="0" w:space="0" w:color="auto"/>
        <w:right w:val="none" w:sz="0" w:space="0" w:color="auto"/>
      </w:divBdr>
      <w:divsChild>
        <w:div w:id="37902911">
          <w:marLeft w:val="0"/>
          <w:marRight w:val="0"/>
          <w:marTop w:val="0"/>
          <w:marBottom w:val="0"/>
          <w:divBdr>
            <w:top w:val="none" w:sz="0" w:space="0" w:color="auto"/>
            <w:left w:val="none" w:sz="0" w:space="0" w:color="auto"/>
            <w:bottom w:val="none" w:sz="0" w:space="0" w:color="auto"/>
            <w:right w:val="none" w:sz="0" w:space="0" w:color="auto"/>
          </w:divBdr>
          <w:divsChild>
            <w:div w:id="689526667">
              <w:marLeft w:val="0"/>
              <w:marRight w:val="0"/>
              <w:marTop w:val="0"/>
              <w:marBottom w:val="0"/>
              <w:divBdr>
                <w:top w:val="none" w:sz="0" w:space="0" w:color="auto"/>
                <w:left w:val="none" w:sz="0" w:space="0" w:color="auto"/>
                <w:bottom w:val="none" w:sz="0" w:space="0" w:color="auto"/>
                <w:right w:val="none" w:sz="0" w:space="0" w:color="auto"/>
              </w:divBdr>
            </w:div>
          </w:divsChild>
        </w:div>
        <w:div w:id="145317461">
          <w:marLeft w:val="0"/>
          <w:marRight w:val="0"/>
          <w:marTop w:val="0"/>
          <w:marBottom w:val="0"/>
          <w:divBdr>
            <w:top w:val="none" w:sz="0" w:space="0" w:color="auto"/>
            <w:left w:val="none" w:sz="0" w:space="0" w:color="auto"/>
            <w:bottom w:val="none" w:sz="0" w:space="0" w:color="auto"/>
            <w:right w:val="none" w:sz="0" w:space="0" w:color="auto"/>
          </w:divBdr>
          <w:divsChild>
            <w:div w:id="646252408">
              <w:marLeft w:val="0"/>
              <w:marRight w:val="0"/>
              <w:marTop w:val="0"/>
              <w:marBottom w:val="0"/>
              <w:divBdr>
                <w:top w:val="none" w:sz="0" w:space="0" w:color="auto"/>
                <w:left w:val="none" w:sz="0" w:space="0" w:color="auto"/>
                <w:bottom w:val="none" w:sz="0" w:space="0" w:color="auto"/>
                <w:right w:val="none" w:sz="0" w:space="0" w:color="auto"/>
              </w:divBdr>
            </w:div>
          </w:divsChild>
        </w:div>
        <w:div w:id="183593137">
          <w:marLeft w:val="0"/>
          <w:marRight w:val="0"/>
          <w:marTop w:val="0"/>
          <w:marBottom w:val="0"/>
          <w:divBdr>
            <w:top w:val="none" w:sz="0" w:space="0" w:color="auto"/>
            <w:left w:val="none" w:sz="0" w:space="0" w:color="auto"/>
            <w:bottom w:val="none" w:sz="0" w:space="0" w:color="auto"/>
            <w:right w:val="none" w:sz="0" w:space="0" w:color="auto"/>
          </w:divBdr>
          <w:divsChild>
            <w:div w:id="1837765313">
              <w:marLeft w:val="0"/>
              <w:marRight w:val="0"/>
              <w:marTop w:val="0"/>
              <w:marBottom w:val="0"/>
              <w:divBdr>
                <w:top w:val="none" w:sz="0" w:space="0" w:color="auto"/>
                <w:left w:val="none" w:sz="0" w:space="0" w:color="auto"/>
                <w:bottom w:val="none" w:sz="0" w:space="0" w:color="auto"/>
                <w:right w:val="none" w:sz="0" w:space="0" w:color="auto"/>
              </w:divBdr>
            </w:div>
          </w:divsChild>
        </w:div>
        <w:div w:id="232661099">
          <w:marLeft w:val="0"/>
          <w:marRight w:val="0"/>
          <w:marTop w:val="0"/>
          <w:marBottom w:val="0"/>
          <w:divBdr>
            <w:top w:val="none" w:sz="0" w:space="0" w:color="auto"/>
            <w:left w:val="none" w:sz="0" w:space="0" w:color="auto"/>
            <w:bottom w:val="none" w:sz="0" w:space="0" w:color="auto"/>
            <w:right w:val="none" w:sz="0" w:space="0" w:color="auto"/>
          </w:divBdr>
          <w:divsChild>
            <w:div w:id="801077063">
              <w:marLeft w:val="0"/>
              <w:marRight w:val="0"/>
              <w:marTop w:val="0"/>
              <w:marBottom w:val="0"/>
              <w:divBdr>
                <w:top w:val="none" w:sz="0" w:space="0" w:color="auto"/>
                <w:left w:val="none" w:sz="0" w:space="0" w:color="auto"/>
                <w:bottom w:val="none" w:sz="0" w:space="0" w:color="auto"/>
                <w:right w:val="none" w:sz="0" w:space="0" w:color="auto"/>
              </w:divBdr>
            </w:div>
          </w:divsChild>
        </w:div>
        <w:div w:id="353577007">
          <w:marLeft w:val="0"/>
          <w:marRight w:val="0"/>
          <w:marTop w:val="0"/>
          <w:marBottom w:val="0"/>
          <w:divBdr>
            <w:top w:val="none" w:sz="0" w:space="0" w:color="auto"/>
            <w:left w:val="none" w:sz="0" w:space="0" w:color="auto"/>
            <w:bottom w:val="none" w:sz="0" w:space="0" w:color="auto"/>
            <w:right w:val="none" w:sz="0" w:space="0" w:color="auto"/>
          </w:divBdr>
          <w:divsChild>
            <w:div w:id="57217246">
              <w:marLeft w:val="0"/>
              <w:marRight w:val="0"/>
              <w:marTop w:val="0"/>
              <w:marBottom w:val="0"/>
              <w:divBdr>
                <w:top w:val="none" w:sz="0" w:space="0" w:color="auto"/>
                <w:left w:val="none" w:sz="0" w:space="0" w:color="auto"/>
                <w:bottom w:val="none" w:sz="0" w:space="0" w:color="auto"/>
                <w:right w:val="none" w:sz="0" w:space="0" w:color="auto"/>
              </w:divBdr>
            </w:div>
          </w:divsChild>
        </w:div>
        <w:div w:id="649987512">
          <w:marLeft w:val="0"/>
          <w:marRight w:val="0"/>
          <w:marTop w:val="0"/>
          <w:marBottom w:val="0"/>
          <w:divBdr>
            <w:top w:val="none" w:sz="0" w:space="0" w:color="auto"/>
            <w:left w:val="none" w:sz="0" w:space="0" w:color="auto"/>
            <w:bottom w:val="none" w:sz="0" w:space="0" w:color="auto"/>
            <w:right w:val="none" w:sz="0" w:space="0" w:color="auto"/>
          </w:divBdr>
          <w:divsChild>
            <w:div w:id="697705829">
              <w:marLeft w:val="0"/>
              <w:marRight w:val="0"/>
              <w:marTop w:val="0"/>
              <w:marBottom w:val="0"/>
              <w:divBdr>
                <w:top w:val="none" w:sz="0" w:space="0" w:color="auto"/>
                <w:left w:val="none" w:sz="0" w:space="0" w:color="auto"/>
                <w:bottom w:val="none" w:sz="0" w:space="0" w:color="auto"/>
                <w:right w:val="none" w:sz="0" w:space="0" w:color="auto"/>
              </w:divBdr>
            </w:div>
          </w:divsChild>
        </w:div>
        <w:div w:id="674528188">
          <w:marLeft w:val="0"/>
          <w:marRight w:val="0"/>
          <w:marTop w:val="0"/>
          <w:marBottom w:val="0"/>
          <w:divBdr>
            <w:top w:val="none" w:sz="0" w:space="0" w:color="auto"/>
            <w:left w:val="none" w:sz="0" w:space="0" w:color="auto"/>
            <w:bottom w:val="none" w:sz="0" w:space="0" w:color="auto"/>
            <w:right w:val="none" w:sz="0" w:space="0" w:color="auto"/>
          </w:divBdr>
          <w:divsChild>
            <w:div w:id="329604647">
              <w:marLeft w:val="0"/>
              <w:marRight w:val="0"/>
              <w:marTop w:val="0"/>
              <w:marBottom w:val="0"/>
              <w:divBdr>
                <w:top w:val="none" w:sz="0" w:space="0" w:color="auto"/>
                <w:left w:val="none" w:sz="0" w:space="0" w:color="auto"/>
                <w:bottom w:val="none" w:sz="0" w:space="0" w:color="auto"/>
                <w:right w:val="none" w:sz="0" w:space="0" w:color="auto"/>
              </w:divBdr>
            </w:div>
          </w:divsChild>
        </w:div>
        <w:div w:id="727727922">
          <w:marLeft w:val="0"/>
          <w:marRight w:val="0"/>
          <w:marTop w:val="0"/>
          <w:marBottom w:val="0"/>
          <w:divBdr>
            <w:top w:val="none" w:sz="0" w:space="0" w:color="auto"/>
            <w:left w:val="none" w:sz="0" w:space="0" w:color="auto"/>
            <w:bottom w:val="none" w:sz="0" w:space="0" w:color="auto"/>
            <w:right w:val="none" w:sz="0" w:space="0" w:color="auto"/>
          </w:divBdr>
          <w:divsChild>
            <w:div w:id="1090850488">
              <w:marLeft w:val="0"/>
              <w:marRight w:val="0"/>
              <w:marTop w:val="0"/>
              <w:marBottom w:val="0"/>
              <w:divBdr>
                <w:top w:val="none" w:sz="0" w:space="0" w:color="auto"/>
                <w:left w:val="none" w:sz="0" w:space="0" w:color="auto"/>
                <w:bottom w:val="none" w:sz="0" w:space="0" w:color="auto"/>
                <w:right w:val="none" w:sz="0" w:space="0" w:color="auto"/>
              </w:divBdr>
            </w:div>
          </w:divsChild>
        </w:div>
        <w:div w:id="897864765">
          <w:marLeft w:val="0"/>
          <w:marRight w:val="0"/>
          <w:marTop w:val="0"/>
          <w:marBottom w:val="0"/>
          <w:divBdr>
            <w:top w:val="none" w:sz="0" w:space="0" w:color="auto"/>
            <w:left w:val="none" w:sz="0" w:space="0" w:color="auto"/>
            <w:bottom w:val="none" w:sz="0" w:space="0" w:color="auto"/>
            <w:right w:val="none" w:sz="0" w:space="0" w:color="auto"/>
          </w:divBdr>
          <w:divsChild>
            <w:div w:id="1548181035">
              <w:marLeft w:val="0"/>
              <w:marRight w:val="0"/>
              <w:marTop w:val="0"/>
              <w:marBottom w:val="0"/>
              <w:divBdr>
                <w:top w:val="none" w:sz="0" w:space="0" w:color="auto"/>
                <w:left w:val="none" w:sz="0" w:space="0" w:color="auto"/>
                <w:bottom w:val="none" w:sz="0" w:space="0" w:color="auto"/>
                <w:right w:val="none" w:sz="0" w:space="0" w:color="auto"/>
              </w:divBdr>
            </w:div>
          </w:divsChild>
        </w:div>
        <w:div w:id="957174821">
          <w:marLeft w:val="0"/>
          <w:marRight w:val="0"/>
          <w:marTop w:val="0"/>
          <w:marBottom w:val="0"/>
          <w:divBdr>
            <w:top w:val="none" w:sz="0" w:space="0" w:color="auto"/>
            <w:left w:val="none" w:sz="0" w:space="0" w:color="auto"/>
            <w:bottom w:val="none" w:sz="0" w:space="0" w:color="auto"/>
            <w:right w:val="none" w:sz="0" w:space="0" w:color="auto"/>
          </w:divBdr>
          <w:divsChild>
            <w:div w:id="2143232157">
              <w:marLeft w:val="0"/>
              <w:marRight w:val="0"/>
              <w:marTop w:val="0"/>
              <w:marBottom w:val="0"/>
              <w:divBdr>
                <w:top w:val="none" w:sz="0" w:space="0" w:color="auto"/>
                <w:left w:val="none" w:sz="0" w:space="0" w:color="auto"/>
                <w:bottom w:val="none" w:sz="0" w:space="0" w:color="auto"/>
                <w:right w:val="none" w:sz="0" w:space="0" w:color="auto"/>
              </w:divBdr>
            </w:div>
          </w:divsChild>
        </w:div>
        <w:div w:id="963314043">
          <w:marLeft w:val="0"/>
          <w:marRight w:val="0"/>
          <w:marTop w:val="0"/>
          <w:marBottom w:val="0"/>
          <w:divBdr>
            <w:top w:val="none" w:sz="0" w:space="0" w:color="auto"/>
            <w:left w:val="none" w:sz="0" w:space="0" w:color="auto"/>
            <w:bottom w:val="none" w:sz="0" w:space="0" w:color="auto"/>
            <w:right w:val="none" w:sz="0" w:space="0" w:color="auto"/>
          </w:divBdr>
          <w:divsChild>
            <w:div w:id="448934437">
              <w:marLeft w:val="0"/>
              <w:marRight w:val="0"/>
              <w:marTop w:val="0"/>
              <w:marBottom w:val="0"/>
              <w:divBdr>
                <w:top w:val="none" w:sz="0" w:space="0" w:color="auto"/>
                <w:left w:val="none" w:sz="0" w:space="0" w:color="auto"/>
                <w:bottom w:val="none" w:sz="0" w:space="0" w:color="auto"/>
                <w:right w:val="none" w:sz="0" w:space="0" w:color="auto"/>
              </w:divBdr>
            </w:div>
          </w:divsChild>
        </w:div>
        <w:div w:id="1062144097">
          <w:marLeft w:val="0"/>
          <w:marRight w:val="0"/>
          <w:marTop w:val="0"/>
          <w:marBottom w:val="0"/>
          <w:divBdr>
            <w:top w:val="none" w:sz="0" w:space="0" w:color="auto"/>
            <w:left w:val="none" w:sz="0" w:space="0" w:color="auto"/>
            <w:bottom w:val="none" w:sz="0" w:space="0" w:color="auto"/>
            <w:right w:val="none" w:sz="0" w:space="0" w:color="auto"/>
          </w:divBdr>
          <w:divsChild>
            <w:div w:id="64693185">
              <w:marLeft w:val="0"/>
              <w:marRight w:val="0"/>
              <w:marTop w:val="0"/>
              <w:marBottom w:val="0"/>
              <w:divBdr>
                <w:top w:val="none" w:sz="0" w:space="0" w:color="auto"/>
                <w:left w:val="none" w:sz="0" w:space="0" w:color="auto"/>
                <w:bottom w:val="none" w:sz="0" w:space="0" w:color="auto"/>
                <w:right w:val="none" w:sz="0" w:space="0" w:color="auto"/>
              </w:divBdr>
            </w:div>
          </w:divsChild>
        </w:div>
        <w:div w:id="1075935700">
          <w:marLeft w:val="0"/>
          <w:marRight w:val="0"/>
          <w:marTop w:val="0"/>
          <w:marBottom w:val="0"/>
          <w:divBdr>
            <w:top w:val="none" w:sz="0" w:space="0" w:color="auto"/>
            <w:left w:val="none" w:sz="0" w:space="0" w:color="auto"/>
            <w:bottom w:val="none" w:sz="0" w:space="0" w:color="auto"/>
            <w:right w:val="none" w:sz="0" w:space="0" w:color="auto"/>
          </w:divBdr>
          <w:divsChild>
            <w:div w:id="1984113722">
              <w:marLeft w:val="0"/>
              <w:marRight w:val="0"/>
              <w:marTop w:val="0"/>
              <w:marBottom w:val="0"/>
              <w:divBdr>
                <w:top w:val="none" w:sz="0" w:space="0" w:color="auto"/>
                <w:left w:val="none" w:sz="0" w:space="0" w:color="auto"/>
                <w:bottom w:val="none" w:sz="0" w:space="0" w:color="auto"/>
                <w:right w:val="none" w:sz="0" w:space="0" w:color="auto"/>
              </w:divBdr>
            </w:div>
          </w:divsChild>
        </w:div>
        <w:div w:id="1305232538">
          <w:marLeft w:val="0"/>
          <w:marRight w:val="0"/>
          <w:marTop w:val="0"/>
          <w:marBottom w:val="0"/>
          <w:divBdr>
            <w:top w:val="none" w:sz="0" w:space="0" w:color="auto"/>
            <w:left w:val="none" w:sz="0" w:space="0" w:color="auto"/>
            <w:bottom w:val="none" w:sz="0" w:space="0" w:color="auto"/>
            <w:right w:val="none" w:sz="0" w:space="0" w:color="auto"/>
          </w:divBdr>
          <w:divsChild>
            <w:div w:id="656299843">
              <w:marLeft w:val="0"/>
              <w:marRight w:val="0"/>
              <w:marTop w:val="0"/>
              <w:marBottom w:val="0"/>
              <w:divBdr>
                <w:top w:val="none" w:sz="0" w:space="0" w:color="auto"/>
                <w:left w:val="none" w:sz="0" w:space="0" w:color="auto"/>
                <w:bottom w:val="none" w:sz="0" w:space="0" w:color="auto"/>
                <w:right w:val="none" w:sz="0" w:space="0" w:color="auto"/>
              </w:divBdr>
            </w:div>
          </w:divsChild>
        </w:div>
        <w:div w:id="1309827030">
          <w:marLeft w:val="0"/>
          <w:marRight w:val="0"/>
          <w:marTop w:val="0"/>
          <w:marBottom w:val="0"/>
          <w:divBdr>
            <w:top w:val="none" w:sz="0" w:space="0" w:color="auto"/>
            <w:left w:val="none" w:sz="0" w:space="0" w:color="auto"/>
            <w:bottom w:val="none" w:sz="0" w:space="0" w:color="auto"/>
            <w:right w:val="none" w:sz="0" w:space="0" w:color="auto"/>
          </w:divBdr>
          <w:divsChild>
            <w:div w:id="1316033813">
              <w:marLeft w:val="0"/>
              <w:marRight w:val="0"/>
              <w:marTop w:val="0"/>
              <w:marBottom w:val="0"/>
              <w:divBdr>
                <w:top w:val="none" w:sz="0" w:space="0" w:color="auto"/>
                <w:left w:val="none" w:sz="0" w:space="0" w:color="auto"/>
                <w:bottom w:val="none" w:sz="0" w:space="0" w:color="auto"/>
                <w:right w:val="none" w:sz="0" w:space="0" w:color="auto"/>
              </w:divBdr>
            </w:div>
          </w:divsChild>
        </w:div>
        <w:div w:id="1344865467">
          <w:marLeft w:val="0"/>
          <w:marRight w:val="0"/>
          <w:marTop w:val="0"/>
          <w:marBottom w:val="0"/>
          <w:divBdr>
            <w:top w:val="none" w:sz="0" w:space="0" w:color="auto"/>
            <w:left w:val="none" w:sz="0" w:space="0" w:color="auto"/>
            <w:bottom w:val="none" w:sz="0" w:space="0" w:color="auto"/>
            <w:right w:val="none" w:sz="0" w:space="0" w:color="auto"/>
          </w:divBdr>
          <w:divsChild>
            <w:div w:id="2095931844">
              <w:marLeft w:val="0"/>
              <w:marRight w:val="0"/>
              <w:marTop w:val="0"/>
              <w:marBottom w:val="0"/>
              <w:divBdr>
                <w:top w:val="none" w:sz="0" w:space="0" w:color="auto"/>
                <w:left w:val="none" w:sz="0" w:space="0" w:color="auto"/>
                <w:bottom w:val="none" w:sz="0" w:space="0" w:color="auto"/>
                <w:right w:val="none" w:sz="0" w:space="0" w:color="auto"/>
              </w:divBdr>
            </w:div>
          </w:divsChild>
        </w:div>
        <w:div w:id="1374884592">
          <w:marLeft w:val="0"/>
          <w:marRight w:val="0"/>
          <w:marTop w:val="0"/>
          <w:marBottom w:val="0"/>
          <w:divBdr>
            <w:top w:val="none" w:sz="0" w:space="0" w:color="auto"/>
            <w:left w:val="none" w:sz="0" w:space="0" w:color="auto"/>
            <w:bottom w:val="none" w:sz="0" w:space="0" w:color="auto"/>
            <w:right w:val="none" w:sz="0" w:space="0" w:color="auto"/>
          </w:divBdr>
          <w:divsChild>
            <w:div w:id="109474679">
              <w:marLeft w:val="0"/>
              <w:marRight w:val="0"/>
              <w:marTop w:val="0"/>
              <w:marBottom w:val="0"/>
              <w:divBdr>
                <w:top w:val="none" w:sz="0" w:space="0" w:color="auto"/>
                <w:left w:val="none" w:sz="0" w:space="0" w:color="auto"/>
                <w:bottom w:val="none" w:sz="0" w:space="0" w:color="auto"/>
                <w:right w:val="none" w:sz="0" w:space="0" w:color="auto"/>
              </w:divBdr>
            </w:div>
          </w:divsChild>
        </w:div>
        <w:div w:id="1401831109">
          <w:marLeft w:val="0"/>
          <w:marRight w:val="0"/>
          <w:marTop w:val="0"/>
          <w:marBottom w:val="0"/>
          <w:divBdr>
            <w:top w:val="none" w:sz="0" w:space="0" w:color="auto"/>
            <w:left w:val="none" w:sz="0" w:space="0" w:color="auto"/>
            <w:bottom w:val="none" w:sz="0" w:space="0" w:color="auto"/>
            <w:right w:val="none" w:sz="0" w:space="0" w:color="auto"/>
          </w:divBdr>
          <w:divsChild>
            <w:div w:id="1291014462">
              <w:marLeft w:val="0"/>
              <w:marRight w:val="0"/>
              <w:marTop w:val="0"/>
              <w:marBottom w:val="0"/>
              <w:divBdr>
                <w:top w:val="none" w:sz="0" w:space="0" w:color="auto"/>
                <w:left w:val="none" w:sz="0" w:space="0" w:color="auto"/>
                <w:bottom w:val="none" w:sz="0" w:space="0" w:color="auto"/>
                <w:right w:val="none" w:sz="0" w:space="0" w:color="auto"/>
              </w:divBdr>
            </w:div>
          </w:divsChild>
        </w:div>
        <w:div w:id="1536507746">
          <w:marLeft w:val="0"/>
          <w:marRight w:val="0"/>
          <w:marTop w:val="0"/>
          <w:marBottom w:val="0"/>
          <w:divBdr>
            <w:top w:val="none" w:sz="0" w:space="0" w:color="auto"/>
            <w:left w:val="none" w:sz="0" w:space="0" w:color="auto"/>
            <w:bottom w:val="none" w:sz="0" w:space="0" w:color="auto"/>
            <w:right w:val="none" w:sz="0" w:space="0" w:color="auto"/>
          </w:divBdr>
          <w:divsChild>
            <w:div w:id="271403996">
              <w:marLeft w:val="0"/>
              <w:marRight w:val="0"/>
              <w:marTop w:val="0"/>
              <w:marBottom w:val="0"/>
              <w:divBdr>
                <w:top w:val="none" w:sz="0" w:space="0" w:color="auto"/>
                <w:left w:val="none" w:sz="0" w:space="0" w:color="auto"/>
                <w:bottom w:val="none" w:sz="0" w:space="0" w:color="auto"/>
                <w:right w:val="none" w:sz="0" w:space="0" w:color="auto"/>
              </w:divBdr>
            </w:div>
          </w:divsChild>
        </w:div>
        <w:div w:id="1603679835">
          <w:marLeft w:val="0"/>
          <w:marRight w:val="0"/>
          <w:marTop w:val="0"/>
          <w:marBottom w:val="0"/>
          <w:divBdr>
            <w:top w:val="none" w:sz="0" w:space="0" w:color="auto"/>
            <w:left w:val="none" w:sz="0" w:space="0" w:color="auto"/>
            <w:bottom w:val="none" w:sz="0" w:space="0" w:color="auto"/>
            <w:right w:val="none" w:sz="0" w:space="0" w:color="auto"/>
          </w:divBdr>
          <w:divsChild>
            <w:div w:id="1127895518">
              <w:marLeft w:val="0"/>
              <w:marRight w:val="0"/>
              <w:marTop w:val="0"/>
              <w:marBottom w:val="0"/>
              <w:divBdr>
                <w:top w:val="none" w:sz="0" w:space="0" w:color="auto"/>
                <w:left w:val="none" w:sz="0" w:space="0" w:color="auto"/>
                <w:bottom w:val="none" w:sz="0" w:space="0" w:color="auto"/>
                <w:right w:val="none" w:sz="0" w:space="0" w:color="auto"/>
              </w:divBdr>
            </w:div>
          </w:divsChild>
        </w:div>
        <w:div w:id="1685328298">
          <w:marLeft w:val="0"/>
          <w:marRight w:val="0"/>
          <w:marTop w:val="0"/>
          <w:marBottom w:val="0"/>
          <w:divBdr>
            <w:top w:val="none" w:sz="0" w:space="0" w:color="auto"/>
            <w:left w:val="none" w:sz="0" w:space="0" w:color="auto"/>
            <w:bottom w:val="none" w:sz="0" w:space="0" w:color="auto"/>
            <w:right w:val="none" w:sz="0" w:space="0" w:color="auto"/>
          </w:divBdr>
          <w:divsChild>
            <w:div w:id="512231430">
              <w:marLeft w:val="0"/>
              <w:marRight w:val="0"/>
              <w:marTop w:val="0"/>
              <w:marBottom w:val="0"/>
              <w:divBdr>
                <w:top w:val="none" w:sz="0" w:space="0" w:color="auto"/>
                <w:left w:val="none" w:sz="0" w:space="0" w:color="auto"/>
                <w:bottom w:val="none" w:sz="0" w:space="0" w:color="auto"/>
                <w:right w:val="none" w:sz="0" w:space="0" w:color="auto"/>
              </w:divBdr>
            </w:div>
          </w:divsChild>
        </w:div>
        <w:div w:id="1783645935">
          <w:marLeft w:val="0"/>
          <w:marRight w:val="0"/>
          <w:marTop w:val="0"/>
          <w:marBottom w:val="0"/>
          <w:divBdr>
            <w:top w:val="none" w:sz="0" w:space="0" w:color="auto"/>
            <w:left w:val="none" w:sz="0" w:space="0" w:color="auto"/>
            <w:bottom w:val="none" w:sz="0" w:space="0" w:color="auto"/>
            <w:right w:val="none" w:sz="0" w:space="0" w:color="auto"/>
          </w:divBdr>
          <w:divsChild>
            <w:div w:id="2082410139">
              <w:marLeft w:val="0"/>
              <w:marRight w:val="0"/>
              <w:marTop w:val="0"/>
              <w:marBottom w:val="0"/>
              <w:divBdr>
                <w:top w:val="none" w:sz="0" w:space="0" w:color="auto"/>
                <w:left w:val="none" w:sz="0" w:space="0" w:color="auto"/>
                <w:bottom w:val="none" w:sz="0" w:space="0" w:color="auto"/>
                <w:right w:val="none" w:sz="0" w:space="0" w:color="auto"/>
              </w:divBdr>
            </w:div>
          </w:divsChild>
        </w:div>
        <w:div w:id="1818262922">
          <w:marLeft w:val="0"/>
          <w:marRight w:val="0"/>
          <w:marTop w:val="0"/>
          <w:marBottom w:val="0"/>
          <w:divBdr>
            <w:top w:val="none" w:sz="0" w:space="0" w:color="auto"/>
            <w:left w:val="none" w:sz="0" w:space="0" w:color="auto"/>
            <w:bottom w:val="none" w:sz="0" w:space="0" w:color="auto"/>
            <w:right w:val="none" w:sz="0" w:space="0" w:color="auto"/>
          </w:divBdr>
          <w:divsChild>
            <w:div w:id="1072241031">
              <w:marLeft w:val="0"/>
              <w:marRight w:val="0"/>
              <w:marTop w:val="0"/>
              <w:marBottom w:val="0"/>
              <w:divBdr>
                <w:top w:val="none" w:sz="0" w:space="0" w:color="auto"/>
                <w:left w:val="none" w:sz="0" w:space="0" w:color="auto"/>
                <w:bottom w:val="none" w:sz="0" w:space="0" w:color="auto"/>
                <w:right w:val="none" w:sz="0" w:space="0" w:color="auto"/>
              </w:divBdr>
            </w:div>
          </w:divsChild>
        </w:div>
        <w:div w:id="1849247532">
          <w:marLeft w:val="0"/>
          <w:marRight w:val="0"/>
          <w:marTop w:val="0"/>
          <w:marBottom w:val="0"/>
          <w:divBdr>
            <w:top w:val="none" w:sz="0" w:space="0" w:color="auto"/>
            <w:left w:val="none" w:sz="0" w:space="0" w:color="auto"/>
            <w:bottom w:val="none" w:sz="0" w:space="0" w:color="auto"/>
            <w:right w:val="none" w:sz="0" w:space="0" w:color="auto"/>
          </w:divBdr>
          <w:divsChild>
            <w:div w:id="1126854763">
              <w:marLeft w:val="0"/>
              <w:marRight w:val="0"/>
              <w:marTop w:val="0"/>
              <w:marBottom w:val="0"/>
              <w:divBdr>
                <w:top w:val="none" w:sz="0" w:space="0" w:color="auto"/>
                <w:left w:val="none" w:sz="0" w:space="0" w:color="auto"/>
                <w:bottom w:val="none" w:sz="0" w:space="0" w:color="auto"/>
                <w:right w:val="none" w:sz="0" w:space="0" w:color="auto"/>
              </w:divBdr>
            </w:div>
          </w:divsChild>
        </w:div>
        <w:div w:id="1868789325">
          <w:marLeft w:val="0"/>
          <w:marRight w:val="0"/>
          <w:marTop w:val="0"/>
          <w:marBottom w:val="0"/>
          <w:divBdr>
            <w:top w:val="none" w:sz="0" w:space="0" w:color="auto"/>
            <w:left w:val="none" w:sz="0" w:space="0" w:color="auto"/>
            <w:bottom w:val="none" w:sz="0" w:space="0" w:color="auto"/>
            <w:right w:val="none" w:sz="0" w:space="0" w:color="auto"/>
          </w:divBdr>
          <w:divsChild>
            <w:div w:id="1326740564">
              <w:marLeft w:val="0"/>
              <w:marRight w:val="0"/>
              <w:marTop w:val="0"/>
              <w:marBottom w:val="0"/>
              <w:divBdr>
                <w:top w:val="none" w:sz="0" w:space="0" w:color="auto"/>
                <w:left w:val="none" w:sz="0" w:space="0" w:color="auto"/>
                <w:bottom w:val="none" w:sz="0" w:space="0" w:color="auto"/>
                <w:right w:val="none" w:sz="0" w:space="0" w:color="auto"/>
              </w:divBdr>
            </w:div>
          </w:divsChild>
        </w:div>
        <w:div w:id="1919241340">
          <w:marLeft w:val="0"/>
          <w:marRight w:val="0"/>
          <w:marTop w:val="0"/>
          <w:marBottom w:val="0"/>
          <w:divBdr>
            <w:top w:val="none" w:sz="0" w:space="0" w:color="auto"/>
            <w:left w:val="none" w:sz="0" w:space="0" w:color="auto"/>
            <w:bottom w:val="none" w:sz="0" w:space="0" w:color="auto"/>
            <w:right w:val="none" w:sz="0" w:space="0" w:color="auto"/>
          </w:divBdr>
          <w:divsChild>
            <w:div w:id="1358193837">
              <w:marLeft w:val="0"/>
              <w:marRight w:val="0"/>
              <w:marTop w:val="0"/>
              <w:marBottom w:val="0"/>
              <w:divBdr>
                <w:top w:val="none" w:sz="0" w:space="0" w:color="auto"/>
                <w:left w:val="none" w:sz="0" w:space="0" w:color="auto"/>
                <w:bottom w:val="none" w:sz="0" w:space="0" w:color="auto"/>
                <w:right w:val="none" w:sz="0" w:space="0" w:color="auto"/>
              </w:divBdr>
            </w:div>
          </w:divsChild>
        </w:div>
        <w:div w:id="2019303701">
          <w:marLeft w:val="0"/>
          <w:marRight w:val="0"/>
          <w:marTop w:val="0"/>
          <w:marBottom w:val="0"/>
          <w:divBdr>
            <w:top w:val="none" w:sz="0" w:space="0" w:color="auto"/>
            <w:left w:val="none" w:sz="0" w:space="0" w:color="auto"/>
            <w:bottom w:val="none" w:sz="0" w:space="0" w:color="auto"/>
            <w:right w:val="none" w:sz="0" w:space="0" w:color="auto"/>
          </w:divBdr>
          <w:divsChild>
            <w:div w:id="149446843">
              <w:marLeft w:val="0"/>
              <w:marRight w:val="0"/>
              <w:marTop w:val="0"/>
              <w:marBottom w:val="0"/>
              <w:divBdr>
                <w:top w:val="none" w:sz="0" w:space="0" w:color="auto"/>
                <w:left w:val="none" w:sz="0" w:space="0" w:color="auto"/>
                <w:bottom w:val="none" w:sz="0" w:space="0" w:color="auto"/>
                <w:right w:val="none" w:sz="0" w:space="0" w:color="auto"/>
              </w:divBdr>
            </w:div>
          </w:divsChild>
        </w:div>
        <w:div w:id="2044357727">
          <w:marLeft w:val="0"/>
          <w:marRight w:val="0"/>
          <w:marTop w:val="0"/>
          <w:marBottom w:val="0"/>
          <w:divBdr>
            <w:top w:val="none" w:sz="0" w:space="0" w:color="auto"/>
            <w:left w:val="none" w:sz="0" w:space="0" w:color="auto"/>
            <w:bottom w:val="none" w:sz="0" w:space="0" w:color="auto"/>
            <w:right w:val="none" w:sz="0" w:space="0" w:color="auto"/>
          </w:divBdr>
          <w:divsChild>
            <w:div w:id="1577856236">
              <w:marLeft w:val="0"/>
              <w:marRight w:val="0"/>
              <w:marTop w:val="0"/>
              <w:marBottom w:val="0"/>
              <w:divBdr>
                <w:top w:val="none" w:sz="0" w:space="0" w:color="auto"/>
                <w:left w:val="none" w:sz="0" w:space="0" w:color="auto"/>
                <w:bottom w:val="none" w:sz="0" w:space="0" w:color="auto"/>
                <w:right w:val="none" w:sz="0" w:space="0" w:color="auto"/>
              </w:divBdr>
            </w:div>
          </w:divsChild>
        </w:div>
        <w:div w:id="2130274286">
          <w:marLeft w:val="0"/>
          <w:marRight w:val="0"/>
          <w:marTop w:val="0"/>
          <w:marBottom w:val="0"/>
          <w:divBdr>
            <w:top w:val="none" w:sz="0" w:space="0" w:color="auto"/>
            <w:left w:val="none" w:sz="0" w:space="0" w:color="auto"/>
            <w:bottom w:val="none" w:sz="0" w:space="0" w:color="auto"/>
            <w:right w:val="none" w:sz="0" w:space="0" w:color="auto"/>
          </w:divBdr>
          <w:divsChild>
            <w:div w:id="1316491495">
              <w:marLeft w:val="0"/>
              <w:marRight w:val="0"/>
              <w:marTop w:val="0"/>
              <w:marBottom w:val="0"/>
              <w:divBdr>
                <w:top w:val="none" w:sz="0" w:space="0" w:color="auto"/>
                <w:left w:val="none" w:sz="0" w:space="0" w:color="auto"/>
                <w:bottom w:val="none" w:sz="0" w:space="0" w:color="auto"/>
                <w:right w:val="none" w:sz="0" w:space="0" w:color="auto"/>
              </w:divBdr>
            </w:div>
          </w:divsChild>
        </w:div>
        <w:div w:id="2140344289">
          <w:marLeft w:val="0"/>
          <w:marRight w:val="0"/>
          <w:marTop w:val="0"/>
          <w:marBottom w:val="0"/>
          <w:divBdr>
            <w:top w:val="none" w:sz="0" w:space="0" w:color="auto"/>
            <w:left w:val="none" w:sz="0" w:space="0" w:color="auto"/>
            <w:bottom w:val="none" w:sz="0" w:space="0" w:color="auto"/>
            <w:right w:val="none" w:sz="0" w:space="0" w:color="auto"/>
          </w:divBdr>
          <w:divsChild>
            <w:div w:id="9140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0266">
      <w:bodyDiv w:val="1"/>
      <w:marLeft w:val="0"/>
      <w:marRight w:val="0"/>
      <w:marTop w:val="0"/>
      <w:marBottom w:val="0"/>
      <w:divBdr>
        <w:top w:val="none" w:sz="0" w:space="0" w:color="auto"/>
        <w:left w:val="none" w:sz="0" w:space="0" w:color="auto"/>
        <w:bottom w:val="none" w:sz="0" w:space="0" w:color="auto"/>
        <w:right w:val="none" w:sz="0" w:space="0" w:color="auto"/>
      </w:divBdr>
    </w:div>
    <w:div w:id="1913855031">
      <w:bodyDiv w:val="1"/>
      <w:marLeft w:val="0"/>
      <w:marRight w:val="0"/>
      <w:marTop w:val="0"/>
      <w:marBottom w:val="0"/>
      <w:divBdr>
        <w:top w:val="none" w:sz="0" w:space="0" w:color="auto"/>
        <w:left w:val="none" w:sz="0" w:space="0" w:color="auto"/>
        <w:bottom w:val="none" w:sz="0" w:space="0" w:color="auto"/>
        <w:right w:val="none" w:sz="0" w:space="0" w:color="auto"/>
      </w:divBdr>
    </w:div>
    <w:div w:id="1918199332">
      <w:bodyDiv w:val="1"/>
      <w:marLeft w:val="0"/>
      <w:marRight w:val="0"/>
      <w:marTop w:val="0"/>
      <w:marBottom w:val="0"/>
      <w:divBdr>
        <w:top w:val="none" w:sz="0" w:space="0" w:color="auto"/>
        <w:left w:val="none" w:sz="0" w:space="0" w:color="auto"/>
        <w:bottom w:val="none" w:sz="0" w:space="0" w:color="auto"/>
        <w:right w:val="none" w:sz="0" w:space="0" w:color="auto"/>
      </w:divBdr>
    </w:div>
    <w:div w:id="1921673069">
      <w:bodyDiv w:val="1"/>
      <w:marLeft w:val="0"/>
      <w:marRight w:val="0"/>
      <w:marTop w:val="0"/>
      <w:marBottom w:val="0"/>
      <w:divBdr>
        <w:top w:val="none" w:sz="0" w:space="0" w:color="auto"/>
        <w:left w:val="none" w:sz="0" w:space="0" w:color="auto"/>
        <w:bottom w:val="none" w:sz="0" w:space="0" w:color="auto"/>
        <w:right w:val="none" w:sz="0" w:space="0" w:color="auto"/>
      </w:divBdr>
    </w:div>
    <w:div w:id="1924604477">
      <w:bodyDiv w:val="1"/>
      <w:marLeft w:val="0"/>
      <w:marRight w:val="0"/>
      <w:marTop w:val="0"/>
      <w:marBottom w:val="0"/>
      <w:divBdr>
        <w:top w:val="none" w:sz="0" w:space="0" w:color="auto"/>
        <w:left w:val="none" w:sz="0" w:space="0" w:color="auto"/>
        <w:bottom w:val="none" w:sz="0" w:space="0" w:color="auto"/>
        <w:right w:val="none" w:sz="0" w:space="0" w:color="auto"/>
      </w:divBdr>
    </w:div>
    <w:div w:id="1927838182">
      <w:bodyDiv w:val="1"/>
      <w:marLeft w:val="0"/>
      <w:marRight w:val="0"/>
      <w:marTop w:val="0"/>
      <w:marBottom w:val="0"/>
      <w:divBdr>
        <w:top w:val="none" w:sz="0" w:space="0" w:color="auto"/>
        <w:left w:val="none" w:sz="0" w:space="0" w:color="auto"/>
        <w:bottom w:val="none" w:sz="0" w:space="0" w:color="auto"/>
        <w:right w:val="none" w:sz="0" w:space="0" w:color="auto"/>
      </w:divBdr>
    </w:div>
    <w:div w:id="1929465945">
      <w:bodyDiv w:val="1"/>
      <w:marLeft w:val="0"/>
      <w:marRight w:val="0"/>
      <w:marTop w:val="0"/>
      <w:marBottom w:val="0"/>
      <w:divBdr>
        <w:top w:val="none" w:sz="0" w:space="0" w:color="auto"/>
        <w:left w:val="none" w:sz="0" w:space="0" w:color="auto"/>
        <w:bottom w:val="none" w:sz="0" w:space="0" w:color="auto"/>
        <w:right w:val="none" w:sz="0" w:space="0" w:color="auto"/>
      </w:divBdr>
    </w:div>
    <w:div w:id="1934976716">
      <w:bodyDiv w:val="1"/>
      <w:marLeft w:val="0"/>
      <w:marRight w:val="0"/>
      <w:marTop w:val="0"/>
      <w:marBottom w:val="0"/>
      <w:divBdr>
        <w:top w:val="none" w:sz="0" w:space="0" w:color="auto"/>
        <w:left w:val="none" w:sz="0" w:space="0" w:color="auto"/>
        <w:bottom w:val="none" w:sz="0" w:space="0" w:color="auto"/>
        <w:right w:val="none" w:sz="0" w:space="0" w:color="auto"/>
      </w:divBdr>
    </w:div>
    <w:div w:id="1935043075">
      <w:bodyDiv w:val="1"/>
      <w:marLeft w:val="0"/>
      <w:marRight w:val="0"/>
      <w:marTop w:val="0"/>
      <w:marBottom w:val="0"/>
      <w:divBdr>
        <w:top w:val="none" w:sz="0" w:space="0" w:color="auto"/>
        <w:left w:val="none" w:sz="0" w:space="0" w:color="auto"/>
        <w:bottom w:val="none" w:sz="0" w:space="0" w:color="auto"/>
        <w:right w:val="none" w:sz="0" w:space="0" w:color="auto"/>
      </w:divBdr>
    </w:div>
    <w:div w:id="1943148846">
      <w:bodyDiv w:val="1"/>
      <w:marLeft w:val="0"/>
      <w:marRight w:val="0"/>
      <w:marTop w:val="0"/>
      <w:marBottom w:val="0"/>
      <w:divBdr>
        <w:top w:val="none" w:sz="0" w:space="0" w:color="auto"/>
        <w:left w:val="none" w:sz="0" w:space="0" w:color="auto"/>
        <w:bottom w:val="none" w:sz="0" w:space="0" w:color="auto"/>
        <w:right w:val="none" w:sz="0" w:space="0" w:color="auto"/>
      </w:divBdr>
      <w:divsChild>
        <w:div w:id="789594676">
          <w:marLeft w:val="0"/>
          <w:marRight w:val="0"/>
          <w:marTop w:val="0"/>
          <w:marBottom w:val="0"/>
          <w:divBdr>
            <w:top w:val="none" w:sz="0" w:space="0" w:color="auto"/>
            <w:left w:val="none" w:sz="0" w:space="0" w:color="auto"/>
            <w:bottom w:val="none" w:sz="0" w:space="0" w:color="auto"/>
            <w:right w:val="none" w:sz="0" w:space="0" w:color="auto"/>
          </w:divBdr>
        </w:div>
        <w:div w:id="1374579082">
          <w:marLeft w:val="0"/>
          <w:marRight w:val="0"/>
          <w:marTop w:val="0"/>
          <w:marBottom w:val="0"/>
          <w:divBdr>
            <w:top w:val="none" w:sz="0" w:space="0" w:color="auto"/>
            <w:left w:val="none" w:sz="0" w:space="0" w:color="auto"/>
            <w:bottom w:val="none" w:sz="0" w:space="0" w:color="auto"/>
            <w:right w:val="none" w:sz="0" w:space="0" w:color="auto"/>
          </w:divBdr>
        </w:div>
        <w:div w:id="1686780881">
          <w:marLeft w:val="0"/>
          <w:marRight w:val="0"/>
          <w:marTop w:val="0"/>
          <w:marBottom w:val="0"/>
          <w:divBdr>
            <w:top w:val="none" w:sz="0" w:space="0" w:color="auto"/>
            <w:left w:val="none" w:sz="0" w:space="0" w:color="auto"/>
            <w:bottom w:val="none" w:sz="0" w:space="0" w:color="auto"/>
            <w:right w:val="none" w:sz="0" w:space="0" w:color="auto"/>
          </w:divBdr>
        </w:div>
      </w:divsChild>
    </w:div>
    <w:div w:id="1947538747">
      <w:bodyDiv w:val="1"/>
      <w:marLeft w:val="0"/>
      <w:marRight w:val="0"/>
      <w:marTop w:val="0"/>
      <w:marBottom w:val="0"/>
      <w:divBdr>
        <w:top w:val="none" w:sz="0" w:space="0" w:color="auto"/>
        <w:left w:val="none" w:sz="0" w:space="0" w:color="auto"/>
        <w:bottom w:val="none" w:sz="0" w:space="0" w:color="auto"/>
        <w:right w:val="none" w:sz="0" w:space="0" w:color="auto"/>
      </w:divBdr>
    </w:div>
    <w:div w:id="1951547724">
      <w:bodyDiv w:val="1"/>
      <w:marLeft w:val="0"/>
      <w:marRight w:val="0"/>
      <w:marTop w:val="0"/>
      <w:marBottom w:val="0"/>
      <w:divBdr>
        <w:top w:val="none" w:sz="0" w:space="0" w:color="auto"/>
        <w:left w:val="none" w:sz="0" w:space="0" w:color="auto"/>
        <w:bottom w:val="none" w:sz="0" w:space="0" w:color="auto"/>
        <w:right w:val="none" w:sz="0" w:space="0" w:color="auto"/>
      </w:divBdr>
    </w:div>
    <w:div w:id="1969697552">
      <w:bodyDiv w:val="1"/>
      <w:marLeft w:val="0"/>
      <w:marRight w:val="0"/>
      <w:marTop w:val="0"/>
      <w:marBottom w:val="0"/>
      <w:divBdr>
        <w:top w:val="none" w:sz="0" w:space="0" w:color="auto"/>
        <w:left w:val="none" w:sz="0" w:space="0" w:color="auto"/>
        <w:bottom w:val="none" w:sz="0" w:space="0" w:color="auto"/>
        <w:right w:val="none" w:sz="0" w:space="0" w:color="auto"/>
      </w:divBdr>
    </w:div>
    <w:div w:id="1973828443">
      <w:bodyDiv w:val="1"/>
      <w:marLeft w:val="0"/>
      <w:marRight w:val="0"/>
      <w:marTop w:val="0"/>
      <w:marBottom w:val="0"/>
      <w:divBdr>
        <w:top w:val="none" w:sz="0" w:space="0" w:color="auto"/>
        <w:left w:val="none" w:sz="0" w:space="0" w:color="auto"/>
        <w:bottom w:val="none" w:sz="0" w:space="0" w:color="auto"/>
        <w:right w:val="none" w:sz="0" w:space="0" w:color="auto"/>
      </w:divBdr>
      <w:divsChild>
        <w:div w:id="1412191024">
          <w:marLeft w:val="0"/>
          <w:marRight w:val="0"/>
          <w:marTop w:val="0"/>
          <w:marBottom w:val="0"/>
          <w:divBdr>
            <w:top w:val="none" w:sz="0" w:space="0" w:color="auto"/>
            <w:left w:val="none" w:sz="0" w:space="0" w:color="auto"/>
            <w:bottom w:val="none" w:sz="0" w:space="0" w:color="auto"/>
            <w:right w:val="none" w:sz="0" w:space="0" w:color="auto"/>
          </w:divBdr>
        </w:div>
      </w:divsChild>
    </w:div>
    <w:div w:id="1978105637">
      <w:bodyDiv w:val="1"/>
      <w:marLeft w:val="0"/>
      <w:marRight w:val="0"/>
      <w:marTop w:val="0"/>
      <w:marBottom w:val="0"/>
      <w:divBdr>
        <w:top w:val="none" w:sz="0" w:space="0" w:color="auto"/>
        <w:left w:val="none" w:sz="0" w:space="0" w:color="auto"/>
        <w:bottom w:val="none" w:sz="0" w:space="0" w:color="auto"/>
        <w:right w:val="none" w:sz="0" w:space="0" w:color="auto"/>
      </w:divBdr>
    </w:div>
    <w:div w:id="1979335760">
      <w:bodyDiv w:val="1"/>
      <w:marLeft w:val="0"/>
      <w:marRight w:val="0"/>
      <w:marTop w:val="0"/>
      <w:marBottom w:val="0"/>
      <w:divBdr>
        <w:top w:val="none" w:sz="0" w:space="0" w:color="auto"/>
        <w:left w:val="none" w:sz="0" w:space="0" w:color="auto"/>
        <w:bottom w:val="none" w:sz="0" w:space="0" w:color="auto"/>
        <w:right w:val="none" w:sz="0" w:space="0" w:color="auto"/>
      </w:divBdr>
    </w:div>
    <w:div w:id="1979384293">
      <w:bodyDiv w:val="1"/>
      <w:marLeft w:val="0"/>
      <w:marRight w:val="0"/>
      <w:marTop w:val="0"/>
      <w:marBottom w:val="0"/>
      <w:divBdr>
        <w:top w:val="none" w:sz="0" w:space="0" w:color="auto"/>
        <w:left w:val="none" w:sz="0" w:space="0" w:color="auto"/>
        <w:bottom w:val="none" w:sz="0" w:space="0" w:color="auto"/>
        <w:right w:val="none" w:sz="0" w:space="0" w:color="auto"/>
      </w:divBdr>
    </w:div>
    <w:div w:id="1979413816">
      <w:bodyDiv w:val="1"/>
      <w:marLeft w:val="0"/>
      <w:marRight w:val="0"/>
      <w:marTop w:val="0"/>
      <w:marBottom w:val="0"/>
      <w:divBdr>
        <w:top w:val="none" w:sz="0" w:space="0" w:color="auto"/>
        <w:left w:val="none" w:sz="0" w:space="0" w:color="auto"/>
        <w:bottom w:val="none" w:sz="0" w:space="0" w:color="auto"/>
        <w:right w:val="none" w:sz="0" w:space="0" w:color="auto"/>
      </w:divBdr>
    </w:div>
    <w:div w:id="1980302866">
      <w:bodyDiv w:val="1"/>
      <w:marLeft w:val="0"/>
      <w:marRight w:val="0"/>
      <w:marTop w:val="0"/>
      <w:marBottom w:val="0"/>
      <w:divBdr>
        <w:top w:val="none" w:sz="0" w:space="0" w:color="auto"/>
        <w:left w:val="none" w:sz="0" w:space="0" w:color="auto"/>
        <w:bottom w:val="none" w:sz="0" w:space="0" w:color="auto"/>
        <w:right w:val="none" w:sz="0" w:space="0" w:color="auto"/>
      </w:divBdr>
    </w:div>
    <w:div w:id="1980963701">
      <w:bodyDiv w:val="1"/>
      <w:marLeft w:val="0"/>
      <w:marRight w:val="0"/>
      <w:marTop w:val="0"/>
      <w:marBottom w:val="0"/>
      <w:divBdr>
        <w:top w:val="none" w:sz="0" w:space="0" w:color="auto"/>
        <w:left w:val="none" w:sz="0" w:space="0" w:color="auto"/>
        <w:bottom w:val="none" w:sz="0" w:space="0" w:color="auto"/>
        <w:right w:val="none" w:sz="0" w:space="0" w:color="auto"/>
      </w:divBdr>
    </w:div>
    <w:div w:id="1984194412">
      <w:bodyDiv w:val="1"/>
      <w:marLeft w:val="0"/>
      <w:marRight w:val="0"/>
      <w:marTop w:val="0"/>
      <w:marBottom w:val="0"/>
      <w:divBdr>
        <w:top w:val="none" w:sz="0" w:space="0" w:color="auto"/>
        <w:left w:val="none" w:sz="0" w:space="0" w:color="auto"/>
        <w:bottom w:val="none" w:sz="0" w:space="0" w:color="auto"/>
        <w:right w:val="none" w:sz="0" w:space="0" w:color="auto"/>
      </w:divBdr>
      <w:divsChild>
        <w:div w:id="1715890403">
          <w:marLeft w:val="0"/>
          <w:marRight w:val="0"/>
          <w:marTop w:val="0"/>
          <w:marBottom w:val="0"/>
          <w:divBdr>
            <w:top w:val="none" w:sz="0" w:space="0" w:color="auto"/>
            <w:left w:val="none" w:sz="0" w:space="0" w:color="auto"/>
            <w:bottom w:val="none" w:sz="0" w:space="0" w:color="auto"/>
            <w:right w:val="none" w:sz="0" w:space="0" w:color="auto"/>
          </w:divBdr>
        </w:div>
      </w:divsChild>
    </w:div>
    <w:div w:id="1993366318">
      <w:bodyDiv w:val="1"/>
      <w:marLeft w:val="0"/>
      <w:marRight w:val="0"/>
      <w:marTop w:val="0"/>
      <w:marBottom w:val="0"/>
      <w:divBdr>
        <w:top w:val="none" w:sz="0" w:space="0" w:color="auto"/>
        <w:left w:val="none" w:sz="0" w:space="0" w:color="auto"/>
        <w:bottom w:val="none" w:sz="0" w:space="0" w:color="auto"/>
        <w:right w:val="none" w:sz="0" w:space="0" w:color="auto"/>
      </w:divBdr>
      <w:divsChild>
        <w:div w:id="1312907031">
          <w:marLeft w:val="0"/>
          <w:marRight w:val="0"/>
          <w:marTop w:val="0"/>
          <w:marBottom w:val="0"/>
          <w:divBdr>
            <w:top w:val="none" w:sz="0" w:space="0" w:color="auto"/>
            <w:left w:val="none" w:sz="0" w:space="0" w:color="auto"/>
            <w:bottom w:val="none" w:sz="0" w:space="0" w:color="auto"/>
            <w:right w:val="none" w:sz="0" w:space="0" w:color="auto"/>
          </w:divBdr>
        </w:div>
      </w:divsChild>
    </w:div>
    <w:div w:id="1996688599">
      <w:bodyDiv w:val="1"/>
      <w:marLeft w:val="0"/>
      <w:marRight w:val="0"/>
      <w:marTop w:val="0"/>
      <w:marBottom w:val="0"/>
      <w:divBdr>
        <w:top w:val="none" w:sz="0" w:space="0" w:color="auto"/>
        <w:left w:val="none" w:sz="0" w:space="0" w:color="auto"/>
        <w:bottom w:val="none" w:sz="0" w:space="0" w:color="auto"/>
        <w:right w:val="none" w:sz="0" w:space="0" w:color="auto"/>
      </w:divBdr>
    </w:div>
    <w:div w:id="1997411659">
      <w:bodyDiv w:val="1"/>
      <w:marLeft w:val="0"/>
      <w:marRight w:val="0"/>
      <w:marTop w:val="0"/>
      <w:marBottom w:val="0"/>
      <w:divBdr>
        <w:top w:val="none" w:sz="0" w:space="0" w:color="auto"/>
        <w:left w:val="none" w:sz="0" w:space="0" w:color="auto"/>
        <w:bottom w:val="none" w:sz="0" w:space="0" w:color="auto"/>
        <w:right w:val="none" w:sz="0" w:space="0" w:color="auto"/>
      </w:divBdr>
    </w:div>
    <w:div w:id="2003969930">
      <w:bodyDiv w:val="1"/>
      <w:marLeft w:val="0"/>
      <w:marRight w:val="0"/>
      <w:marTop w:val="0"/>
      <w:marBottom w:val="0"/>
      <w:divBdr>
        <w:top w:val="none" w:sz="0" w:space="0" w:color="auto"/>
        <w:left w:val="none" w:sz="0" w:space="0" w:color="auto"/>
        <w:bottom w:val="none" w:sz="0" w:space="0" w:color="auto"/>
        <w:right w:val="none" w:sz="0" w:space="0" w:color="auto"/>
      </w:divBdr>
    </w:div>
    <w:div w:id="2006467540">
      <w:bodyDiv w:val="1"/>
      <w:marLeft w:val="0"/>
      <w:marRight w:val="0"/>
      <w:marTop w:val="0"/>
      <w:marBottom w:val="0"/>
      <w:divBdr>
        <w:top w:val="none" w:sz="0" w:space="0" w:color="auto"/>
        <w:left w:val="none" w:sz="0" w:space="0" w:color="auto"/>
        <w:bottom w:val="none" w:sz="0" w:space="0" w:color="auto"/>
        <w:right w:val="none" w:sz="0" w:space="0" w:color="auto"/>
      </w:divBdr>
    </w:div>
    <w:div w:id="2007778437">
      <w:bodyDiv w:val="1"/>
      <w:marLeft w:val="0"/>
      <w:marRight w:val="0"/>
      <w:marTop w:val="0"/>
      <w:marBottom w:val="0"/>
      <w:divBdr>
        <w:top w:val="none" w:sz="0" w:space="0" w:color="auto"/>
        <w:left w:val="none" w:sz="0" w:space="0" w:color="auto"/>
        <w:bottom w:val="none" w:sz="0" w:space="0" w:color="auto"/>
        <w:right w:val="none" w:sz="0" w:space="0" w:color="auto"/>
      </w:divBdr>
    </w:div>
    <w:div w:id="2008554381">
      <w:bodyDiv w:val="1"/>
      <w:marLeft w:val="0"/>
      <w:marRight w:val="0"/>
      <w:marTop w:val="0"/>
      <w:marBottom w:val="0"/>
      <w:divBdr>
        <w:top w:val="none" w:sz="0" w:space="0" w:color="auto"/>
        <w:left w:val="none" w:sz="0" w:space="0" w:color="auto"/>
        <w:bottom w:val="none" w:sz="0" w:space="0" w:color="auto"/>
        <w:right w:val="none" w:sz="0" w:space="0" w:color="auto"/>
      </w:divBdr>
    </w:div>
    <w:div w:id="2019426548">
      <w:bodyDiv w:val="1"/>
      <w:marLeft w:val="0"/>
      <w:marRight w:val="0"/>
      <w:marTop w:val="0"/>
      <w:marBottom w:val="0"/>
      <w:divBdr>
        <w:top w:val="none" w:sz="0" w:space="0" w:color="auto"/>
        <w:left w:val="none" w:sz="0" w:space="0" w:color="auto"/>
        <w:bottom w:val="none" w:sz="0" w:space="0" w:color="auto"/>
        <w:right w:val="none" w:sz="0" w:space="0" w:color="auto"/>
      </w:divBdr>
    </w:div>
    <w:div w:id="2021852412">
      <w:bodyDiv w:val="1"/>
      <w:marLeft w:val="0"/>
      <w:marRight w:val="0"/>
      <w:marTop w:val="0"/>
      <w:marBottom w:val="0"/>
      <w:divBdr>
        <w:top w:val="none" w:sz="0" w:space="0" w:color="auto"/>
        <w:left w:val="none" w:sz="0" w:space="0" w:color="auto"/>
        <w:bottom w:val="none" w:sz="0" w:space="0" w:color="auto"/>
        <w:right w:val="none" w:sz="0" w:space="0" w:color="auto"/>
      </w:divBdr>
    </w:div>
    <w:div w:id="2023970453">
      <w:bodyDiv w:val="1"/>
      <w:marLeft w:val="0"/>
      <w:marRight w:val="0"/>
      <w:marTop w:val="0"/>
      <w:marBottom w:val="0"/>
      <w:divBdr>
        <w:top w:val="none" w:sz="0" w:space="0" w:color="auto"/>
        <w:left w:val="none" w:sz="0" w:space="0" w:color="auto"/>
        <w:bottom w:val="none" w:sz="0" w:space="0" w:color="auto"/>
        <w:right w:val="none" w:sz="0" w:space="0" w:color="auto"/>
      </w:divBdr>
    </w:div>
    <w:div w:id="2026635901">
      <w:bodyDiv w:val="1"/>
      <w:marLeft w:val="0"/>
      <w:marRight w:val="0"/>
      <w:marTop w:val="0"/>
      <w:marBottom w:val="0"/>
      <w:divBdr>
        <w:top w:val="none" w:sz="0" w:space="0" w:color="auto"/>
        <w:left w:val="none" w:sz="0" w:space="0" w:color="auto"/>
        <w:bottom w:val="none" w:sz="0" w:space="0" w:color="auto"/>
        <w:right w:val="none" w:sz="0" w:space="0" w:color="auto"/>
      </w:divBdr>
    </w:div>
    <w:div w:id="2033341584">
      <w:bodyDiv w:val="1"/>
      <w:marLeft w:val="0"/>
      <w:marRight w:val="0"/>
      <w:marTop w:val="0"/>
      <w:marBottom w:val="0"/>
      <w:divBdr>
        <w:top w:val="none" w:sz="0" w:space="0" w:color="auto"/>
        <w:left w:val="none" w:sz="0" w:space="0" w:color="auto"/>
        <w:bottom w:val="none" w:sz="0" w:space="0" w:color="auto"/>
        <w:right w:val="none" w:sz="0" w:space="0" w:color="auto"/>
      </w:divBdr>
    </w:div>
    <w:div w:id="2036685256">
      <w:bodyDiv w:val="1"/>
      <w:marLeft w:val="0"/>
      <w:marRight w:val="0"/>
      <w:marTop w:val="0"/>
      <w:marBottom w:val="0"/>
      <w:divBdr>
        <w:top w:val="none" w:sz="0" w:space="0" w:color="auto"/>
        <w:left w:val="none" w:sz="0" w:space="0" w:color="auto"/>
        <w:bottom w:val="none" w:sz="0" w:space="0" w:color="auto"/>
        <w:right w:val="none" w:sz="0" w:space="0" w:color="auto"/>
      </w:divBdr>
    </w:div>
    <w:div w:id="2037075423">
      <w:bodyDiv w:val="1"/>
      <w:marLeft w:val="0"/>
      <w:marRight w:val="0"/>
      <w:marTop w:val="0"/>
      <w:marBottom w:val="0"/>
      <w:divBdr>
        <w:top w:val="none" w:sz="0" w:space="0" w:color="auto"/>
        <w:left w:val="none" w:sz="0" w:space="0" w:color="auto"/>
        <w:bottom w:val="none" w:sz="0" w:space="0" w:color="auto"/>
        <w:right w:val="none" w:sz="0" w:space="0" w:color="auto"/>
      </w:divBdr>
    </w:div>
    <w:div w:id="2039506159">
      <w:bodyDiv w:val="1"/>
      <w:marLeft w:val="0"/>
      <w:marRight w:val="0"/>
      <w:marTop w:val="0"/>
      <w:marBottom w:val="0"/>
      <w:divBdr>
        <w:top w:val="none" w:sz="0" w:space="0" w:color="auto"/>
        <w:left w:val="none" w:sz="0" w:space="0" w:color="auto"/>
        <w:bottom w:val="none" w:sz="0" w:space="0" w:color="auto"/>
        <w:right w:val="none" w:sz="0" w:space="0" w:color="auto"/>
      </w:divBdr>
    </w:div>
    <w:div w:id="2042198675">
      <w:bodyDiv w:val="1"/>
      <w:marLeft w:val="0"/>
      <w:marRight w:val="0"/>
      <w:marTop w:val="0"/>
      <w:marBottom w:val="0"/>
      <w:divBdr>
        <w:top w:val="none" w:sz="0" w:space="0" w:color="auto"/>
        <w:left w:val="none" w:sz="0" w:space="0" w:color="auto"/>
        <w:bottom w:val="none" w:sz="0" w:space="0" w:color="auto"/>
        <w:right w:val="none" w:sz="0" w:space="0" w:color="auto"/>
      </w:divBdr>
    </w:div>
    <w:div w:id="2047875771">
      <w:bodyDiv w:val="1"/>
      <w:marLeft w:val="0"/>
      <w:marRight w:val="0"/>
      <w:marTop w:val="0"/>
      <w:marBottom w:val="0"/>
      <w:divBdr>
        <w:top w:val="none" w:sz="0" w:space="0" w:color="auto"/>
        <w:left w:val="none" w:sz="0" w:space="0" w:color="auto"/>
        <w:bottom w:val="none" w:sz="0" w:space="0" w:color="auto"/>
        <w:right w:val="none" w:sz="0" w:space="0" w:color="auto"/>
      </w:divBdr>
    </w:div>
    <w:div w:id="2051152068">
      <w:bodyDiv w:val="1"/>
      <w:marLeft w:val="0"/>
      <w:marRight w:val="0"/>
      <w:marTop w:val="0"/>
      <w:marBottom w:val="0"/>
      <w:divBdr>
        <w:top w:val="none" w:sz="0" w:space="0" w:color="auto"/>
        <w:left w:val="none" w:sz="0" w:space="0" w:color="auto"/>
        <w:bottom w:val="none" w:sz="0" w:space="0" w:color="auto"/>
        <w:right w:val="none" w:sz="0" w:space="0" w:color="auto"/>
      </w:divBdr>
      <w:divsChild>
        <w:div w:id="2029722185">
          <w:marLeft w:val="0"/>
          <w:marRight w:val="0"/>
          <w:marTop w:val="0"/>
          <w:marBottom w:val="0"/>
          <w:divBdr>
            <w:top w:val="none" w:sz="0" w:space="0" w:color="auto"/>
            <w:left w:val="none" w:sz="0" w:space="0" w:color="auto"/>
            <w:bottom w:val="none" w:sz="0" w:space="0" w:color="auto"/>
            <w:right w:val="none" w:sz="0" w:space="0" w:color="auto"/>
          </w:divBdr>
        </w:div>
      </w:divsChild>
    </w:div>
    <w:div w:id="2054114430">
      <w:bodyDiv w:val="1"/>
      <w:marLeft w:val="0"/>
      <w:marRight w:val="0"/>
      <w:marTop w:val="0"/>
      <w:marBottom w:val="0"/>
      <w:divBdr>
        <w:top w:val="none" w:sz="0" w:space="0" w:color="auto"/>
        <w:left w:val="none" w:sz="0" w:space="0" w:color="auto"/>
        <w:bottom w:val="none" w:sz="0" w:space="0" w:color="auto"/>
        <w:right w:val="none" w:sz="0" w:space="0" w:color="auto"/>
      </w:divBdr>
    </w:div>
    <w:div w:id="2054694356">
      <w:bodyDiv w:val="1"/>
      <w:marLeft w:val="0"/>
      <w:marRight w:val="0"/>
      <w:marTop w:val="0"/>
      <w:marBottom w:val="0"/>
      <w:divBdr>
        <w:top w:val="none" w:sz="0" w:space="0" w:color="auto"/>
        <w:left w:val="none" w:sz="0" w:space="0" w:color="auto"/>
        <w:bottom w:val="none" w:sz="0" w:space="0" w:color="auto"/>
        <w:right w:val="none" w:sz="0" w:space="0" w:color="auto"/>
      </w:divBdr>
    </w:div>
    <w:div w:id="2062240607">
      <w:bodyDiv w:val="1"/>
      <w:marLeft w:val="0"/>
      <w:marRight w:val="0"/>
      <w:marTop w:val="0"/>
      <w:marBottom w:val="0"/>
      <w:divBdr>
        <w:top w:val="none" w:sz="0" w:space="0" w:color="auto"/>
        <w:left w:val="none" w:sz="0" w:space="0" w:color="auto"/>
        <w:bottom w:val="none" w:sz="0" w:space="0" w:color="auto"/>
        <w:right w:val="none" w:sz="0" w:space="0" w:color="auto"/>
      </w:divBdr>
      <w:divsChild>
        <w:div w:id="1015226236">
          <w:marLeft w:val="0"/>
          <w:marRight w:val="0"/>
          <w:marTop w:val="0"/>
          <w:marBottom w:val="0"/>
          <w:divBdr>
            <w:top w:val="none" w:sz="0" w:space="0" w:color="auto"/>
            <w:left w:val="none" w:sz="0" w:space="0" w:color="auto"/>
            <w:bottom w:val="none" w:sz="0" w:space="0" w:color="auto"/>
            <w:right w:val="none" w:sz="0" w:space="0" w:color="auto"/>
          </w:divBdr>
          <w:divsChild>
            <w:div w:id="13719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5329">
      <w:bodyDiv w:val="1"/>
      <w:marLeft w:val="0"/>
      <w:marRight w:val="0"/>
      <w:marTop w:val="0"/>
      <w:marBottom w:val="0"/>
      <w:divBdr>
        <w:top w:val="none" w:sz="0" w:space="0" w:color="auto"/>
        <w:left w:val="none" w:sz="0" w:space="0" w:color="auto"/>
        <w:bottom w:val="none" w:sz="0" w:space="0" w:color="auto"/>
        <w:right w:val="none" w:sz="0" w:space="0" w:color="auto"/>
      </w:divBdr>
    </w:div>
    <w:div w:id="2072995900">
      <w:bodyDiv w:val="1"/>
      <w:marLeft w:val="0"/>
      <w:marRight w:val="0"/>
      <w:marTop w:val="0"/>
      <w:marBottom w:val="0"/>
      <w:divBdr>
        <w:top w:val="none" w:sz="0" w:space="0" w:color="auto"/>
        <w:left w:val="none" w:sz="0" w:space="0" w:color="auto"/>
        <w:bottom w:val="none" w:sz="0" w:space="0" w:color="auto"/>
        <w:right w:val="none" w:sz="0" w:space="0" w:color="auto"/>
      </w:divBdr>
    </w:div>
    <w:div w:id="2073234373">
      <w:bodyDiv w:val="1"/>
      <w:marLeft w:val="0"/>
      <w:marRight w:val="0"/>
      <w:marTop w:val="0"/>
      <w:marBottom w:val="0"/>
      <w:divBdr>
        <w:top w:val="none" w:sz="0" w:space="0" w:color="auto"/>
        <w:left w:val="none" w:sz="0" w:space="0" w:color="auto"/>
        <w:bottom w:val="none" w:sz="0" w:space="0" w:color="auto"/>
        <w:right w:val="none" w:sz="0" w:space="0" w:color="auto"/>
      </w:divBdr>
    </w:div>
    <w:div w:id="2077316108">
      <w:bodyDiv w:val="1"/>
      <w:marLeft w:val="0"/>
      <w:marRight w:val="0"/>
      <w:marTop w:val="0"/>
      <w:marBottom w:val="0"/>
      <w:divBdr>
        <w:top w:val="none" w:sz="0" w:space="0" w:color="auto"/>
        <w:left w:val="none" w:sz="0" w:space="0" w:color="auto"/>
        <w:bottom w:val="none" w:sz="0" w:space="0" w:color="auto"/>
        <w:right w:val="none" w:sz="0" w:space="0" w:color="auto"/>
      </w:divBdr>
    </w:div>
    <w:div w:id="2080977009">
      <w:bodyDiv w:val="1"/>
      <w:marLeft w:val="0"/>
      <w:marRight w:val="0"/>
      <w:marTop w:val="0"/>
      <w:marBottom w:val="0"/>
      <w:divBdr>
        <w:top w:val="none" w:sz="0" w:space="0" w:color="auto"/>
        <w:left w:val="none" w:sz="0" w:space="0" w:color="auto"/>
        <w:bottom w:val="none" w:sz="0" w:space="0" w:color="auto"/>
        <w:right w:val="none" w:sz="0" w:space="0" w:color="auto"/>
      </w:divBdr>
    </w:div>
    <w:div w:id="2086300805">
      <w:bodyDiv w:val="1"/>
      <w:marLeft w:val="0"/>
      <w:marRight w:val="0"/>
      <w:marTop w:val="0"/>
      <w:marBottom w:val="0"/>
      <w:divBdr>
        <w:top w:val="none" w:sz="0" w:space="0" w:color="auto"/>
        <w:left w:val="none" w:sz="0" w:space="0" w:color="auto"/>
        <w:bottom w:val="none" w:sz="0" w:space="0" w:color="auto"/>
        <w:right w:val="none" w:sz="0" w:space="0" w:color="auto"/>
      </w:divBdr>
    </w:div>
    <w:div w:id="2086419267">
      <w:bodyDiv w:val="1"/>
      <w:marLeft w:val="0"/>
      <w:marRight w:val="0"/>
      <w:marTop w:val="0"/>
      <w:marBottom w:val="0"/>
      <w:divBdr>
        <w:top w:val="none" w:sz="0" w:space="0" w:color="auto"/>
        <w:left w:val="none" w:sz="0" w:space="0" w:color="auto"/>
        <w:bottom w:val="none" w:sz="0" w:space="0" w:color="auto"/>
        <w:right w:val="none" w:sz="0" w:space="0" w:color="auto"/>
      </w:divBdr>
    </w:div>
    <w:div w:id="2091348658">
      <w:bodyDiv w:val="1"/>
      <w:marLeft w:val="0"/>
      <w:marRight w:val="0"/>
      <w:marTop w:val="0"/>
      <w:marBottom w:val="0"/>
      <w:divBdr>
        <w:top w:val="none" w:sz="0" w:space="0" w:color="auto"/>
        <w:left w:val="none" w:sz="0" w:space="0" w:color="auto"/>
        <w:bottom w:val="none" w:sz="0" w:space="0" w:color="auto"/>
        <w:right w:val="none" w:sz="0" w:space="0" w:color="auto"/>
      </w:divBdr>
    </w:div>
    <w:div w:id="2091388244">
      <w:bodyDiv w:val="1"/>
      <w:marLeft w:val="0"/>
      <w:marRight w:val="0"/>
      <w:marTop w:val="0"/>
      <w:marBottom w:val="0"/>
      <w:divBdr>
        <w:top w:val="none" w:sz="0" w:space="0" w:color="auto"/>
        <w:left w:val="none" w:sz="0" w:space="0" w:color="auto"/>
        <w:bottom w:val="none" w:sz="0" w:space="0" w:color="auto"/>
        <w:right w:val="none" w:sz="0" w:space="0" w:color="auto"/>
      </w:divBdr>
      <w:divsChild>
        <w:div w:id="1521120658">
          <w:marLeft w:val="0"/>
          <w:marRight w:val="0"/>
          <w:marTop w:val="0"/>
          <w:marBottom w:val="0"/>
          <w:divBdr>
            <w:top w:val="none" w:sz="0" w:space="0" w:color="auto"/>
            <w:left w:val="none" w:sz="0" w:space="0" w:color="auto"/>
            <w:bottom w:val="none" w:sz="0" w:space="0" w:color="auto"/>
            <w:right w:val="none" w:sz="0" w:space="0" w:color="auto"/>
          </w:divBdr>
        </w:div>
      </w:divsChild>
    </w:div>
    <w:div w:id="2091853718">
      <w:bodyDiv w:val="1"/>
      <w:marLeft w:val="0"/>
      <w:marRight w:val="0"/>
      <w:marTop w:val="0"/>
      <w:marBottom w:val="0"/>
      <w:divBdr>
        <w:top w:val="none" w:sz="0" w:space="0" w:color="auto"/>
        <w:left w:val="none" w:sz="0" w:space="0" w:color="auto"/>
        <w:bottom w:val="none" w:sz="0" w:space="0" w:color="auto"/>
        <w:right w:val="none" w:sz="0" w:space="0" w:color="auto"/>
      </w:divBdr>
      <w:divsChild>
        <w:div w:id="458380217">
          <w:marLeft w:val="0"/>
          <w:marRight w:val="0"/>
          <w:marTop w:val="0"/>
          <w:marBottom w:val="0"/>
          <w:divBdr>
            <w:top w:val="none" w:sz="0" w:space="0" w:color="auto"/>
            <w:left w:val="none" w:sz="0" w:space="0" w:color="auto"/>
            <w:bottom w:val="none" w:sz="0" w:space="0" w:color="auto"/>
            <w:right w:val="none" w:sz="0" w:space="0" w:color="auto"/>
          </w:divBdr>
        </w:div>
      </w:divsChild>
    </w:div>
    <w:div w:id="2106268155">
      <w:bodyDiv w:val="1"/>
      <w:marLeft w:val="0"/>
      <w:marRight w:val="0"/>
      <w:marTop w:val="0"/>
      <w:marBottom w:val="0"/>
      <w:divBdr>
        <w:top w:val="none" w:sz="0" w:space="0" w:color="auto"/>
        <w:left w:val="none" w:sz="0" w:space="0" w:color="auto"/>
        <w:bottom w:val="none" w:sz="0" w:space="0" w:color="auto"/>
        <w:right w:val="none" w:sz="0" w:space="0" w:color="auto"/>
      </w:divBdr>
    </w:div>
    <w:div w:id="2109806628">
      <w:bodyDiv w:val="1"/>
      <w:marLeft w:val="0"/>
      <w:marRight w:val="0"/>
      <w:marTop w:val="0"/>
      <w:marBottom w:val="0"/>
      <w:divBdr>
        <w:top w:val="none" w:sz="0" w:space="0" w:color="auto"/>
        <w:left w:val="none" w:sz="0" w:space="0" w:color="auto"/>
        <w:bottom w:val="none" w:sz="0" w:space="0" w:color="auto"/>
        <w:right w:val="none" w:sz="0" w:space="0" w:color="auto"/>
      </w:divBdr>
    </w:div>
    <w:div w:id="2109962681">
      <w:bodyDiv w:val="1"/>
      <w:marLeft w:val="0"/>
      <w:marRight w:val="0"/>
      <w:marTop w:val="0"/>
      <w:marBottom w:val="0"/>
      <w:divBdr>
        <w:top w:val="none" w:sz="0" w:space="0" w:color="auto"/>
        <w:left w:val="none" w:sz="0" w:space="0" w:color="auto"/>
        <w:bottom w:val="none" w:sz="0" w:space="0" w:color="auto"/>
        <w:right w:val="none" w:sz="0" w:space="0" w:color="auto"/>
      </w:divBdr>
    </w:div>
    <w:div w:id="2114548849">
      <w:bodyDiv w:val="1"/>
      <w:marLeft w:val="0"/>
      <w:marRight w:val="0"/>
      <w:marTop w:val="0"/>
      <w:marBottom w:val="0"/>
      <w:divBdr>
        <w:top w:val="none" w:sz="0" w:space="0" w:color="auto"/>
        <w:left w:val="none" w:sz="0" w:space="0" w:color="auto"/>
        <w:bottom w:val="none" w:sz="0" w:space="0" w:color="auto"/>
        <w:right w:val="none" w:sz="0" w:space="0" w:color="auto"/>
      </w:divBdr>
    </w:div>
    <w:div w:id="2117943116">
      <w:bodyDiv w:val="1"/>
      <w:marLeft w:val="0"/>
      <w:marRight w:val="0"/>
      <w:marTop w:val="0"/>
      <w:marBottom w:val="0"/>
      <w:divBdr>
        <w:top w:val="none" w:sz="0" w:space="0" w:color="auto"/>
        <w:left w:val="none" w:sz="0" w:space="0" w:color="auto"/>
        <w:bottom w:val="none" w:sz="0" w:space="0" w:color="auto"/>
        <w:right w:val="none" w:sz="0" w:space="0" w:color="auto"/>
      </w:divBdr>
    </w:div>
    <w:div w:id="2122722172">
      <w:bodyDiv w:val="1"/>
      <w:marLeft w:val="0"/>
      <w:marRight w:val="0"/>
      <w:marTop w:val="0"/>
      <w:marBottom w:val="0"/>
      <w:divBdr>
        <w:top w:val="none" w:sz="0" w:space="0" w:color="auto"/>
        <w:left w:val="none" w:sz="0" w:space="0" w:color="auto"/>
        <w:bottom w:val="none" w:sz="0" w:space="0" w:color="auto"/>
        <w:right w:val="none" w:sz="0" w:space="0" w:color="auto"/>
      </w:divBdr>
    </w:div>
    <w:div w:id="2134708520">
      <w:bodyDiv w:val="1"/>
      <w:marLeft w:val="0"/>
      <w:marRight w:val="0"/>
      <w:marTop w:val="0"/>
      <w:marBottom w:val="0"/>
      <w:divBdr>
        <w:top w:val="none" w:sz="0" w:space="0" w:color="auto"/>
        <w:left w:val="none" w:sz="0" w:space="0" w:color="auto"/>
        <w:bottom w:val="none" w:sz="0" w:space="0" w:color="auto"/>
        <w:right w:val="none" w:sz="0" w:space="0" w:color="auto"/>
      </w:divBdr>
    </w:div>
    <w:div w:id="2135171800">
      <w:bodyDiv w:val="1"/>
      <w:marLeft w:val="0"/>
      <w:marRight w:val="0"/>
      <w:marTop w:val="0"/>
      <w:marBottom w:val="0"/>
      <w:divBdr>
        <w:top w:val="none" w:sz="0" w:space="0" w:color="auto"/>
        <w:left w:val="none" w:sz="0" w:space="0" w:color="auto"/>
        <w:bottom w:val="none" w:sz="0" w:space="0" w:color="auto"/>
        <w:right w:val="none" w:sz="0" w:space="0" w:color="auto"/>
      </w:divBdr>
      <w:divsChild>
        <w:div w:id="1289317333">
          <w:marLeft w:val="0"/>
          <w:marRight w:val="0"/>
          <w:marTop w:val="0"/>
          <w:marBottom w:val="0"/>
          <w:divBdr>
            <w:top w:val="none" w:sz="0" w:space="0" w:color="auto"/>
            <w:left w:val="none" w:sz="0" w:space="0" w:color="auto"/>
            <w:bottom w:val="none" w:sz="0" w:space="0" w:color="auto"/>
            <w:right w:val="none" w:sz="0" w:space="0" w:color="auto"/>
          </w:divBdr>
          <w:divsChild>
            <w:div w:id="10836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85574">
      <w:bodyDiv w:val="1"/>
      <w:marLeft w:val="0"/>
      <w:marRight w:val="0"/>
      <w:marTop w:val="0"/>
      <w:marBottom w:val="0"/>
      <w:divBdr>
        <w:top w:val="none" w:sz="0" w:space="0" w:color="auto"/>
        <w:left w:val="none" w:sz="0" w:space="0" w:color="auto"/>
        <w:bottom w:val="none" w:sz="0" w:space="0" w:color="auto"/>
        <w:right w:val="none" w:sz="0" w:space="0" w:color="auto"/>
      </w:divBdr>
    </w:div>
    <w:div w:id="2136634240">
      <w:bodyDiv w:val="1"/>
      <w:marLeft w:val="0"/>
      <w:marRight w:val="0"/>
      <w:marTop w:val="0"/>
      <w:marBottom w:val="0"/>
      <w:divBdr>
        <w:top w:val="none" w:sz="0" w:space="0" w:color="auto"/>
        <w:left w:val="none" w:sz="0" w:space="0" w:color="auto"/>
        <w:bottom w:val="none" w:sz="0" w:space="0" w:color="auto"/>
        <w:right w:val="none" w:sz="0" w:space="0" w:color="auto"/>
      </w:divBdr>
    </w:div>
    <w:div w:id="214049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chu\Desktop\Technical%20Design.dotx" TargetMode="External"/></Relationships>
</file>

<file path=word/theme/theme1.xml><?xml version="1.0" encoding="utf-8"?>
<a:theme xmlns:a="http://schemas.openxmlformats.org/drawingml/2006/main" name="Office Theme">
  <a:themeElements>
    <a:clrScheme name="Toll">
      <a:dk1>
        <a:srgbClr val="81878E"/>
      </a:dk1>
      <a:lt1>
        <a:sysClr val="window" lastClr="FFFFFF"/>
      </a:lt1>
      <a:dk2>
        <a:srgbClr val="4A545D"/>
      </a:dk2>
      <a:lt2>
        <a:srgbClr val="E7E6E6"/>
      </a:lt2>
      <a:accent1>
        <a:srgbClr val="007A68"/>
      </a:accent1>
      <a:accent2>
        <a:srgbClr val="E86E25"/>
      </a:accent2>
      <a:accent3>
        <a:srgbClr val="A5A5A5"/>
      </a:accent3>
      <a:accent4>
        <a:srgbClr val="00AAA6"/>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5bbee2-3431-4c27-ace0-6da6a8837beb">
      <Terms xmlns="http://schemas.microsoft.com/office/infopath/2007/PartnerControls"/>
    </lcf76f155ced4ddcb4097134ff3c332f>
    <TaxCatchAll xmlns="d75cd947-0f30-4e0d-a73d-a0e0ac759eaa" xsi:nil="true"/>
    <SharedWithUsers xmlns="d75cd947-0f30-4e0d-a73d-a0e0ac759eaa">
      <UserInfo>
        <DisplayName>Darren Skidmore</DisplayName>
        <AccountId>30</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AD459C650A63459A0FA5CFF370A528" ma:contentTypeVersion="17" ma:contentTypeDescription="Create a new document." ma:contentTypeScope="" ma:versionID="08efbfe25cebe9e5ee6d14fe3a5b9eb7">
  <xsd:schema xmlns:xsd="http://www.w3.org/2001/XMLSchema" xmlns:xs="http://www.w3.org/2001/XMLSchema" xmlns:p="http://schemas.microsoft.com/office/2006/metadata/properties" xmlns:ns2="e55bbee2-3431-4c27-ace0-6da6a8837beb" xmlns:ns3="d75cd947-0f30-4e0d-a73d-a0e0ac759eaa" targetNamespace="http://schemas.microsoft.com/office/2006/metadata/properties" ma:root="true" ma:fieldsID="484fadc6ff0f0ea88164685d654ecffd" ns2:_="" ns3:_="">
    <xsd:import namespace="e55bbee2-3431-4c27-ace0-6da6a8837beb"/>
    <xsd:import namespace="d75cd947-0f30-4e0d-a73d-a0e0ac759e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5bbee2-3431-4c27-ace0-6da6a8837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2978057-0492-48d0-bb31-1892e5d0285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cd947-0f30-4e0d-a73d-a0e0ac759ea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8a03db-c63f-40ad-82a7-807b6d519ede}" ma:internalName="TaxCatchAll" ma:showField="CatchAllData" ma:web="d75cd947-0f30-4e0d-a73d-a0e0ac759ea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D236A-FFD5-4255-974A-D494508EA9E5}">
  <ds:schemaRefs>
    <ds:schemaRef ds:uri="http://schemas.microsoft.com/sharepoint/v3/contenttype/forms"/>
  </ds:schemaRefs>
</ds:datastoreItem>
</file>

<file path=customXml/itemProps2.xml><?xml version="1.0" encoding="utf-8"?>
<ds:datastoreItem xmlns:ds="http://schemas.openxmlformats.org/officeDocument/2006/customXml" ds:itemID="{44FB5368-92B6-4A5D-8515-BE4227364267}">
  <ds:schemaRefs>
    <ds:schemaRef ds:uri="http://schemas.microsoft.com/office/2006/metadata/properties"/>
    <ds:schemaRef ds:uri="http://schemas.microsoft.com/office/infopath/2007/PartnerControls"/>
    <ds:schemaRef ds:uri="e55bbee2-3431-4c27-ace0-6da6a8837beb"/>
    <ds:schemaRef ds:uri="d75cd947-0f30-4e0d-a73d-a0e0ac759eaa"/>
  </ds:schemaRefs>
</ds:datastoreItem>
</file>

<file path=customXml/itemProps3.xml><?xml version="1.0" encoding="utf-8"?>
<ds:datastoreItem xmlns:ds="http://schemas.openxmlformats.org/officeDocument/2006/customXml" ds:itemID="{485071E6-479C-4D16-8777-21F9B5805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5bbee2-3431-4c27-ace0-6da6a8837beb"/>
    <ds:schemaRef ds:uri="d75cd947-0f30-4e0d-a73d-a0e0ac759e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4669C3-6E4C-4C9B-893F-9DCDC7C0F5BA}">
  <ds:schemaRefs>
    <ds:schemaRef ds:uri="http://schemas.openxmlformats.org/officeDocument/2006/bibliography"/>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Technical Design</Template>
  <TotalTime>64</TotalTime>
  <Pages>9</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Toll Holdings Pty Ltd</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vinod-kumar.asnani@capgemini.com</dc:creator>
  <cp:keywords/>
  <dc:description/>
  <cp:lastModifiedBy>Huligesh Nyamati (Capgemini)</cp:lastModifiedBy>
  <cp:revision>35</cp:revision>
  <cp:lastPrinted>2025-11-22T05:36:00Z</cp:lastPrinted>
  <dcterms:created xsi:type="dcterms:W3CDTF">2026-07-08T13:00:00Z</dcterms:created>
  <dcterms:modified xsi:type="dcterms:W3CDTF">2026-07-08T14:03:00Z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0x010100E3AD459C650A63459A0FA5CFF370A528</vt:lpwstr>
  </property>
  <property fmtid="{D5CDD505-2E9C-101B-9397-08002B2CF9AE}" pid="3" name="MediaServiceImageTags">
    <vt:lpwstr/>
  </property>
  <property fmtid="{D5CDD505-2E9C-101B-9397-08002B2CF9AE}" pid="4" name="ClassificationContentMarkingFooterShapeIds">
    <vt:lpwstr>57845abe,500aab8d,6d257f0e,18432014,3ad5c063</vt:lpwstr>
  </property>
  <property fmtid="{D5CDD505-2E9C-101B-9397-08002B2CF9AE}" pid="5" name="ClassificationContentMarkingFooterFontProps">
    <vt:lpwstr>#ff0000,12,Aptos</vt:lpwstr>
  </property>
  <property fmtid="{D5CDD505-2E9C-101B-9397-08002B2CF9AE}" pid="6" name="ClassificationContentMarkingFooterText">
    <vt:lpwstr>Restricted </vt:lpwstr>
  </property>
  <property fmtid="{D5CDD505-2E9C-101B-9397-08002B2CF9AE}" pid="7" name="MSIP_Label_c02a6695-5771-4aad-be5e-68d0b6a6e6df_Enabled">
    <vt:lpwstr>true</vt:lpwstr>
  </property>
  <property fmtid="{D5CDD505-2E9C-101B-9397-08002B2CF9AE}" pid="8" name="MSIP_Label_c02a6695-5771-4aad-be5e-68d0b6a6e6df_SetDate">
    <vt:lpwstr>2026-03-27T03:47:29Z</vt:lpwstr>
  </property>
  <property fmtid="{D5CDD505-2E9C-101B-9397-08002B2CF9AE}" pid="9" name="MSIP_Label_c02a6695-5771-4aad-be5e-68d0b6a6e6df_Method">
    <vt:lpwstr>Privileged</vt:lpwstr>
  </property>
  <property fmtid="{D5CDD505-2E9C-101B-9397-08002B2CF9AE}" pid="10" name="MSIP_Label_c02a6695-5771-4aad-be5e-68d0b6a6e6df_Name">
    <vt:lpwstr>c02a6695-5771-4aad-be5e-68d0b6a6e6df</vt:lpwstr>
  </property>
  <property fmtid="{D5CDD505-2E9C-101B-9397-08002B2CF9AE}" pid="11" name="MSIP_Label_c02a6695-5771-4aad-be5e-68d0b6a6e6df_SiteId">
    <vt:lpwstr>0f004b2e-fb07-45e7-a568-caf4905b0339</vt:lpwstr>
  </property>
  <property fmtid="{D5CDD505-2E9C-101B-9397-08002B2CF9AE}" pid="12" name="MSIP_Label_c02a6695-5771-4aad-be5e-68d0b6a6e6df_ActionId">
    <vt:lpwstr>d0828af2-addf-4644-9385-212a1dffb1d0</vt:lpwstr>
  </property>
  <property fmtid="{D5CDD505-2E9C-101B-9397-08002B2CF9AE}" pid="13" name="MSIP_Label_c02a6695-5771-4aad-be5e-68d0b6a6e6df_ContentBits">
    <vt:lpwstr>2</vt:lpwstr>
  </property>
  <property fmtid="{D5CDD505-2E9C-101B-9397-08002B2CF9AE}" pid="14" name="MSIP_Label_c02a6695-5771-4aad-be5e-68d0b6a6e6df_Tag">
    <vt:lpwstr>10, 2, 1, 2</vt:lpwstr>
  </property>
</Properties>
</file>